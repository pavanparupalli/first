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024A" w14:textId="0CF1F489" w:rsidR="00FD1952" w:rsidRDefault="004552CD" w:rsidP="00172563">
      <w:pPr>
        <w:pStyle w:val="CourseTitle"/>
        <w:ind w:firstLine="720"/>
      </w:pPr>
      <w:r>
        <w:t xml:space="preserve">Career </w:t>
      </w:r>
      <w:r w:rsidR="00AD45CE">
        <w:t>Management</w:t>
      </w:r>
      <w:r>
        <w:t>- CDEV 8</w:t>
      </w:r>
      <w:r w:rsidR="00AD45CE">
        <w:t>1</w:t>
      </w:r>
      <w:r>
        <w:t>30</w:t>
      </w:r>
      <w:r w:rsidR="00327130">
        <w:t xml:space="preserve"> </w:t>
      </w:r>
    </w:p>
    <w:p w14:paraId="3A7FE0E5" w14:textId="4E17C193" w:rsidR="00EE3DEC" w:rsidRDefault="00700B32" w:rsidP="000425A4">
      <w:pPr>
        <w:pStyle w:val="ModuleTitle"/>
        <w:rPr>
          <w:sz w:val="40"/>
        </w:rPr>
      </w:pPr>
      <w:r>
        <w:rPr>
          <w:sz w:val="40"/>
        </w:rPr>
        <w:t>Assignment</w:t>
      </w:r>
      <w:r w:rsidR="00902AF9">
        <w:rPr>
          <w:sz w:val="40"/>
        </w:rPr>
        <w:t xml:space="preserve"> 1: My Career Profile </w:t>
      </w:r>
    </w:p>
    <w:p w14:paraId="0069F7CD" w14:textId="36965B3E" w:rsidR="001B4D04" w:rsidRPr="001B4D04" w:rsidRDefault="001B4D04" w:rsidP="001B4D04">
      <w:r>
        <w:t>Academic year 2021-2022</w:t>
      </w:r>
    </w:p>
    <w:p w14:paraId="2D4CC27A" w14:textId="17773BD4" w:rsidR="000425A4" w:rsidRDefault="00EE3DEC" w:rsidP="00EE3DEC">
      <w:pPr>
        <w:pStyle w:val="Lead"/>
      </w:pPr>
      <w:r>
        <w:t xml:space="preserve">Worth </w:t>
      </w:r>
      <w:r w:rsidR="00902AF9">
        <w:t>15%</w:t>
      </w:r>
      <w:r w:rsidR="00700B32">
        <w:t xml:space="preserve"> </w:t>
      </w:r>
      <w:r>
        <w:t>of Final Grade</w:t>
      </w:r>
    </w:p>
    <w:p w14:paraId="210A9FC2" w14:textId="543EFF3E" w:rsidR="00EE3DEC" w:rsidRDefault="00902AF9" w:rsidP="00EE3DEC">
      <w:pPr>
        <w:pStyle w:val="H3"/>
      </w:pPr>
      <w:r>
        <w:t xml:space="preserve">Due Date </w:t>
      </w:r>
    </w:p>
    <w:p w14:paraId="44E7B6C4" w14:textId="561D928D" w:rsidR="00902AF9" w:rsidRDefault="00902AF9" w:rsidP="00902AF9">
      <w:r>
        <w:t>This assignment</w:t>
      </w:r>
      <w:r w:rsidR="00B17CA9">
        <w:t xml:space="preserve"> is due by the end of module 4</w:t>
      </w:r>
      <w:r>
        <w:t xml:space="preserve">.  </w:t>
      </w:r>
    </w:p>
    <w:p w14:paraId="1AE7C12E" w14:textId="26537425" w:rsidR="00EE3DEC" w:rsidRDefault="00902AF9" w:rsidP="00EE3DEC">
      <w:pPr>
        <w:pStyle w:val="H3"/>
      </w:pPr>
      <w:r>
        <w:t>Purpose</w:t>
      </w:r>
    </w:p>
    <w:p w14:paraId="085B46DD" w14:textId="2F9FA773" w:rsidR="00902AF9" w:rsidRDefault="00902AF9" w:rsidP="00902AF9">
      <w:r>
        <w:t xml:space="preserve">Creating a career profile will allow you to gain the career clarity you need to be able to communicate your skills to employers.  This will be done through your resume, branding, and interviewing as you search for work.  </w:t>
      </w:r>
    </w:p>
    <w:p w14:paraId="15F1891D" w14:textId="6ABDAE89" w:rsidR="00EE3DEC" w:rsidRDefault="00902AF9" w:rsidP="00EE3DEC">
      <w:pPr>
        <w:pStyle w:val="H3"/>
      </w:pPr>
      <w:r>
        <w:t>Explanation of tasks</w:t>
      </w:r>
    </w:p>
    <w:p w14:paraId="30BA2E9B" w14:textId="658887B4" w:rsidR="00902AF9" w:rsidRDefault="00902AF9" w:rsidP="00902AF9">
      <w:r>
        <w:t xml:space="preserve">During the first four modules of this course, you were given a series of </w:t>
      </w:r>
      <w:r w:rsidR="006B5F0E">
        <w:t xml:space="preserve">activities </w:t>
      </w:r>
      <w:r>
        <w:t xml:space="preserve">to complete. </w:t>
      </w:r>
    </w:p>
    <w:p w14:paraId="1735F484" w14:textId="33027794" w:rsidR="00EE3DEC" w:rsidRDefault="006B5F0E" w:rsidP="00902AF9">
      <w:r>
        <w:t xml:space="preserve">Review your work prior to uploading </w:t>
      </w:r>
      <w:r w:rsidR="00EE3DEC">
        <w:t xml:space="preserve">your completed </w:t>
      </w:r>
      <w:r w:rsidR="00433F03">
        <w:t>career profile</w:t>
      </w:r>
      <w:r w:rsidR="00EE3DEC">
        <w:t xml:space="preserve"> as a single word document to the Assignment Submission Folder. </w:t>
      </w:r>
    </w:p>
    <w:p w14:paraId="719AAB20" w14:textId="3D747F5A" w:rsidR="00902AF9" w:rsidRDefault="00902AF9" w:rsidP="00902AF9">
      <w:r>
        <w:t xml:space="preserve">Prior to completing the tasks, be sure to review the attached rubrics. </w:t>
      </w:r>
    </w:p>
    <w:p w14:paraId="394687C5" w14:textId="342CC9BC" w:rsidR="001B4D04" w:rsidRDefault="001B4D04" w:rsidP="00902AF9">
      <w:r>
        <w:t xml:space="preserve">Student Name: </w:t>
      </w:r>
      <w:r>
        <w:tab/>
      </w:r>
      <w:r w:rsidR="006A0E58">
        <w:t>PAVAN PARUPALLI</w:t>
      </w:r>
      <w:r>
        <w:tab/>
      </w:r>
      <w:r>
        <w:tab/>
        <w:t>Student Number:</w:t>
      </w:r>
      <w:r w:rsidR="006A0E58">
        <w:t>8767057</w:t>
      </w:r>
    </w:p>
    <w:p w14:paraId="5C73065F" w14:textId="77777777" w:rsidR="006B5F0E" w:rsidRDefault="006B5F0E" w:rsidP="001B4D04">
      <w:pPr>
        <w:pStyle w:val="H3"/>
      </w:pPr>
      <w:r>
        <w:t>List of activities:</w:t>
      </w:r>
    </w:p>
    <w:p w14:paraId="708E7B24" w14:textId="0D7DFD87" w:rsidR="006B5F0E" w:rsidRDefault="006B5F0E" w:rsidP="001B4D04">
      <w:pPr>
        <w:pStyle w:val="TopicTitle"/>
      </w:pPr>
      <w:r>
        <w:t>Module 1: Elevator Pitch Discussion Post</w:t>
      </w:r>
    </w:p>
    <w:p w14:paraId="3573CE61" w14:textId="25272065" w:rsidR="001B4D04" w:rsidRPr="001B4D04" w:rsidRDefault="001B4D04" w:rsidP="001B4D04">
      <w:r>
        <w:t xml:space="preserve">Ensure you have uploaded your elevator pitch and provide feedback to one of your peers. </w:t>
      </w:r>
    </w:p>
    <w:p w14:paraId="4716B19F" w14:textId="060D72B9" w:rsidR="006B5F0E" w:rsidRDefault="006B5F0E" w:rsidP="001B4D04">
      <w:pPr>
        <w:pStyle w:val="TopicTitle"/>
      </w:pPr>
      <w:r>
        <w:t xml:space="preserve">Module 2: Reflection questions </w:t>
      </w:r>
    </w:p>
    <w:p w14:paraId="10BAC58C" w14:textId="5DAECE57" w:rsidR="001B4D04" w:rsidRPr="001B4D04" w:rsidRDefault="0077449F" w:rsidP="0077449F">
      <w:r>
        <w:rPr>
          <w:shd w:val="clear" w:color="auto" w:fill="FFFFFF"/>
        </w:rPr>
        <w:t>In the first module, we reviewed Franklin’s (2014) definition of career: “The full expression of who you are and how you want to be in the world. And it keeps expanding as it naturally goes through cycles of stability and change” (p.456). Now that you’ve had a chance to consider this definition of career, it’s time for you to put some thoughts into your definition of Career and Career Management.</w:t>
      </w:r>
      <w:r w:rsidR="001B4D04" w:rsidRPr="001B4D04">
        <w:t xml:space="preserve"> </w:t>
      </w:r>
    </w:p>
    <w:p w14:paraId="7A6D1350" w14:textId="77777777" w:rsidR="001B4D04" w:rsidRPr="001B4D04" w:rsidRDefault="001B4D04" w:rsidP="001B4D04">
      <w:pPr>
        <w:pStyle w:val="H2"/>
      </w:pPr>
      <w:r w:rsidRPr="001B4D04">
        <w:t xml:space="preserve">What does the word career mean to you? </w:t>
      </w:r>
    </w:p>
    <w:tbl>
      <w:tblPr>
        <w:tblStyle w:val="TableGrid"/>
        <w:tblpPr w:leftFromText="180" w:rightFromText="180" w:vertAnchor="text" w:horzAnchor="margin" w:tblpY="58"/>
        <w:tblW w:w="0" w:type="auto"/>
        <w:tblLook w:val="04A0" w:firstRow="1" w:lastRow="0" w:firstColumn="1" w:lastColumn="0" w:noHBand="0" w:noVBand="1"/>
      </w:tblPr>
      <w:tblGrid>
        <w:gridCol w:w="9350"/>
      </w:tblGrid>
      <w:tr w:rsidR="001B4D04" w:rsidRPr="001B4D04" w14:paraId="505EB64B" w14:textId="77777777" w:rsidTr="00153727">
        <w:tc>
          <w:tcPr>
            <w:tcW w:w="9350" w:type="dxa"/>
          </w:tcPr>
          <w:p w14:paraId="458AD474" w14:textId="1CC3E5AE" w:rsidR="001B4D04" w:rsidRPr="001B4D04" w:rsidRDefault="00ED7F3D" w:rsidP="00153727">
            <w:r>
              <w:t xml:space="preserve">According to me career is </w:t>
            </w:r>
            <w:r w:rsidR="00966C48">
              <w:t xml:space="preserve">nothing </w:t>
            </w:r>
            <w:r>
              <w:t xml:space="preserve">but the </w:t>
            </w:r>
            <w:r w:rsidR="00446B4A">
              <w:t>future built by an individual with his present course of actions. The actions done by him in the present decides his career path in the future.</w:t>
            </w:r>
          </w:p>
          <w:p w14:paraId="7A0551A9" w14:textId="77777777" w:rsidR="001B4D04" w:rsidRPr="001B4D04" w:rsidRDefault="001B4D04" w:rsidP="00153727"/>
          <w:p w14:paraId="391AB356" w14:textId="77777777" w:rsidR="001B4D04" w:rsidRPr="001B4D04" w:rsidRDefault="001B4D04" w:rsidP="00153727"/>
        </w:tc>
      </w:tr>
    </w:tbl>
    <w:p w14:paraId="590EE67B" w14:textId="77777777" w:rsidR="001B4D04" w:rsidRPr="001B4D04" w:rsidRDefault="001B4D04" w:rsidP="001B4D04">
      <w:pPr>
        <w:pStyle w:val="H2"/>
      </w:pPr>
      <w:r w:rsidRPr="001B4D04">
        <w:lastRenderedPageBreak/>
        <w:t xml:space="preserve">When you think of career management, what comes to mind?  What elements to you think will be important to you as you manage your career over your lifetime? </w:t>
      </w:r>
    </w:p>
    <w:tbl>
      <w:tblPr>
        <w:tblStyle w:val="TableGrid"/>
        <w:tblW w:w="0" w:type="auto"/>
        <w:tblLook w:val="04A0" w:firstRow="1" w:lastRow="0" w:firstColumn="1" w:lastColumn="0" w:noHBand="0" w:noVBand="1"/>
      </w:tblPr>
      <w:tblGrid>
        <w:gridCol w:w="9350"/>
      </w:tblGrid>
      <w:tr w:rsidR="001B4D04" w14:paraId="201C0AF3" w14:textId="77777777" w:rsidTr="00153727">
        <w:tc>
          <w:tcPr>
            <w:tcW w:w="9350" w:type="dxa"/>
          </w:tcPr>
          <w:p w14:paraId="17222200" w14:textId="0FE7B9AF" w:rsidR="001B4D04" w:rsidRDefault="00C94156" w:rsidP="00153727">
            <w:pPr>
              <w:pStyle w:val="H2"/>
            </w:pPr>
            <w:r>
              <w:t>The first and important element is to set goal’s, building up the career is done only by setting up the goals and achieving them</w:t>
            </w:r>
            <w:r w:rsidR="00327744">
              <w:t xml:space="preserve">. The second element is education, education solely </w:t>
            </w:r>
            <w:r w:rsidR="009814E3">
              <w:t>can’t</w:t>
            </w:r>
            <w:r w:rsidR="00327744">
              <w:t xml:space="preserve"> be the element of career </w:t>
            </w:r>
            <w:r w:rsidR="009814E3">
              <w:t>management,</w:t>
            </w:r>
            <w:r w:rsidR="00327744">
              <w:t xml:space="preserve"> but it plays a major role in an </w:t>
            </w:r>
            <w:r w:rsidR="009814E3">
              <w:t>individual’s</w:t>
            </w:r>
            <w:r w:rsidR="00327744">
              <w:t xml:space="preserve"> life.</w:t>
            </w:r>
          </w:p>
          <w:p w14:paraId="0F0EF226" w14:textId="77777777" w:rsidR="001B4D04" w:rsidRDefault="001B4D04" w:rsidP="001B4D04"/>
          <w:p w14:paraId="2BACD2B4" w14:textId="137F2083" w:rsidR="001B4D04" w:rsidRPr="001B4D04" w:rsidRDefault="001B4D04" w:rsidP="001B4D04"/>
        </w:tc>
      </w:tr>
    </w:tbl>
    <w:p w14:paraId="42DF1FE5" w14:textId="2D71AC91" w:rsidR="006B5F0E" w:rsidRDefault="006B5F0E" w:rsidP="001B4D04">
      <w:pPr>
        <w:pStyle w:val="TopicTitle"/>
      </w:pPr>
      <w:r>
        <w:t xml:space="preserve">Module 3: Strengths, Assets, Personal Qualities, STAR Stories, STAR statements </w:t>
      </w:r>
    </w:p>
    <w:p w14:paraId="1898BD8F" w14:textId="2A5FE25E" w:rsidR="001B4D04" w:rsidRPr="001B4D04" w:rsidRDefault="001B4D04" w:rsidP="001B4D04">
      <w:pPr>
        <w:pStyle w:val="H2"/>
      </w:pPr>
      <w:r w:rsidRPr="001B4D04">
        <w:t xml:space="preserve">My Strengths (Skills) </w:t>
      </w:r>
    </w:p>
    <w:p w14:paraId="36ACDF08" w14:textId="77777777" w:rsidR="001B4D04" w:rsidRPr="001B4D04" w:rsidRDefault="001B4D04" w:rsidP="001B4D04">
      <w:pPr>
        <w:rPr>
          <w:i/>
        </w:rPr>
      </w:pPr>
      <w:bookmarkStart w:id="0" w:name="_Hlk517086540"/>
      <w:r w:rsidRPr="001B4D04">
        <w:rPr>
          <w:i/>
        </w:rPr>
        <w:t xml:space="preserve">Using the table, identify at least 7 skills that you think will be most important for your future career, so you can be more prepared when it comes time for resume and cover letter writing. </w:t>
      </w:r>
    </w:p>
    <w:tbl>
      <w:tblPr>
        <w:tblStyle w:val="TableGrid"/>
        <w:tblW w:w="0" w:type="auto"/>
        <w:tblLook w:val="04A0" w:firstRow="1" w:lastRow="0" w:firstColumn="1" w:lastColumn="0" w:noHBand="0" w:noVBand="1"/>
      </w:tblPr>
      <w:tblGrid>
        <w:gridCol w:w="2065"/>
        <w:gridCol w:w="2430"/>
        <w:gridCol w:w="4855"/>
      </w:tblGrid>
      <w:tr w:rsidR="001B4D04" w:rsidRPr="001B4D04" w14:paraId="23BEC73D" w14:textId="77777777" w:rsidTr="00153727">
        <w:tc>
          <w:tcPr>
            <w:tcW w:w="2065" w:type="dxa"/>
          </w:tcPr>
          <w:bookmarkEnd w:id="0"/>
          <w:p w14:paraId="20F505B5" w14:textId="77777777" w:rsidR="001B4D04" w:rsidRPr="001B4D04" w:rsidRDefault="001B4D04" w:rsidP="00153727">
            <w:r w:rsidRPr="001B4D04">
              <w:t xml:space="preserve">Skill </w:t>
            </w:r>
          </w:p>
        </w:tc>
        <w:tc>
          <w:tcPr>
            <w:tcW w:w="2430" w:type="dxa"/>
          </w:tcPr>
          <w:p w14:paraId="72E8B563" w14:textId="77777777" w:rsidR="001B4D04" w:rsidRPr="001B4D04" w:rsidRDefault="001B4D04" w:rsidP="00153727">
            <w:r w:rsidRPr="001B4D04">
              <w:t>Where I did it</w:t>
            </w:r>
          </w:p>
        </w:tc>
        <w:tc>
          <w:tcPr>
            <w:tcW w:w="4855" w:type="dxa"/>
          </w:tcPr>
          <w:p w14:paraId="64837F7D" w14:textId="77777777" w:rsidR="001B4D04" w:rsidRPr="001B4D04" w:rsidRDefault="001B4D04" w:rsidP="00153727">
            <w:r w:rsidRPr="001B4D04">
              <w:t xml:space="preserve">Example </w:t>
            </w:r>
          </w:p>
        </w:tc>
      </w:tr>
      <w:tr w:rsidR="001B4D04" w:rsidRPr="001B4D04" w14:paraId="60D2BCBF" w14:textId="77777777" w:rsidTr="00153727">
        <w:tc>
          <w:tcPr>
            <w:tcW w:w="2065" w:type="dxa"/>
          </w:tcPr>
          <w:p w14:paraId="68EE270E" w14:textId="606A47C9" w:rsidR="001B4D04" w:rsidRPr="001B4D04" w:rsidRDefault="007E509D" w:rsidP="00153727">
            <w:r>
              <w:t>Finance and accounting</w:t>
            </w:r>
          </w:p>
        </w:tc>
        <w:tc>
          <w:tcPr>
            <w:tcW w:w="2430" w:type="dxa"/>
          </w:tcPr>
          <w:p w14:paraId="135D3142" w14:textId="21FD80C6" w:rsidR="001B4D04" w:rsidRPr="001B4D04" w:rsidRDefault="007E509D" w:rsidP="00153727">
            <w:r>
              <w:t>CA course</w:t>
            </w:r>
          </w:p>
        </w:tc>
        <w:tc>
          <w:tcPr>
            <w:tcW w:w="4855" w:type="dxa"/>
          </w:tcPr>
          <w:p w14:paraId="79377D66" w14:textId="5C5D7942" w:rsidR="001B4D04" w:rsidRPr="001B4D04" w:rsidRDefault="0009428D" w:rsidP="00153727">
            <w:r>
              <w:t>Every Finance analyst or business analyst should have minimum knowledge in this area of study.</w:t>
            </w:r>
          </w:p>
        </w:tc>
      </w:tr>
      <w:tr w:rsidR="001B4D04" w:rsidRPr="001B4D04" w14:paraId="2E927C72" w14:textId="77777777" w:rsidTr="00153727">
        <w:tc>
          <w:tcPr>
            <w:tcW w:w="2065" w:type="dxa"/>
          </w:tcPr>
          <w:p w14:paraId="0F9FCD9F" w14:textId="475757AB" w:rsidR="001B4D04" w:rsidRPr="001B4D04" w:rsidRDefault="007E509D" w:rsidP="00153727">
            <w:r>
              <w:t>MS Office</w:t>
            </w:r>
          </w:p>
        </w:tc>
        <w:tc>
          <w:tcPr>
            <w:tcW w:w="2430" w:type="dxa"/>
          </w:tcPr>
          <w:p w14:paraId="00A00543" w14:textId="3FF2ECB3" w:rsidR="001B4D04" w:rsidRPr="001B4D04" w:rsidRDefault="007E509D" w:rsidP="00153727">
            <w:r>
              <w:t>Self</w:t>
            </w:r>
          </w:p>
        </w:tc>
        <w:tc>
          <w:tcPr>
            <w:tcW w:w="4855" w:type="dxa"/>
          </w:tcPr>
          <w:p w14:paraId="15F68D2C" w14:textId="5197DFD5" w:rsidR="001B4D04" w:rsidRPr="001B4D04" w:rsidRDefault="008A6224" w:rsidP="00153727">
            <w:r>
              <w:t>Now a days MS-Office plays an important role in any organization</w:t>
            </w:r>
          </w:p>
        </w:tc>
      </w:tr>
      <w:tr w:rsidR="001B4D04" w:rsidRPr="001B4D04" w14:paraId="68048FBD" w14:textId="77777777" w:rsidTr="00153727">
        <w:tc>
          <w:tcPr>
            <w:tcW w:w="2065" w:type="dxa"/>
          </w:tcPr>
          <w:p w14:paraId="44BCEDE1" w14:textId="3271B0C5" w:rsidR="001B4D04" w:rsidRPr="001B4D04" w:rsidRDefault="007E509D" w:rsidP="00153727">
            <w:r>
              <w:t>Python</w:t>
            </w:r>
          </w:p>
        </w:tc>
        <w:tc>
          <w:tcPr>
            <w:tcW w:w="2430" w:type="dxa"/>
          </w:tcPr>
          <w:p w14:paraId="1EFEA55F" w14:textId="532AFE0F" w:rsidR="001B4D04" w:rsidRPr="001B4D04" w:rsidRDefault="007E509D" w:rsidP="00153727">
            <w:r>
              <w:t>UDEMY</w:t>
            </w:r>
          </w:p>
        </w:tc>
        <w:tc>
          <w:tcPr>
            <w:tcW w:w="4855" w:type="dxa"/>
          </w:tcPr>
          <w:p w14:paraId="2A1AFA64" w14:textId="77777777" w:rsidR="001B4D04" w:rsidRPr="001B4D04" w:rsidRDefault="001B4D04" w:rsidP="00153727"/>
        </w:tc>
      </w:tr>
      <w:tr w:rsidR="001B4D04" w:rsidRPr="001B4D04" w14:paraId="1DD8A483" w14:textId="77777777" w:rsidTr="00153727">
        <w:tc>
          <w:tcPr>
            <w:tcW w:w="2065" w:type="dxa"/>
          </w:tcPr>
          <w:p w14:paraId="120B3575" w14:textId="6B029284" w:rsidR="001B4D04" w:rsidRPr="001B4D04" w:rsidRDefault="007E509D" w:rsidP="00153727">
            <w:r>
              <w:t>Web Designing (HTML, CSS)</w:t>
            </w:r>
          </w:p>
        </w:tc>
        <w:tc>
          <w:tcPr>
            <w:tcW w:w="2430" w:type="dxa"/>
          </w:tcPr>
          <w:p w14:paraId="530E7D47" w14:textId="6253F51D" w:rsidR="001B4D04" w:rsidRPr="001B4D04" w:rsidRDefault="007E509D" w:rsidP="00153727">
            <w:r>
              <w:t>UDEMY</w:t>
            </w:r>
          </w:p>
        </w:tc>
        <w:tc>
          <w:tcPr>
            <w:tcW w:w="4855" w:type="dxa"/>
          </w:tcPr>
          <w:p w14:paraId="6DE8FA56" w14:textId="3C717EA1" w:rsidR="001B4D04" w:rsidRPr="001B4D04" w:rsidRDefault="008A6224" w:rsidP="00153727">
            <w:r>
              <w:t>If I start my own organization, this will be very help full to me to build my own website</w:t>
            </w:r>
            <w:r w:rsidR="000911E5">
              <w:t>.</w:t>
            </w:r>
          </w:p>
        </w:tc>
      </w:tr>
      <w:tr w:rsidR="001B4D04" w:rsidRPr="001B4D04" w14:paraId="6FCF7D94" w14:textId="77777777" w:rsidTr="00153727">
        <w:tc>
          <w:tcPr>
            <w:tcW w:w="2065" w:type="dxa"/>
          </w:tcPr>
          <w:p w14:paraId="1B2C0564" w14:textId="64BF54C1" w:rsidR="001B4D04" w:rsidRPr="001B4D04" w:rsidRDefault="000911E5" w:rsidP="00153727">
            <w:r>
              <w:t xml:space="preserve">Income Tax and GST </w:t>
            </w:r>
          </w:p>
        </w:tc>
        <w:tc>
          <w:tcPr>
            <w:tcW w:w="2430" w:type="dxa"/>
          </w:tcPr>
          <w:p w14:paraId="02D791F7" w14:textId="2E3AB0C0" w:rsidR="001B4D04" w:rsidRPr="001B4D04" w:rsidRDefault="000911E5" w:rsidP="00153727">
            <w:r>
              <w:t>CA course</w:t>
            </w:r>
          </w:p>
        </w:tc>
        <w:tc>
          <w:tcPr>
            <w:tcW w:w="4855" w:type="dxa"/>
          </w:tcPr>
          <w:p w14:paraId="230772E5" w14:textId="3252654C" w:rsidR="001B4D04" w:rsidRPr="001B4D04" w:rsidRDefault="000911E5" w:rsidP="00153727">
            <w:r>
              <w:t xml:space="preserve">It is my opinion that every finance analyst should have at least a minimal knowledge in this area </w:t>
            </w:r>
          </w:p>
        </w:tc>
      </w:tr>
      <w:tr w:rsidR="001B4D04" w:rsidRPr="001B4D04" w14:paraId="2CA00DFC" w14:textId="77777777" w:rsidTr="00153727">
        <w:tc>
          <w:tcPr>
            <w:tcW w:w="2065" w:type="dxa"/>
          </w:tcPr>
          <w:p w14:paraId="06118510" w14:textId="39FD9B4F" w:rsidR="001B4D04" w:rsidRPr="001B4D04" w:rsidRDefault="000911E5" w:rsidP="00153727">
            <w:r>
              <w:t xml:space="preserve">Tally ERP-9 </w:t>
            </w:r>
          </w:p>
        </w:tc>
        <w:tc>
          <w:tcPr>
            <w:tcW w:w="2430" w:type="dxa"/>
          </w:tcPr>
          <w:p w14:paraId="692A78AC" w14:textId="18922B36" w:rsidR="001B4D04" w:rsidRPr="001B4D04" w:rsidRDefault="000911E5" w:rsidP="00153727">
            <w:r>
              <w:t>Vikas Patwa &amp; co.</w:t>
            </w:r>
          </w:p>
        </w:tc>
        <w:tc>
          <w:tcPr>
            <w:tcW w:w="4855" w:type="dxa"/>
          </w:tcPr>
          <w:p w14:paraId="1D6451BA" w14:textId="7994C517" w:rsidR="001B4D04" w:rsidRPr="001B4D04" w:rsidRDefault="00BE7F63" w:rsidP="00153727">
            <w:r>
              <w:t xml:space="preserve">To record and verify the </w:t>
            </w:r>
            <w:r w:rsidR="00AE6064">
              <w:t xml:space="preserve">business </w:t>
            </w:r>
            <w:r>
              <w:t>transactions easily</w:t>
            </w:r>
            <w:r w:rsidR="00420F10">
              <w:t>.</w:t>
            </w:r>
          </w:p>
        </w:tc>
      </w:tr>
      <w:tr w:rsidR="001B4D04" w:rsidRPr="00C4488B" w14:paraId="6755A720" w14:textId="77777777" w:rsidTr="00153727">
        <w:tc>
          <w:tcPr>
            <w:tcW w:w="2065" w:type="dxa"/>
          </w:tcPr>
          <w:p w14:paraId="134545FB" w14:textId="77777777" w:rsidR="001B4D04" w:rsidRPr="001B4D04" w:rsidRDefault="001B4D04" w:rsidP="00153727"/>
        </w:tc>
        <w:tc>
          <w:tcPr>
            <w:tcW w:w="2430" w:type="dxa"/>
          </w:tcPr>
          <w:p w14:paraId="639A61F5" w14:textId="77777777" w:rsidR="001B4D04" w:rsidRPr="001B4D04" w:rsidRDefault="001B4D04" w:rsidP="00153727"/>
        </w:tc>
        <w:tc>
          <w:tcPr>
            <w:tcW w:w="4855" w:type="dxa"/>
          </w:tcPr>
          <w:p w14:paraId="34ACE18D" w14:textId="77777777" w:rsidR="001B4D04" w:rsidRPr="001B4D04" w:rsidRDefault="001B4D04" w:rsidP="00153727"/>
        </w:tc>
      </w:tr>
    </w:tbl>
    <w:p w14:paraId="6CB26ABD" w14:textId="77777777" w:rsidR="001B4D04" w:rsidRPr="001174EB" w:rsidRDefault="001B4D04" w:rsidP="001B4D04">
      <w:pPr>
        <w:pStyle w:val="H2"/>
      </w:pPr>
      <w:r w:rsidRPr="001174EB">
        <w:t xml:space="preserve">My </w:t>
      </w:r>
      <w:r w:rsidRPr="00674443">
        <w:t xml:space="preserve">Assets (Education, Training) </w:t>
      </w:r>
    </w:p>
    <w:p w14:paraId="13B5C8BA" w14:textId="78F866B5" w:rsidR="001B4D04" w:rsidRPr="00674443" w:rsidRDefault="001B4D04" w:rsidP="001B4D04">
      <w:pPr>
        <w:rPr>
          <w:i/>
        </w:rPr>
      </w:pPr>
      <w:r>
        <w:rPr>
          <w:i/>
        </w:rPr>
        <w:t>P</w:t>
      </w:r>
      <w:r w:rsidRPr="00674443">
        <w:rPr>
          <w:i/>
        </w:rPr>
        <w:t>rovide all details of the assets you currently possess in this table.</w:t>
      </w:r>
    </w:p>
    <w:tbl>
      <w:tblPr>
        <w:tblStyle w:val="TableGrid"/>
        <w:tblW w:w="0" w:type="auto"/>
        <w:tblLook w:val="04A0" w:firstRow="1" w:lastRow="0" w:firstColumn="1" w:lastColumn="0" w:noHBand="0" w:noVBand="1"/>
      </w:tblPr>
      <w:tblGrid>
        <w:gridCol w:w="1816"/>
        <w:gridCol w:w="1819"/>
        <w:gridCol w:w="2480"/>
        <w:gridCol w:w="3235"/>
      </w:tblGrid>
      <w:tr w:rsidR="001B4D04" w14:paraId="2624D248" w14:textId="77777777" w:rsidTr="00153727">
        <w:tc>
          <w:tcPr>
            <w:tcW w:w="1816" w:type="dxa"/>
          </w:tcPr>
          <w:p w14:paraId="3FE248FC" w14:textId="77777777" w:rsidR="001B4D04" w:rsidRPr="001174EB" w:rsidRDefault="001B4D04" w:rsidP="00153727">
            <w:r w:rsidRPr="001174EB">
              <w:t>Asset</w:t>
            </w:r>
          </w:p>
        </w:tc>
        <w:tc>
          <w:tcPr>
            <w:tcW w:w="1819" w:type="dxa"/>
          </w:tcPr>
          <w:p w14:paraId="6716B4F9" w14:textId="52869177" w:rsidR="001B4D04" w:rsidRPr="001174EB" w:rsidRDefault="001B4D04" w:rsidP="00153727">
            <w:r w:rsidRPr="001174EB">
              <w:t xml:space="preserve">Where I </w:t>
            </w:r>
            <w:r w:rsidR="005B096C" w:rsidRPr="001174EB">
              <w:t>did,</w:t>
            </w:r>
            <w:r w:rsidRPr="001174EB">
              <w:t xml:space="preserve"> I obtain it from</w:t>
            </w:r>
          </w:p>
        </w:tc>
        <w:tc>
          <w:tcPr>
            <w:tcW w:w="2480" w:type="dxa"/>
          </w:tcPr>
          <w:p w14:paraId="6D29B4F5" w14:textId="77777777" w:rsidR="001B4D04" w:rsidRPr="001174EB" w:rsidRDefault="001B4D04" w:rsidP="00153727">
            <w:r w:rsidRPr="001174EB">
              <w:t>When did I obtain it or will obtain it</w:t>
            </w:r>
          </w:p>
        </w:tc>
        <w:tc>
          <w:tcPr>
            <w:tcW w:w="3235" w:type="dxa"/>
          </w:tcPr>
          <w:p w14:paraId="7410088C" w14:textId="77777777" w:rsidR="001B4D04" w:rsidRDefault="001B4D04" w:rsidP="00153727">
            <w:r w:rsidRPr="001174EB">
              <w:t>Knowledge I obtained</w:t>
            </w:r>
            <w:r>
              <w:t xml:space="preserve"> </w:t>
            </w:r>
          </w:p>
        </w:tc>
      </w:tr>
      <w:tr w:rsidR="001B4D04" w14:paraId="32D50AED" w14:textId="77777777" w:rsidTr="00153727">
        <w:tc>
          <w:tcPr>
            <w:tcW w:w="1816" w:type="dxa"/>
          </w:tcPr>
          <w:p w14:paraId="6DA3CB87" w14:textId="468DAED3" w:rsidR="001B4D04" w:rsidRDefault="0062327B" w:rsidP="00153727">
            <w:r>
              <w:t xml:space="preserve">Accounting </w:t>
            </w:r>
          </w:p>
        </w:tc>
        <w:tc>
          <w:tcPr>
            <w:tcW w:w="1819" w:type="dxa"/>
          </w:tcPr>
          <w:p w14:paraId="3FC3DCCC" w14:textId="4211C895" w:rsidR="001B4D04" w:rsidRDefault="0062327B" w:rsidP="00153727">
            <w:r>
              <w:t>Chartered Accountancy Course</w:t>
            </w:r>
          </w:p>
        </w:tc>
        <w:tc>
          <w:tcPr>
            <w:tcW w:w="2480" w:type="dxa"/>
          </w:tcPr>
          <w:p w14:paraId="57FA6788" w14:textId="21A24C36" w:rsidR="001B4D04" w:rsidRDefault="007E509D" w:rsidP="00153727">
            <w:r>
              <w:t>2014-20</w:t>
            </w:r>
          </w:p>
        </w:tc>
        <w:tc>
          <w:tcPr>
            <w:tcW w:w="3235" w:type="dxa"/>
          </w:tcPr>
          <w:p w14:paraId="3C62BC0D" w14:textId="77EBE547" w:rsidR="001B4D04" w:rsidRDefault="007E509D" w:rsidP="00153727">
            <w:r>
              <w:t xml:space="preserve">Advanced accounting procedures </w:t>
            </w:r>
          </w:p>
        </w:tc>
      </w:tr>
      <w:tr w:rsidR="001B4D04" w14:paraId="33D9E16C" w14:textId="77777777" w:rsidTr="00153727">
        <w:tc>
          <w:tcPr>
            <w:tcW w:w="1816" w:type="dxa"/>
          </w:tcPr>
          <w:p w14:paraId="3210F586" w14:textId="54FF7148" w:rsidR="001B4D04" w:rsidRDefault="0062327B" w:rsidP="00153727">
            <w:r>
              <w:t xml:space="preserve">GST </w:t>
            </w:r>
          </w:p>
        </w:tc>
        <w:tc>
          <w:tcPr>
            <w:tcW w:w="1819" w:type="dxa"/>
          </w:tcPr>
          <w:p w14:paraId="4FA7DDD6" w14:textId="23CBBFBE" w:rsidR="001B4D04" w:rsidRDefault="007E509D" w:rsidP="00153727">
            <w:r>
              <w:t>Chartered Accountancy Course</w:t>
            </w:r>
          </w:p>
        </w:tc>
        <w:tc>
          <w:tcPr>
            <w:tcW w:w="2480" w:type="dxa"/>
          </w:tcPr>
          <w:p w14:paraId="75F63182" w14:textId="36723BF0" w:rsidR="001B4D04" w:rsidRDefault="007E509D" w:rsidP="00153727">
            <w:r>
              <w:t>2017-20</w:t>
            </w:r>
          </w:p>
        </w:tc>
        <w:tc>
          <w:tcPr>
            <w:tcW w:w="3235" w:type="dxa"/>
          </w:tcPr>
          <w:p w14:paraId="00D62F1B" w14:textId="208E4D7B" w:rsidR="001B4D04" w:rsidRDefault="007E509D" w:rsidP="00153727">
            <w:r>
              <w:t xml:space="preserve">GST registrations, return filing, </w:t>
            </w:r>
            <w:r w:rsidR="00D414DA">
              <w:t>Rules,</w:t>
            </w:r>
            <w:r>
              <w:t xml:space="preserve"> and regulations</w:t>
            </w:r>
          </w:p>
        </w:tc>
      </w:tr>
      <w:tr w:rsidR="001B4D04" w14:paraId="5D2555C2" w14:textId="77777777" w:rsidTr="00153727">
        <w:tc>
          <w:tcPr>
            <w:tcW w:w="1816" w:type="dxa"/>
          </w:tcPr>
          <w:p w14:paraId="48A9B212" w14:textId="36114EFE" w:rsidR="001B4D04" w:rsidRDefault="007E509D" w:rsidP="00153727">
            <w:r>
              <w:t>Python</w:t>
            </w:r>
          </w:p>
        </w:tc>
        <w:tc>
          <w:tcPr>
            <w:tcW w:w="1819" w:type="dxa"/>
          </w:tcPr>
          <w:p w14:paraId="3121269B" w14:textId="42C38166" w:rsidR="001B4D04" w:rsidRDefault="007E509D" w:rsidP="00153727">
            <w:r>
              <w:t xml:space="preserve">Udemy online course </w:t>
            </w:r>
          </w:p>
        </w:tc>
        <w:tc>
          <w:tcPr>
            <w:tcW w:w="2480" w:type="dxa"/>
          </w:tcPr>
          <w:p w14:paraId="5FD2E42B" w14:textId="39F58C67" w:rsidR="001B4D04" w:rsidRDefault="007E509D" w:rsidP="00153727">
            <w:r>
              <w:t>2021</w:t>
            </w:r>
          </w:p>
        </w:tc>
        <w:tc>
          <w:tcPr>
            <w:tcW w:w="3235" w:type="dxa"/>
          </w:tcPr>
          <w:p w14:paraId="388839FC" w14:textId="021BEDC7" w:rsidR="001B4D04" w:rsidRDefault="007E509D" w:rsidP="00153727">
            <w:r>
              <w:t xml:space="preserve">Basic Knowledge </w:t>
            </w:r>
          </w:p>
        </w:tc>
      </w:tr>
      <w:tr w:rsidR="001B4D04" w14:paraId="3A3A8561" w14:textId="77777777" w:rsidTr="00153727">
        <w:tc>
          <w:tcPr>
            <w:tcW w:w="1816" w:type="dxa"/>
          </w:tcPr>
          <w:p w14:paraId="7C57CBD0" w14:textId="3A015047" w:rsidR="001B4D04" w:rsidRDefault="009153B3" w:rsidP="00153727">
            <w:r>
              <w:t>Web designing</w:t>
            </w:r>
          </w:p>
        </w:tc>
        <w:tc>
          <w:tcPr>
            <w:tcW w:w="1819" w:type="dxa"/>
          </w:tcPr>
          <w:p w14:paraId="4F32F0AF" w14:textId="3084F8F4" w:rsidR="001B4D04" w:rsidRDefault="009153B3" w:rsidP="00153727">
            <w:r>
              <w:t>Udemy online course</w:t>
            </w:r>
          </w:p>
        </w:tc>
        <w:tc>
          <w:tcPr>
            <w:tcW w:w="2480" w:type="dxa"/>
          </w:tcPr>
          <w:p w14:paraId="704848CE" w14:textId="3C5472D7" w:rsidR="001B4D04" w:rsidRDefault="009153B3" w:rsidP="00153727">
            <w:r>
              <w:t>2021</w:t>
            </w:r>
          </w:p>
        </w:tc>
        <w:tc>
          <w:tcPr>
            <w:tcW w:w="3235" w:type="dxa"/>
          </w:tcPr>
          <w:p w14:paraId="201E01DF" w14:textId="2E92C2D9" w:rsidR="001B4D04" w:rsidRDefault="009153B3" w:rsidP="00153727">
            <w:r>
              <w:t>Basic knowledge</w:t>
            </w:r>
          </w:p>
        </w:tc>
      </w:tr>
      <w:tr w:rsidR="001B4D04" w14:paraId="2726FD45" w14:textId="77777777" w:rsidTr="00153727">
        <w:tc>
          <w:tcPr>
            <w:tcW w:w="1816" w:type="dxa"/>
          </w:tcPr>
          <w:p w14:paraId="721BAB02" w14:textId="77777777" w:rsidR="001B4D04" w:rsidRDefault="001B4D04" w:rsidP="00153727"/>
        </w:tc>
        <w:tc>
          <w:tcPr>
            <w:tcW w:w="1819" w:type="dxa"/>
          </w:tcPr>
          <w:p w14:paraId="2A7C6496" w14:textId="77777777" w:rsidR="001B4D04" w:rsidRDefault="001B4D04" w:rsidP="00153727"/>
        </w:tc>
        <w:tc>
          <w:tcPr>
            <w:tcW w:w="2480" w:type="dxa"/>
          </w:tcPr>
          <w:p w14:paraId="012BA7E3" w14:textId="77777777" w:rsidR="001B4D04" w:rsidRDefault="001B4D04" w:rsidP="00153727"/>
        </w:tc>
        <w:tc>
          <w:tcPr>
            <w:tcW w:w="3235" w:type="dxa"/>
          </w:tcPr>
          <w:p w14:paraId="02D45755" w14:textId="77777777" w:rsidR="001B4D04" w:rsidRDefault="001B4D04" w:rsidP="00153727"/>
        </w:tc>
      </w:tr>
    </w:tbl>
    <w:p w14:paraId="29F0AAA2" w14:textId="77777777" w:rsidR="001B4D04" w:rsidRPr="00674443" w:rsidRDefault="001B4D04" w:rsidP="001B4D04">
      <w:pPr>
        <w:pStyle w:val="H2"/>
      </w:pPr>
      <w:r w:rsidRPr="00674443">
        <w:lastRenderedPageBreak/>
        <w:t xml:space="preserve">My </w:t>
      </w:r>
      <w:r w:rsidRPr="001174EB">
        <w:t>Personal Qualities</w:t>
      </w:r>
    </w:p>
    <w:p w14:paraId="10CED222" w14:textId="77777777" w:rsidR="001B4D04" w:rsidRPr="00674443" w:rsidRDefault="001B4D04" w:rsidP="001B4D04">
      <w:pPr>
        <w:rPr>
          <w:i/>
        </w:rPr>
      </w:pPr>
      <w:bookmarkStart w:id="1" w:name="_Hlk517086631"/>
      <w:r w:rsidRPr="00674443">
        <w:rPr>
          <w:i/>
        </w:rPr>
        <w:t xml:space="preserve">Take some time to complete this chart with your most valuable personal qualities (aim for at least 7). </w:t>
      </w:r>
    </w:p>
    <w:tbl>
      <w:tblPr>
        <w:tblStyle w:val="TableGrid"/>
        <w:tblW w:w="9355" w:type="dxa"/>
        <w:tblLook w:val="04A0" w:firstRow="1" w:lastRow="0" w:firstColumn="1" w:lastColumn="0" w:noHBand="0" w:noVBand="1"/>
      </w:tblPr>
      <w:tblGrid>
        <w:gridCol w:w="1816"/>
        <w:gridCol w:w="4389"/>
        <w:gridCol w:w="3150"/>
      </w:tblGrid>
      <w:tr w:rsidR="001B4D04" w14:paraId="2436ABA8" w14:textId="77777777" w:rsidTr="00153727">
        <w:tc>
          <w:tcPr>
            <w:tcW w:w="1816" w:type="dxa"/>
          </w:tcPr>
          <w:bookmarkEnd w:id="1"/>
          <w:p w14:paraId="69602E8D" w14:textId="77777777" w:rsidR="001B4D04" w:rsidRPr="00674443" w:rsidRDefault="001B4D04" w:rsidP="00153727">
            <w:r w:rsidRPr="00674443">
              <w:t xml:space="preserve">Personal Quality </w:t>
            </w:r>
          </w:p>
        </w:tc>
        <w:tc>
          <w:tcPr>
            <w:tcW w:w="4389" w:type="dxa"/>
          </w:tcPr>
          <w:p w14:paraId="29E6CD03" w14:textId="77777777" w:rsidR="001B4D04" w:rsidRPr="001174EB" w:rsidRDefault="001B4D04" w:rsidP="00153727">
            <w:r w:rsidRPr="001174EB">
              <w:t>Example</w:t>
            </w:r>
          </w:p>
        </w:tc>
        <w:tc>
          <w:tcPr>
            <w:tcW w:w="3150" w:type="dxa"/>
          </w:tcPr>
          <w:p w14:paraId="1653B440" w14:textId="77777777" w:rsidR="001B4D04" w:rsidRDefault="001B4D04" w:rsidP="00153727">
            <w:r w:rsidRPr="001174EB">
              <w:t>Who has observed this in me?</w:t>
            </w:r>
            <w:r>
              <w:t xml:space="preserve"> </w:t>
            </w:r>
          </w:p>
        </w:tc>
      </w:tr>
      <w:tr w:rsidR="001B4D04" w14:paraId="45C34C7F" w14:textId="77777777" w:rsidTr="00153727">
        <w:tc>
          <w:tcPr>
            <w:tcW w:w="1816" w:type="dxa"/>
          </w:tcPr>
          <w:p w14:paraId="60640C8B" w14:textId="2A3CD3BC" w:rsidR="001B4D04" w:rsidRDefault="007E509D" w:rsidP="00153727">
            <w:r>
              <w:t>Passion</w:t>
            </w:r>
          </w:p>
        </w:tc>
        <w:tc>
          <w:tcPr>
            <w:tcW w:w="4389" w:type="dxa"/>
          </w:tcPr>
          <w:p w14:paraId="79421964" w14:textId="5A5FB7D6" w:rsidR="001B4D04" w:rsidRDefault="00BE7F63" w:rsidP="00153727">
            <w:r>
              <w:t xml:space="preserve">Filed Income Tax returns of a cousin at the age of </w:t>
            </w:r>
            <w:r w:rsidR="0009741C">
              <w:t>19.</w:t>
            </w:r>
          </w:p>
        </w:tc>
        <w:tc>
          <w:tcPr>
            <w:tcW w:w="3150" w:type="dxa"/>
          </w:tcPr>
          <w:p w14:paraId="77D51CEB" w14:textId="3CF8DB12" w:rsidR="001B4D04" w:rsidRDefault="007E509D" w:rsidP="00153727">
            <w:r>
              <w:t>My parents</w:t>
            </w:r>
          </w:p>
        </w:tc>
      </w:tr>
      <w:tr w:rsidR="001B4D04" w14:paraId="3F97B101" w14:textId="77777777" w:rsidTr="00153727">
        <w:tc>
          <w:tcPr>
            <w:tcW w:w="1816" w:type="dxa"/>
          </w:tcPr>
          <w:p w14:paraId="705A77FB" w14:textId="06A6B0A0" w:rsidR="001B4D04" w:rsidRDefault="00D414DA" w:rsidP="00153727">
            <w:r>
              <w:t>Patience</w:t>
            </w:r>
          </w:p>
        </w:tc>
        <w:tc>
          <w:tcPr>
            <w:tcW w:w="4389" w:type="dxa"/>
          </w:tcPr>
          <w:p w14:paraId="59B9BBD6" w14:textId="1895CA06" w:rsidR="001B4D04" w:rsidRDefault="00D2779B" w:rsidP="00153727">
            <w:r>
              <w:t xml:space="preserve">Listening to the client problems </w:t>
            </w:r>
          </w:p>
        </w:tc>
        <w:tc>
          <w:tcPr>
            <w:tcW w:w="3150" w:type="dxa"/>
          </w:tcPr>
          <w:p w14:paraId="4567F10F" w14:textId="4B757347" w:rsidR="001B4D04" w:rsidRDefault="00D414DA" w:rsidP="00153727">
            <w:r>
              <w:t>My Employer</w:t>
            </w:r>
          </w:p>
        </w:tc>
      </w:tr>
      <w:tr w:rsidR="001B4D04" w14:paraId="212324E1" w14:textId="77777777" w:rsidTr="00153727">
        <w:tc>
          <w:tcPr>
            <w:tcW w:w="1816" w:type="dxa"/>
          </w:tcPr>
          <w:p w14:paraId="396E4410" w14:textId="2051A463" w:rsidR="001B4D04" w:rsidRDefault="00E7369B" w:rsidP="00153727">
            <w:r>
              <w:t>Commitment</w:t>
            </w:r>
          </w:p>
        </w:tc>
        <w:tc>
          <w:tcPr>
            <w:tcW w:w="4389" w:type="dxa"/>
          </w:tcPr>
          <w:p w14:paraId="5635E557" w14:textId="78C77F85" w:rsidR="001B4D04" w:rsidRDefault="002F0328" w:rsidP="00153727">
            <w:r>
              <w:t>Completing assigned work in time</w:t>
            </w:r>
          </w:p>
        </w:tc>
        <w:tc>
          <w:tcPr>
            <w:tcW w:w="3150" w:type="dxa"/>
          </w:tcPr>
          <w:p w14:paraId="6CAC180A" w14:textId="1F54360A" w:rsidR="001B4D04" w:rsidRDefault="002F0328" w:rsidP="00153727">
            <w:r>
              <w:t>My Lecturers</w:t>
            </w:r>
          </w:p>
        </w:tc>
      </w:tr>
      <w:tr w:rsidR="001B4D04" w14:paraId="48EFC675" w14:textId="77777777" w:rsidTr="00153727">
        <w:tc>
          <w:tcPr>
            <w:tcW w:w="1816" w:type="dxa"/>
          </w:tcPr>
          <w:p w14:paraId="5C4A9F48" w14:textId="2FF9F2A2" w:rsidR="001B4D04" w:rsidRDefault="002F0328" w:rsidP="00153727">
            <w:r>
              <w:t>Gratitude</w:t>
            </w:r>
          </w:p>
        </w:tc>
        <w:tc>
          <w:tcPr>
            <w:tcW w:w="4389" w:type="dxa"/>
          </w:tcPr>
          <w:p w14:paraId="35CD7B4D" w14:textId="14AFB15F" w:rsidR="001B4D04" w:rsidRDefault="002F0328" w:rsidP="00153727">
            <w:r>
              <w:t>Being thankful for the help received</w:t>
            </w:r>
          </w:p>
        </w:tc>
        <w:tc>
          <w:tcPr>
            <w:tcW w:w="3150" w:type="dxa"/>
          </w:tcPr>
          <w:p w14:paraId="27001343" w14:textId="2ADD0E34" w:rsidR="001B4D04" w:rsidRDefault="002F0328" w:rsidP="00153727">
            <w:r>
              <w:t>My Friends</w:t>
            </w:r>
          </w:p>
        </w:tc>
      </w:tr>
      <w:tr w:rsidR="001B4D04" w14:paraId="5203B114" w14:textId="77777777" w:rsidTr="00153727">
        <w:tc>
          <w:tcPr>
            <w:tcW w:w="1816" w:type="dxa"/>
          </w:tcPr>
          <w:p w14:paraId="319D5D88" w14:textId="07EF588D" w:rsidR="001B4D04" w:rsidRDefault="002F0328" w:rsidP="00153727">
            <w:r>
              <w:t>Updated</w:t>
            </w:r>
          </w:p>
        </w:tc>
        <w:tc>
          <w:tcPr>
            <w:tcW w:w="4389" w:type="dxa"/>
          </w:tcPr>
          <w:p w14:paraId="7D19FAE0" w14:textId="25D59CF2" w:rsidR="001B4D04" w:rsidRDefault="002F0328" w:rsidP="00153727">
            <w:r>
              <w:t xml:space="preserve">I always update myself both in knowledge and personality, </w:t>
            </w:r>
            <w:r w:rsidR="00C22350">
              <w:t>this</w:t>
            </w:r>
            <w:r>
              <w:t xml:space="preserve"> is the main quality that </w:t>
            </w:r>
            <w:r w:rsidR="00C22350">
              <w:t>a</w:t>
            </w:r>
            <w:r>
              <w:t xml:space="preserve"> Chartered Accountant should possess</w:t>
            </w:r>
          </w:p>
        </w:tc>
        <w:tc>
          <w:tcPr>
            <w:tcW w:w="3150" w:type="dxa"/>
          </w:tcPr>
          <w:p w14:paraId="68BA66B9" w14:textId="5FB14291" w:rsidR="001B4D04" w:rsidRDefault="00C22350" w:rsidP="00153727">
            <w:r>
              <w:t>Myself</w:t>
            </w:r>
          </w:p>
        </w:tc>
      </w:tr>
      <w:tr w:rsidR="001B4D04" w14:paraId="5D0D8667" w14:textId="77777777" w:rsidTr="00153727">
        <w:tc>
          <w:tcPr>
            <w:tcW w:w="1816" w:type="dxa"/>
          </w:tcPr>
          <w:p w14:paraId="72AD3F5A" w14:textId="1AAF7B33" w:rsidR="001B4D04" w:rsidRDefault="00274F42" w:rsidP="00153727">
            <w:r>
              <w:t>Eagerness to learn</w:t>
            </w:r>
          </w:p>
        </w:tc>
        <w:tc>
          <w:tcPr>
            <w:tcW w:w="4389" w:type="dxa"/>
          </w:tcPr>
          <w:p w14:paraId="7B645FE5" w14:textId="5AC64188" w:rsidR="001B4D04" w:rsidRDefault="00274F42" w:rsidP="00153727">
            <w:r>
              <w:t xml:space="preserve">Python and web designing is not my area of study, but I still like to learn new things. </w:t>
            </w:r>
          </w:p>
        </w:tc>
        <w:tc>
          <w:tcPr>
            <w:tcW w:w="3150" w:type="dxa"/>
          </w:tcPr>
          <w:p w14:paraId="54BFCC4D" w14:textId="740C58E9" w:rsidR="001B4D04" w:rsidRDefault="00274F42" w:rsidP="00153727">
            <w:r>
              <w:t>Self</w:t>
            </w:r>
          </w:p>
        </w:tc>
      </w:tr>
    </w:tbl>
    <w:p w14:paraId="2C3A6CA9" w14:textId="77777777" w:rsidR="001B4D04" w:rsidRPr="00674443" w:rsidRDefault="001B4D04" w:rsidP="001B4D04">
      <w:pPr>
        <w:pStyle w:val="H2"/>
      </w:pPr>
      <w:r w:rsidRPr="00674443">
        <w:t xml:space="preserve">My </w:t>
      </w:r>
      <w:r w:rsidRPr="001174EB">
        <w:t>STAR</w:t>
      </w:r>
      <w:r w:rsidRPr="00674443">
        <w:t xml:space="preserve"> Stories</w:t>
      </w:r>
    </w:p>
    <w:p w14:paraId="586765DC" w14:textId="77777777" w:rsidR="001B4D04" w:rsidRPr="001174EB" w:rsidRDefault="001B4D04" w:rsidP="001B4D04">
      <w:r w:rsidRPr="001174EB">
        <w:t>Complete the tables below to tell as many stories as you can remember (minimum of 3).</w:t>
      </w:r>
    </w:p>
    <w:tbl>
      <w:tblPr>
        <w:tblStyle w:val="TableGrid"/>
        <w:tblW w:w="0" w:type="auto"/>
        <w:tblLook w:val="04A0" w:firstRow="1" w:lastRow="0" w:firstColumn="1" w:lastColumn="0" w:noHBand="0" w:noVBand="1"/>
      </w:tblPr>
      <w:tblGrid>
        <w:gridCol w:w="1615"/>
        <w:gridCol w:w="7735"/>
      </w:tblGrid>
      <w:tr w:rsidR="001B4D04" w:rsidRPr="001174EB" w14:paraId="527310A6" w14:textId="77777777" w:rsidTr="00153727">
        <w:tc>
          <w:tcPr>
            <w:tcW w:w="1615" w:type="dxa"/>
          </w:tcPr>
          <w:p w14:paraId="11BB9A4B" w14:textId="77777777" w:rsidR="001B4D04" w:rsidRPr="001174EB" w:rsidRDefault="001B4D04" w:rsidP="00153727">
            <w:r w:rsidRPr="001174EB">
              <w:t xml:space="preserve">Situation/Task </w:t>
            </w:r>
          </w:p>
        </w:tc>
        <w:tc>
          <w:tcPr>
            <w:tcW w:w="7735" w:type="dxa"/>
          </w:tcPr>
          <w:p w14:paraId="651ADBE7" w14:textId="0C550D54" w:rsidR="001B4D04" w:rsidRPr="001174EB" w:rsidRDefault="00AE6064" w:rsidP="00153727">
            <w:r>
              <w:t>GST Annual returns</w:t>
            </w:r>
          </w:p>
        </w:tc>
      </w:tr>
      <w:tr w:rsidR="001B4D04" w:rsidRPr="001174EB" w14:paraId="2CF34828" w14:textId="77777777" w:rsidTr="00153727">
        <w:tc>
          <w:tcPr>
            <w:tcW w:w="1615" w:type="dxa"/>
          </w:tcPr>
          <w:p w14:paraId="23528114" w14:textId="77777777" w:rsidR="001B4D04" w:rsidRPr="001174EB" w:rsidRDefault="001B4D04" w:rsidP="00153727">
            <w:r w:rsidRPr="001174EB">
              <w:t xml:space="preserve">Action </w:t>
            </w:r>
          </w:p>
        </w:tc>
        <w:tc>
          <w:tcPr>
            <w:tcW w:w="7735" w:type="dxa"/>
          </w:tcPr>
          <w:p w14:paraId="2F2EAEC3" w14:textId="6E9CD144" w:rsidR="001B4D04" w:rsidRPr="001174EB" w:rsidRDefault="00CD247A" w:rsidP="00153727">
            <w:r>
              <w:t>That was the first time for every one and everyone were nervous to file the return</w:t>
            </w:r>
          </w:p>
        </w:tc>
      </w:tr>
      <w:tr w:rsidR="001B4D04" w:rsidRPr="001174EB" w14:paraId="40096594" w14:textId="77777777" w:rsidTr="00153727">
        <w:tc>
          <w:tcPr>
            <w:tcW w:w="1615" w:type="dxa"/>
          </w:tcPr>
          <w:p w14:paraId="0C23EDCB" w14:textId="77777777" w:rsidR="001B4D04" w:rsidRPr="001174EB" w:rsidRDefault="001B4D04" w:rsidP="00153727">
            <w:r w:rsidRPr="001174EB">
              <w:t>Results</w:t>
            </w:r>
          </w:p>
        </w:tc>
        <w:tc>
          <w:tcPr>
            <w:tcW w:w="7735" w:type="dxa"/>
          </w:tcPr>
          <w:p w14:paraId="59662E41" w14:textId="3EF1CFCC" w:rsidR="001B4D04" w:rsidRPr="001174EB" w:rsidRDefault="00CD247A" w:rsidP="00153727">
            <w:r>
              <w:t>Successfully filed but still there are some negligible human errors</w:t>
            </w:r>
          </w:p>
        </w:tc>
      </w:tr>
      <w:tr w:rsidR="001B4D04" w:rsidRPr="001174EB" w14:paraId="47774028" w14:textId="77777777" w:rsidTr="00153727">
        <w:tc>
          <w:tcPr>
            <w:tcW w:w="1615" w:type="dxa"/>
          </w:tcPr>
          <w:p w14:paraId="438AC32B" w14:textId="77777777" w:rsidR="001B4D04" w:rsidRPr="001174EB" w:rsidRDefault="001B4D04" w:rsidP="00153727">
            <w:r w:rsidRPr="001174EB">
              <w:t xml:space="preserve">Skills </w:t>
            </w:r>
          </w:p>
        </w:tc>
        <w:tc>
          <w:tcPr>
            <w:tcW w:w="7735" w:type="dxa"/>
          </w:tcPr>
          <w:p w14:paraId="3D6E31BF" w14:textId="0D8C2E74" w:rsidR="001B4D04" w:rsidRPr="001174EB" w:rsidRDefault="00CD247A" w:rsidP="00153727">
            <w:r>
              <w:t>GST Law</w:t>
            </w:r>
          </w:p>
        </w:tc>
      </w:tr>
    </w:tbl>
    <w:p w14:paraId="44E51B38" w14:textId="77777777" w:rsidR="001B4D04" w:rsidRPr="001174EB" w:rsidRDefault="001B4D04" w:rsidP="001B4D04"/>
    <w:tbl>
      <w:tblPr>
        <w:tblStyle w:val="TableGrid"/>
        <w:tblW w:w="0" w:type="auto"/>
        <w:tblLook w:val="04A0" w:firstRow="1" w:lastRow="0" w:firstColumn="1" w:lastColumn="0" w:noHBand="0" w:noVBand="1"/>
      </w:tblPr>
      <w:tblGrid>
        <w:gridCol w:w="1615"/>
        <w:gridCol w:w="7735"/>
      </w:tblGrid>
      <w:tr w:rsidR="001B4D04" w:rsidRPr="001174EB" w14:paraId="3151D529" w14:textId="77777777" w:rsidTr="00153727">
        <w:tc>
          <w:tcPr>
            <w:tcW w:w="1615" w:type="dxa"/>
          </w:tcPr>
          <w:p w14:paraId="24520145" w14:textId="77777777" w:rsidR="001B4D04" w:rsidRPr="001174EB" w:rsidRDefault="001B4D04" w:rsidP="00153727">
            <w:r w:rsidRPr="001174EB">
              <w:t xml:space="preserve">Situation/Task </w:t>
            </w:r>
          </w:p>
        </w:tc>
        <w:tc>
          <w:tcPr>
            <w:tcW w:w="7735" w:type="dxa"/>
          </w:tcPr>
          <w:p w14:paraId="79078A4E" w14:textId="4029FDD7" w:rsidR="001B4D04" w:rsidRPr="001174EB" w:rsidRDefault="00392F03" w:rsidP="00153727">
            <w:r>
              <w:t>Stock Audit</w:t>
            </w:r>
          </w:p>
        </w:tc>
      </w:tr>
      <w:tr w:rsidR="001B4D04" w:rsidRPr="001174EB" w14:paraId="08FBF32D" w14:textId="77777777" w:rsidTr="00153727">
        <w:tc>
          <w:tcPr>
            <w:tcW w:w="1615" w:type="dxa"/>
          </w:tcPr>
          <w:p w14:paraId="2B6B656E" w14:textId="77777777" w:rsidR="001B4D04" w:rsidRPr="001174EB" w:rsidRDefault="001B4D04" w:rsidP="00153727">
            <w:r w:rsidRPr="001174EB">
              <w:t xml:space="preserve">Action </w:t>
            </w:r>
          </w:p>
        </w:tc>
        <w:tc>
          <w:tcPr>
            <w:tcW w:w="7735" w:type="dxa"/>
          </w:tcPr>
          <w:p w14:paraId="521EF724" w14:textId="0DC658FE" w:rsidR="001B4D04" w:rsidRPr="001174EB" w:rsidRDefault="00392F03" w:rsidP="00153727">
            <w:r>
              <w:t>Team Lead</w:t>
            </w:r>
          </w:p>
        </w:tc>
      </w:tr>
      <w:tr w:rsidR="001B4D04" w:rsidRPr="001174EB" w14:paraId="363582F1" w14:textId="77777777" w:rsidTr="00153727">
        <w:tc>
          <w:tcPr>
            <w:tcW w:w="1615" w:type="dxa"/>
          </w:tcPr>
          <w:p w14:paraId="44ACC9AF" w14:textId="77777777" w:rsidR="001B4D04" w:rsidRPr="001174EB" w:rsidRDefault="001B4D04" w:rsidP="00153727">
            <w:r w:rsidRPr="001174EB">
              <w:t>Results</w:t>
            </w:r>
          </w:p>
        </w:tc>
        <w:tc>
          <w:tcPr>
            <w:tcW w:w="7735" w:type="dxa"/>
          </w:tcPr>
          <w:p w14:paraId="33C20B3A" w14:textId="5FE92F53" w:rsidR="001B4D04" w:rsidRPr="001174EB" w:rsidRDefault="00392F03" w:rsidP="00153727">
            <w:r>
              <w:t>Success</w:t>
            </w:r>
          </w:p>
        </w:tc>
      </w:tr>
      <w:tr w:rsidR="001B4D04" w:rsidRPr="001174EB" w14:paraId="1D48D24C" w14:textId="77777777" w:rsidTr="00153727">
        <w:tc>
          <w:tcPr>
            <w:tcW w:w="1615" w:type="dxa"/>
          </w:tcPr>
          <w:p w14:paraId="3DED2D58" w14:textId="77777777" w:rsidR="001B4D04" w:rsidRPr="001174EB" w:rsidRDefault="001B4D04" w:rsidP="00153727">
            <w:r w:rsidRPr="001174EB">
              <w:t xml:space="preserve">Skills </w:t>
            </w:r>
          </w:p>
        </w:tc>
        <w:tc>
          <w:tcPr>
            <w:tcW w:w="7735" w:type="dxa"/>
          </w:tcPr>
          <w:p w14:paraId="4EF161FC" w14:textId="72C8C297" w:rsidR="001B4D04" w:rsidRPr="001174EB" w:rsidRDefault="00392F03" w:rsidP="00153727">
            <w:r>
              <w:t>Accounting and Leadership qualities</w:t>
            </w:r>
          </w:p>
        </w:tc>
      </w:tr>
    </w:tbl>
    <w:p w14:paraId="0DB8679B" w14:textId="77777777" w:rsidR="001B4D04" w:rsidRPr="001174EB" w:rsidRDefault="001B4D04" w:rsidP="001B4D04"/>
    <w:tbl>
      <w:tblPr>
        <w:tblStyle w:val="TableGrid"/>
        <w:tblW w:w="0" w:type="auto"/>
        <w:tblLook w:val="04A0" w:firstRow="1" w:lastRow="0" w:firstColumn="1" w:lastColumn="0" w:noHBand="0" w:noVBand="1"/>
      </w:tblPr>
      <w:tblGrid>
        <w:gridCol w:w="1615"/>
        <w:gridCol w:w="7735"/>
      </w:tblGrid>
      <w:tr w:rsidR="001B4D04" w:rsidRPr="001174EB" w14:paraId="52B192AB" w14:textId="77777777" w:rsidTr="00153727">
        <w:tc>
          <w:tcPr>
            <w:tcW w:w="1615" w:type="dxa"/>
          </w:tcPr>
          <w:p w14:paraId="766B6F69" w14:textId="77777777" w:rsidR="001B4D04" w:rsidRPr="001174EB" w:rsidRDefault="001B4D04" w:rsidP="00153727">
            <w:r w:rsidRPr="001174EB">
              <w:t xml:space="preserve">Situation/Task </w:t>
            </w:r>
          </w:p>
        </w:tc>
        <w:tc>
          <w:tcPr>
            <w:tcW w:w="7735" w:type="dxa"/>
          </w:tcPr>
          <w:p w14:paraId="129E01A3" w14:textId="175E4C72" w:rsidR="001B4D04" w:rsidRPr="001174EB" w:rsidRDefault="005F0706" w:rsidP="00153727">
            <w:r>
              <w:t xml:space="preserve">School project </w:t>
            </w:r>
            <w:r w:rsidR="00443EB1">
              <w:t>(Physics</w:t>
            </w:r>
            <w:r>
              <w:t>)</w:t>
            </w:r>
          </w:p>
        </w:tc>
      </w:tr>
      <w:tr w:rsidR="001B4D04" w:rsidRPr="001174EB" w14:paraId="1E31B0D6" w14:textId="77777777" w:rsidTr="00153727">
        <w:tc>
          <w:tcPr>
            <w:tcW w:w="1615" w:type="dxa"/>
          </w:tcPr>
          <w:p w14:paraId="01549CC4" w14:textId="77777777" w:rsidR="001B4D04" w:rsidRPr="001174EB" w:rsidRDefault="001B4D04" w:rsidP="00153727">
            <w:r w:rsidRPr="001174EB">
              <w:t xml:space="preserve">Action </w:t>
            </w:r>
          </w:p>
        </w:tc>
        <w:tc>
          <w:tcPr>
            <w:tcW w:w="7735" w:type="dxa"/>
          </w:tcPr>
          <w:p w14:paraId="260EBB3C" w14:textId="0A617740" w:rsidR="001B4D04" w:rsidRPr="001174EB" w:rsidRDefault="00443EB1" w:rsidP="00153727">
            <w:r>
              <w:t>Group Member</w:t>
            </w:r>
          </w:p>
        </w:tc>
      </w:tr>
      <w:tr w:rsidR="001B4D04" w:rsidRPr="001174EB" w14:paraId="0C27C809" w14:textId="77777777" w:rsidTr="00153727">
        <w:tc>
          <w:tcPr>
            <w:tcW w:w="1615" w:type="dxa"/>
          </w:tcPr>
          <w:p w14:paraId="7359BE05" w14:textId="77777777" w:rsidR="001B4D04" w:rsidRPr="001174EB" w:rsidRDefault="001B4D04" w:rsidP="00153727">
            <w:r w:rsidRPr="001174EB">
              <w:t>Results</w:t>
            </w:r>
          </w:p>
        </w:tc>
        <w:tc>
          <w:tcPr>
            <w:tcW w:w="7735" w:type="dxa"/>
          </w:tcPr>
          <w:p w14:paraId="54DBB7D2" w14:textId="2E4464AA" w:rsidR="001B4D04" w:rsidRPr="001174EB" w:rsidRDefault="00443EB1" w:rsidP="00153727">
            <w:r>
              <w:t>Successful (2</w:t>
            </w:r>
            <w:r w:rsidRPr="00443EB1">
              <w:rPr>
                <w:vertAlign w:val="superscript"/>
              </w:rPr>
              <w:t>nd</w:t>
            </w:r>
            <w:r>
              <w:t xml:space="preserve"> prize winner)</w:t>
            </w:r>
          </w:p>
        </w:tc>
      </w:tr>
      <w:tr w:rsidR="001B4D04" w:rsidRPr="001174EB" w14:paraId="6923B787" w14:textId="77777777" w:rsidTr="00153727">
        <w:tc>
          <w:tcPr>
            <w:tcW w:w="1615" w:type="dxa"/>
          </w:tcPr>
          <w:p w14:paraId="6D31C574" w14:textId="77777777" w:rsidR="001B4D04" w:rsidRPr="001174EB" w:rsidRDefault="001B4D04" w:rsidP="00153727">
            <w:r w:rsidRPr="001174EB">
              <w:t xml:space="preserve">Skills </w:t>
            </w:r>
          </w:p>
        </w:tc>
        <w:tc>
          <w:tcPr>
            <w:tcW w:w="7735" w:type="dxa"/>
          </w:tcPr>
          <w:p w14:paraId="2970D838" w14:textId="2A0D4703" w:rsidR="001B4D04" w:rsidRPr="001174EB" w:rsidRDefault="003E613A" w:rsidP="00153727">
            <w:r>
              <w:t>Created a mini seismograph using an induction motor</w:t>
            </w:r>
            <w:r w:rsidR="00443EB1">
              <w:t xml:space="preserve"> </w:t>
            </w:r>
          </w:p>
        </w:tc>
      </w:tr>
    </w:tbl>
    <w:p w14:paraId="1A44B86C" w14:textId="77777777" w:rsidR="001B4D04" w:rsidRPr="001174EB" w:rsidRDefault="001B4D04" w:rsidP="001B4D04"/>
    <w:p w14:paraId="1FF43D32" w14:textId="77777777" w:rsidR="003664AF" w:rsidRPr="00674443" w:rsidRDefault="003664AF" w:rsidP="003664AF">
      <w:pPr>
        <w:pStyle w:val="H2"/>
      </w:pPr>
      <w:r w:rsidRPr="00674443">
        <w:t xml:space="preserve">My </w:t>
      </w:r>
      <w:r w:rsidRPr="001174EB">
        <w:t xml:space="preserve">STAR </w:t>
      </w:r>
      <w:r w:rsidRPr="00674443">
        <w:t>Statements</w:t>
      </w:r>
    </w:p>
    <w:p w14:paraId="77DC632E" w14:textId="77777777" w:rsidR="003664AF" w:rsidRPr="001174EB" w:rsidRDefault="003664AF" w:rsidP="003664AF">
      <w:r w:rsidRPr="001174EB">
        <w:t xml:space="preserve">Aim to transform 3 STAR stories into accomplishment statements. </w:t>
      </w:r>
    </w:p>
    <w:p w14:paraId="5CD5C881" w14:textId="77777777" w:rsidR="003664AF" w:rsidRPr="001174EB" w:rsidRDefault="003664AF" w:rsidP="003664AF">
      <w:pPr>
        <w:rPr>
          <w:i/>
        </w:rPr>
      </w:pPr>
      <w:r w:rsidRPr="001174EB">
        <w:rPr>
          <w:i/>
        </w:rPr>
        <w:t>Copy and paste this table for as many accomplishment statements as you would like to write.</w:t>
      </w:r>
    </w:p>
    <w:tbl>
      <w:tblPr>
        <w:tblStyle w:val="TableGrid"/>
        <w:tblW w:w="0" w:type="auto"/>
        <w:tblLook w:val="04A0" w:firstRow="1" w:lastRow="0" w:firstColumn="1" w:lastColumn="0" w:noHBand="0" w:noVBand="1"/>
      </w:tblPr>
      <w:tblGrid>
        <w:gridCol w:w="2065"/>
        <w:gridCol w:w="7285"/>
      </w:tblGrid>
      <w:tr w:rsidR="003664AF" w:rsidRPr="001174EB" w14:paraId="1DD232A8" w14:textId="77777777" w:rsidTr="00153727">
        <w:tc>
          <w:tcPr>
            <w:tcW w:w="2065" w:type="dxa"/>
          </w:tcPr>
          <w:p w14:paraId="1079F32E" w14:textId="77777777" w:rsidR="003664AF" w:rsidRPr="001174EB" w:rsidRDefault="003664AF" w:rsidP="00153727">
            <w:r w:rsidRPr="001174EB">
              <w:rPr>
                <w:b/>
              </w:rPr>
              <w:t>Results from story</w:t>
            </w:r>
            <w:r w:rsidRPr="001174EB">
              <w:t xml:space="preserve"> (Summarize in one statement) </w:t>
            </w:r>
          </w:p>
        </w:tc>
        <w:tc>
          <w:tcPr>
            <w:tcW w:w="7285" w:type="dxa"/>
          </w:tcPr>
          <w:p w14:paraId="3172D7EB" w14:textId="77777777" w:rsidR="003664AF" w:rsidRPr="001174EB" w:rsidRDefault="003664AF" w:rsidP="00153727"/>
        </w:tc>
      </w:tr>
      <w:tr w:rsidR="003664AF" w:rsidRPr="001174EB" w14:paraId="31F73A18" w14:textId="77777777" w:rsidTr="00153727">
        <w:tc>
          <w:tcPr>
            <w:tcW w:w="2065" w:type="dxa"/>
          </w:tcPr>
          <w:p w14:paraId="23EE1A2B" w14:textId="77777777" w:rsidR="003664AF" w:rsidRPr="001174EB" w:rsidRDefault="003664AF" w:rsidP="00153727">
            <w:r w:rsidRPr="001174EB">
              <w:rPr>
                <w:b/>
              </w:rPr>
              <w:t>Starting statement</w:t>
            </w:r>
            <w:r w:rsidRPr="001174EB">
              <w:t xml:space="preserve"> (Ensure each statement starts with an action verb)</w:t>
            </w:r>
          </w:p>
        </w:tc>
        <w:tc>
          <w:tcPr>
            <w:tcW w:w="7285" w:type="dxa"/>
          </w:tcPr>
          <w:p w14:paraId="006EB3E0" w14:textId="77777777" w:rsidR="003664AF" w:rsidRPr="001174EB" w:rsidRDefault="003664AF" w:rsidP="00153727"/>
        </w:tc>
      </w:tr>
      <w:tr w:rsidR="003664AF" w:rsidRPr="001174EB" w14:paraId="3F507D60" w14:textId="77777777" w:rsidTr="00153727">
        <w:tc>
          <w:tcPr>
            <w:tcW w:w="2065" w:type="dxa"/>
          </w:tcPr>
          <w:p w14:paraId="747C7A84" w14:textId="77777777" w:rsidR="003664AF" w:rsidRPr="001174EB" w:rsidRDefault="003664AF" w:rsidP="00153727">
            <w:r w:rsidRPr="001174EB">
              <w:rPr>
                <w:b/>
              </w:rPr>
              <w:t>Add details</w:t>
            </w:r>
            <w:r w:rsidRPr="001174EB">
              <w:t xml:space="preserve"> </w:t>
            </w:r>
          </w:p>
          <w:p w14:paraId="66751073" w14:textId="77777777" w:rsidR="003664AF" w:rsidRPr="001174EB" w:rsidRDefault="003664AF" w:rsidP="00153727">
            <w:r w:rsidRPr="001174EB">
              <w:lastRenderedPageBreak/>
              <w:t>(Ensure each statement outlines the results of your action)</w:t>
            </w:r>
          </w:p>
        </w:tc>
        <w:tc>
          <w:tcPr>
            <w:tcW w:w="7285" w:type="dxa"/>
          </w:tcPr>
          <w:p w14:paraId="340502FD" w14:textId="77777777" w:rsidR="003664AF" w:rsidRPr="001174EB" w:rsidRDefault="003664AF" w:rsidP="00153727"/>
        </w:tc>
      </w:tr>
      <w:tr w:rsidR="003664AF" w:rsidRPr="001174EB" w14:paraId="09C01F57" w14:textId="77777777" w:rsidTr="00153727">
        <w:tc>
          <w:tcPr>
            <w:tcW w:w="2065" w:type="dxa"/>
          </w:tcPr>
          <w:p w14:paraId="0DE6A112" w14:textId="77777777" w:rsidR="003664AF" w:rsidRPr="001174EB" w:rsidRDefault="003664AF" w:rsidP="00153727">
            <w:r w:rsidRPr="001174EB">
              <w:t>Final polished accomplishment statement</w:t>
            </w:r>
          </w:p>
        </w:tc>
        <w:tc>
          <w:tcPr>
            <w:tcW w:w="7285" w:type="dxa"/>
          </w:tcPr>
          <w:p w14:paraId="63BDF72B" w14:textId="77777777" w:rsidR="003664AF" w:rsidRPr="001174EB" w:rsidRDefault="003664AF" w:rsidP="00153727"/>
        </w:tc>
      </w:tr>
    </w:tbl>
    <w:p w14:paraId="2A7F039B" w14:textId="77777777" w:rsidR="003664AF" w:rsidRPr="001174EB" w:rsidRDefault="003664AF" w:rsidP="003664AF"/>
    <w:tbl>
      <w:tblPr>
        <w:tblStyle w:val="TableGrid"/>
        <w:tblW w:w="0" w:type="auto"/>
        <w:tblLook w:val="04A0" w:firstRow="1" w:lastRow="0" w:firstColumn="1" w:lastColumn="0" w:noHBand="0" w:noVBand="1"/>
      </w:tblPr>
      <w:tblGrid>
        <w:gridCol w:w="2065"/>
        <w:gridCol w:w="7285"/>
      </w:tblGrid>
      <w:tr w:rsidR="003664AF" w:rsidRPr="001174EB" w14:paraId="0B0A5D8B" w14:textId="77777777" w:rsidTr="00153727">
        <w:tc>
          <w:tcPr>
            <w:tcW w:w="2065" w:type="dxa"/>
          </w:tcPr>
          <w:p w14:paraId="65BA1138" w14:textId="77777777" w:rsidR="003664AF" w:rsidRPr="001174EB" w:rsidRDefault="003664AF" w:rsidP="00153727">
            <w:r w:rsidRPr="001174EB">
              <w:rPr>
                <w:b/>
              </w:rPr>
              <w:t>Results from story</w:t>
            </w:r>
            <w:r w:rsidRPr="001174EB">
              <w:t xml:space="preserve"> (Summarize in one statement) </w:t>
            </w:r>
          </w:p>
        </w:tc>
        <w:tc>
          <w:tcPr>
            <w:tcW w:w="7285" w:type="dxa"/>
          </w:tcPr>
          <w:p w14:paraId="2E338F3A" w14:textId="77777777" w:rsidR="003664AF" w:rsidRPr="001174EB" w:rsidRDefault="003664AF" w:rsidP="00153727"/>
        </w:tc>
      </w:tr>
      <w:tr w:rsidR="003664AF" w:rsidRPr="001174EB" w14:paraId="6203618E" w14:textId="77777777" w:rsidTr="00153727">
        <w:tc>
          <w:tcPr>
            <w:tcW w:w="2065" w:type="dxa"/>
          </w:tcPr>
          <w:p w14:paraId="27B35D30" w14:textId="77777777" w:rsidR="003664AF" w:rsidRPr="001174EB" w:rsidRDefault="003664AF" w:rsidP="00153727">
            <w:r w:rsidRPr="001174EB">
              <w:rPr>
                <w:b/>
              </w:rPr>
              <w:t>Starting statement</w:t>
            </w:r>
            <w:r w:rsidRPr="001174EB">
              <w:t xml:space="preserve"> (Ensure each statement starts with an action verb)</w:t>
            </w:r>
          </w:p>
        </w:tc>
        <w:tc>
          <w:tcPr>
            <w:tcW w:w="7285" w:type="dxa"/>
          </w:tcPr>
          <w:p w14:paraId="270ABD0D" w14:textId="77777777" w:rsidR="003664AF" w:rsidRPr="001174EB" w:rsidRDefault="003664AF" w:rsidP="00153727"/>
        </w:tc>
      </w:tr>
      <w:tr w:rsidR="003664AF" w:rsidRPr="001174EB" w14:paraId="19B399BE" w14:textId="77777777" w:rsidTr="00153727">
        <w:tc>
          <w:tcPr>
            <w:tcW w:w="2065" w:type="dxa"/>
          </w:tcPr>
          <w:p w14:paraId="36C26984" w14:textId="77777777" w:rsidR="003664AF" w:rsidRPr="001174EB" w:rsidRDefault="003664AF" w:rsidP="00153727">
            <w:r w:rsidRPr="001174EB">
              <w:rPr>
                <w:b/>
              </w:rPr>
              <w:t>Add details</w:t>
            </w:r>
            <w:r w:rsidRPr="001174EB">
              <w:t xml:space="preserve"> </w:t>
            </w:r>
          </w:p>
          <w:p w14:paraId="5B56BA21" w14:textId="77777777" w:rsidR="003664AF" w:rsidRPr="001174EB" w:rsidRDefault="003664AF" w:rsidP="00153727">
            <w:r w:rsidRPr="001174EB">
              <w:t>(Ensure each statement outlines the results of your action)</w:t>
            </w:r>
          </w:p>
        </w:tc>
        <w:tc>
          <w:tcPr>
            <w:tcW w:w="7285" w:type="dxa"/>
          </w:tcPr>
          <w:p w14:paraId="292F6147" w14:textId="77777777" w:rsidR="003664AF" w:rsidRPr="001174EB" w:rsidRDefault="003664AF" w:rsidP="00153727"/>
        </w:tc>
      </w:tr>
      <w:tr w:rsidR="003664AF" w:rsidRPr="001174EB" w14:paraId="0426E7C1" w14:textId="77777777" w:rsidTr="00153727">
        <w:tc>
          <w:tcPr>
            <w:tcW w:w="2065" w:type="dxa"/>
          </w:tcPr>
          <w:p w14:paraId="1A1DC34D" w14:textId="77777777" w:rsidR="003664AF" w:rsidRPr="001174EB" w:rsidRDefault="003664AF" w:rsidP="00153727">
            <w:r w:rsidRPr="001174EB">
              <w:t>Final polished accomplishment statement</w:t>
            </w:r>
          </w:p>
        </w:tc>
        <w:tc>
          <w:tcPr>
            <w:tcW w:w="7285" w:type="dxa"/>
          </w:tcPr>
          <w:p w14:paraId="02DA1A12" w14:textId="77777777" w:rsidR="003664AF" w:rsidRPr="001174EB" w:rsidRDefault="003664AF" w:rsidP="00153727"/>
        </w:tc>
      </w:tr>
    </w:tbl>
    <w:p w14:paraId="639587F8" w14:textId="77777777" w:rsidR="003664AF" w:rsidRPr="001174EB" w:rsidRDefault="003664AF" w:rsidP="003664AF"/>
    <w:tbl>
      <w:tblPr>
        <w:tblStyle w:val="TableGrid"/>
        <w:tblW w:w="0" w:type="auto"/>
        <w:tblLook w:val="04A0" w:firstRow="1" w:lastRow="0" w:firstColumn="1" w:lastColumn="0" w:noHBand="0" w:noVBand="1"/>
      </w:tblPr>
      <w:tblGrid>
        <w:gridCol w:w="2065"/>
        <w:gridCol w:w="7285"/>
      </w:tblGrid>
      <w:tr w:rsidR="003664AF" w:rsidRPr="001174EB" w14:paraId="280C0CC6" w14:textId="77777777" w:rsidTr="00153727">
        <w:tc>
          <w:tcPr>
            <w:tcW w:w="2065" w:type="dxa"/>
          </w:tcPr>
          <w:p w14:paraId="7A8E100B" w14:textId="77777777" w:rsidR="003664AF" w:rsidRPr="001174EB" w:rsidRDefault="003664AF" w:rsidP="00153727">
            <w:r w:rsidRPr="001174EB">
              <w:rPr>
                <w:b/>
              </w:rPr>
              <w:t>Results from story</w:t>
            </w:r>
            <w:r w:rsidRPr="001174EB">
              <w:t xml:space="preserve"> (Summarize in one statement) </w:t>
            </w:r>
          </w:p>
        </w:tc>
        <w:tc>
          <w:tcPr>
            <w:tcW w:w="7285" w:type="dxa"/>
          </w:tcPr>
          <w:p w14:paraId="370A7A8C" w14:textId="77777777" w:rsidR="003664AF" w:rsidRPr="001174EB" w:rsidRDefault="003664AF" w:rsidP="00153727"/>
        </w:tc>
      </w:tr>
      <w:tr w:rsidR="003664AF" w:rsidRPr="001174EB" w14:paraId="710A6F03" w14:textId="77777777" w:rsidTr="00153727">
        <w:tc>
          <w:tcPr>
            <w:tcW w:w="2065" w:type="dxa"/>
          </w:tcPr>
          <w:p w14:paraId="7152DF71" w14:textId="77777777" w:rsidR="003664AF" w:rsidRPr="001174EB" w:rsidRDefault="003664AF" w:rsidP="00153727">
            <w:r w:rsidRPr="001174EB">
              <w:rPr>
                <w:b/>
              </w:rPr>
              <w:t>Starting statement</w:t>
            </w:r>
            <w:r w:rsidRPr="001174EB">
              <w:t xml:space="preserve"> (Ensure each statement starts with an action verb)</w:t>
            </w:r>
          </w:p>
        </w:tc>
        <w:tc>
          <w:tcPr>
            <w:tcW w:w="7285" w:type="dxa"/>
          </w:tcPr>
          <w:p w14:paraId="1352F840" w14:textId="77777777" w:rsidR="003664AF" w:rsidRPr="001174EB" w:rsidRDefault="003664AF" w:rsidP="00153727"/>
        </w:tc>
      </w:tr>
      <w:tr w:rsidR="003664AF" w:rsidRPr="001174EB" w14:paraId="575E8AD8" w14:textId="77777777" w:rsidTr="00153727">
        <w:tc>
          <w:tcPr>
            <w:tcW w:w="2065" w:type="dxa"/>
          </w:tcPr>
          <w:p w14:paraId="3851B609" w14:textId="77777777" w:rsidR="003664AF" w:rsidRPr="001174EB" w:rsidRDefault="003664AF" w:rsidP="00153727">
            <w:r w:rsidRPr="001174EB">
              <w:rPr>
                <w:b/>
              </w:rPr>
              <w:t>Add details</w:t>
            </w:r>
            <w:r w:rsidRPr="001174EB">
              <w:t xml:space="preserve"> </w:t>
            </w:r>
          </w:p>
          <w:p w14:paraId="31C13922" w14:textId="77777777" w:rsidR="003664AF" w:rsidRPr="001174EB" w:rsidRDefault="003664AF" w:rsidP="00153727">
            <w:r w:rsidRPr="001174EB">
              <w:t>(Ensure each statement outlines the results of your action)</w:t>
            </w:r>
          </w:p>
        </w:tc>
        <w:tc>
          <w:tcPr>
            <w:tcW w:w="7285" w:type="dxa"/>
          </w:tcPr>
          <w:p w14:paraId="5CB99A3A" w14:textId="77777777" w:rsidR="003664AF" w:rsidRPr="001174EB" w:rsidRDefault="003664AF" w:rsidP="00153727"/>
        </w:tc>
      </w:tr>
      <w:tr w:rsidR="003664AF" w14:paraId="2218F9DE" w14:textId="77777777" w:rsidTr="00153727">
        <w:tc>
          <w:tcPr>
            <w:tcW w:w="2065" w:type="dxa"/>
          </w:tcPr>
          <w:p w14:paraId="61017043" w14:textId="77777777" w:rsidR="003664AF" w:rsidRDefault="003664AF" w:rsidP="00153727">
            <w:r w:rsidRPr="001174EB">
              <w:t>Final polished accomplishment statement</w:t>
            </w:r>
          </w:p>
        </w:tc>
        <w:tc>
          <w:tcPr>
            <w:tcW w:w="7285" w:type="dxa"/>
          </w:tcPr>
          <w:p w14:paraId="0F3C947B" w14:textId="77777777" w:rsidR="003664AF" w:rsidRDefault="003664AF" w:rsidP="00153727"/>
        </w:tc>
      </w:tr>
    </w:tbl>
    <w:p w14:paraId="679CE07F" w14:textId="77777777" w:rsidR="001B4D04" w:rsidRPr="001B4D04" w:rsidRDefault="001B4D04" w:rsidP="001B4D04"/>
    <w:p w14:paraId="41417945" w14:textId="58D34E04" w:rsidR="003664AF" w:rsidRDefault="006B5F0E" w:rsidP="003664AF">
      <w:pPr>
        <w:pStyle w:val="TopicTitle"/>
      </w:pPr>
      <w:r>
        <w:t xml:space="preserve">Module 4: </w:t>
      </w:r>
      <w:r w:rsidR="003664AF">
        <w:t>My Personal Brand S</w:t>
      </w:r>
      <w:r>
        <w:t xml:space="preserve">tatement, </w:t>
      </w:r>
      <w:r w:rsidR="003664AF">
        <w:t>My Social Media Platforms, My Code of C</w:t>
      </w:r>
      <w:r>
        <w:t xml:space="preserve">onduct </w:t>
      </w:r>
    </w:p>
    <w:p w14:paraId="07D61068" w14:textId="77777777" w:rsidR="003664AF" w:rsidRPr="003664AF" w:rsidRDefault="003664AF" w:rsidP="003664AF">
      <w:pPr>
        <w:pStyle w:val="H2"/>
      </w:pPr>
      <w:r w:rsidRPr="003664AF">
        <w:t xml:space="preserve">My Personal Brand Statement </w:t>
      </w:r>
    </w:p>
    <w:tbl>
      <w:tblPr>
        <w:tblStyle w:val="TableGrid"/>
        <w:tblW w:w="0" w:type="auto"/>
        <w:tblLook w:val="04A0" w:firstRow="1" w:lastRow="0" w:firstColumn="1" w:lastColumn="0" w:noHBand="0" w:noVBand="1"/>
      </w:tblPr>
      <w:tblGrid>
        <w:gridCol w:w="1975"/>
        <w:gridCol w:w="7375"/>
      </w:tblGrid>
      <w:tr w:rsidR="003664AF" w:rsidRPr="003664AF" w14:paraId="36A34EF0" w14:textId="77777777" w:rsidTr="00153727">
        <w:tc>
          <w:tcPr>
            <w:tcW w:w="1975" w:type="dxa"/>
          </w:tcPr>
          <w:p w14:paraId="3A400C12"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Element</w:t>
            </w:r>
          </w:p>
        </w:tc>
        <w:tc>
          <w:tcPr>
            <w:tcW w:w="7375" w:type="dxa"/>
          </w:tcPr>
          <w:p w14:paraId="461BE169"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Your response </w:t>
            </w:r>
          </w:p>
        </w:tc>
      </w:tr>
      <w:tr w:rsidR="003664AF" w:rsidRPr="003664AF" w14:paraId="09A10483" w14:textId="77777777" w:rsidTr="00153727">
        <w:tc>
          <w:tcPr>
            <w:tcW w:w="1975" w:type="dxa"/>
          </w:tcPr>
          <w:p w14:paraId="32182634"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lastRenderedPageBreak/>
              <w:t xml:space="preserve">Desire </w:t>
            </w:r>
          </w:p>
        </w:tc>
        <w:tc>
          <w:tcPr>
            <w:tcW w:w="7375" w:type="dxa"/>
          </w:tcPr>
          <w:p w14:paraId="637E6AA3" w14:textId="7F039DE2" w:rsidR="003664AF" w:rsidRPr="003664AF" w:rsidRDefault="00970838"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To become a Finance Analyst</w:t>
            </w:r>
          </w:p>
          <w:p w14:paraId="03CDCF94" w14:textId="77777777" w:rsidR="003664AF" w:rsidRPr="003664AF" w:rsidRDefault="003664AF" w:rsidP="00153727">
            <w:pPr>
              <w:pStyle w:val="NormalWeb"/>
              <w:spacing w:before="0" w:beforeAutospacing="0" w:after="0" w:afterAutospacing="0"/>
              <w:rPr>
                <w:rFonts w:ascii="Calibri" w:hAnsi="Calibri"/>
                <w:color w:val="000000"/>
                <w:sz w:val="22"/>
                <w:szCs w:val="22"/>
              </w:rPr>
            </w:pPr>
          </w:p>
        </w:tc>
      </w:tr>
      <w:tr w:rsidR="003664AF" w:rsidRPr="003664AF" w14:paraId="52CA2754" w14:textId="77777777" w:rsidTr="00153727">
        <w:tc>
          <w:tcPr>
            <w:tcW w:w="1975" w:type="dxa"/>
          </w:tcPr>
          <w:p w14:paraId="0136BB5C"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Natural Interest</w:t>
            </w:r>
          </w:p>
        </w:tc>
        <w:tc>
          <w:tcPr>
            <w:tcW w:w="7375" w:type="dxa"/>
          </w:tcPr>
          <w:p w14:paraId="2BBE5A84" w14:textId="5EA7E200" w:rsidR="003664AF" w:rsidRPr="003664AF" w:rsidRDefault="00334DE2"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Taxation and policies</w:t>
            </w:r>
          </w:p>
          <w:p w14:paraId="40A3463B" w14:textId="77777777" w:rsidR="003664AF" w:rsidRPr="003664AF" w:rsidRDefault="003664AF" w:rsidP="00153727">
            <w:pPr>
              <w:pStyle w:val="NormalWeb"/>
              <w:spacing w:before="0" w:beforeAutospacing="0" w:after="0" w:afterAutospacing="0"/>
              <w:rPr>
                <w:rFonts w:ascii="Calibri" w:hAnsi="Calibri"/>
                <w:color w:val="000000"/>
                <w:sz w:val="22"/>
                <w:szCs w:val="22"/>
              </w:rPr>
            </w:pPr>
          </w:p>
        </w:tc>
      </w:tr>
      <w:tr w:rsidR="003664AF" w:rsidRPr="003664AF" w14:paraId="2FDD991E" w14:textId="77777777" w:rsidTr="00153727">
        <w:tc>
          <w:tcPr>
            <w:tcW w:w="1975" w:type="dxa"/>
          </w:tcPr>
          <w:p w14:paraId="3053943D"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Strength</w:t>
            </w:r>
          </w:p>
        </w:tc>
        <w:tc>
          <w:tcPr>
            <w:tcW w:w="7375" w:type="dxa"/>
          </w:tcPr>
          <w:p w14:paraId="116AB005" w14:textId="4CDD19C5" w:rsidR="003664AF" w:rsidRPr="003664AF" w:rsidRDefault="00A45698"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My Patience </w:t>
            </w:r>
          </w:p>
          <w:p w14:paraId="44EF6AB6" w14:textId="77777777" w:rsidR="003664AF" w:rsidRPr="003664AF" w:rsidRDefault="003664AF" w:rsidP="00153727">
            <w:pPr>
              <w:pStyle w:val="NormalWeb"/>
              <w:spacing w:before="0" w:beforeAutospacing="0" w:after="0" w:afterAutospacing="0"/>
              <w:rPr>
                <w:rFonts w:ascii="Calibri" w:hAnsi="Calibri"/>
                <w:color w:val="000000"/>
                <w:sz w:val="22"/>
                <w:szCs w:val="22"/>
              </w:rPr>
            </w:pPr>
          </w:p>
        </w:tc>
      </w:tr>
      <w:tr w:rsidR="003664AF" w:rsidRPr="003664AF" w14:paraId="036BD52E" w14:textId="77777777" w:rsidTr="00153727">
        <w:tc>
          <w:tcPr>
            <w:tcW w:w="1975" w:type="dxa"/>
          </w:tcPr>
          <w:p w14:paraId="6347D4EF"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Asset </w:t>
            </w:r>
          </w:p>
        </w:tc>
        <w:tc>
          <w:tcPr>
            <w:tcW w:w="7375" w:type="dxa"/>
          </w:tcPr>
          <w:p w14:paraId="55C0C823" w14:textId="77777777" w:rsidR="003664AF" w:rsidRPr="003664AF" w:rsidRDefault="003664AF" w:rsidP="00153727">
            <w:pPr>
              <w:pStyle w:val="NormalWeb"/>
              <w:spacing w:before="0" w:beforeAutospacing="0" w:after="0" w:afterAutospacing="0"/>
              <w:rPr>
                <w:rFonts w:ascii="Calibri" w:hAnsi="Calibri"/>
                <w:color w:val="000000"/>
                <w:sz w:val="22"/>
                <w:szCs w:val="22"/>
              </w:rPr>
            </w:pPr>
          </w:p>
          <w:p w14:paraId="5FCAD575" w14:textId="076F2C67" w:rsidR="003664AF" w:rsidRPr="003664AF" w:rsidRDefault="00A45698"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My educational Background</w:t>
            </w:r>
          </w:p>
        </w:tc>
      </w:tr>
      <w:tr w:rsidR="003664AF" w:rsidRPr="003664AF" w14:paraId="476F6B5D" w14:textId="77777777" w:rsidTr="00153727">
        <w:tc>
          <w:tcPr>
            <w:tcW w:w="1975" w:type="dxa"/>
          </w:tcPr>
          <w:p w14:paraId="5ADDF9DC"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Personal Quality </w:t>
            </w:r>
          </w:p>
        </w:tc>
        <w:tc>
          <w:tcPr>
            <w:tcW w:w="7375" w:type="dxa"/>
          </w:tcPr>
          <w:p w14:paraId="10C756F3" w14:textId="77777777" w:rsidR="003664AF" w:rsidRPr="003664AF" w:rsidRDefault="003664AF" w:rsidP="00153727">
            <w:pPr>
              <w:pStyle w:val="NormalWeb"/>
              <w:spacing w:before="0" w:beforeAutospacing="0" w:after="0" w:afterAutospacing="0"/>
              <w:rPr>
                <w:rFonts w:ascii="Calibri" w:hAnsi="Calibri"/>
                <w:color w:val="000000"/>
                <w:sz w:val="22"/>
                <w:szCs w:val="22"/>
              </w:rPr>
            </w:pPr>
          </w:p>
          <w:p w14:paraId="4A5F5C94" w14:textId="43576284" w:rsidR="003664AF" w:rsidRPr="003664AF" w:rsidRDefault="002D48A3" w:rsidP="001537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Commitment towards what </w:t>
            </w:r>
            <w:r w:rsidR="00A203B7">
              <w:rPr>
                <w:rFonts w:ascii="Calibri" w:hAnsi="Calibri"/>
                <w:color w:val="000000"/>
                <w:sz w:val="22"/>
                <w:szCs w:val="22"/>
              </w:rPr>
              <w:t>I do</w:t>
            </w:r>
          </w:p>
        </w:tc>
      </w:tr>
      <w:tr w:rsidR="003664AF" w:rsidRPr="003664AF" w14:paraId="6FA21F52" w14:textId="77777777" w:rsidTr="00153727">
        <w:tc>
          <w:tcPr>
            <w:tcW w:w="9350" w:type="dxa"/>
            <w:gridSpan w:val="2"/>
          </w:tcPr>
          <w:p w14:paraId="1876A136"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Use the space below to draft and polish your brand statements.  </w:t>
            </w:r>
          </w:p>
          <w:p w14:paraId="1A13409A" w14:textId="77777777" w:rsidR="003664AF" w:rsidRPr="003664AF" w:rsidRDefault="003664AF" w:rsidP="00153727">
            <w:pPr>
              <w:pStyle w:val="NormalWeb"/>
              <w:spacing w:before="0" w:beforeAutospacing="0" w:after="0" w:afterAutospacing="0"/>
              <w:rPr>
                <w:rFonts w:ascii="Calibri" w:hAnsi="Calibri"/>
                <w:color w:val="000000"/>
                <w:sz w:val="22"/>
                <w:szCs w:val="22"/>
              </w:rPr>
            </w:pPr>
          </w:p>
        </w:tc>
      </w:tr>
      <w:tr w:rsidR="003664AF" w:rsidRPr="00F927A0" w14:paraId="5573DAA4" w14:textId="77777777" w:rsidTr="00153727">
        <w:tc>
          <w:tcPr>
            <w:tcW w:w="9350" w:type="dxa"/>
            <w:gridSpan w:val="2"/>
          </w:tcPr>
          <w:p w14:paraId="399882A7"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Draft version 1</w:t>
            </w:r>
          </w:p>
          <w:p w14:paraId="2AD90FDE" w14:textId="77777777" w:rsidR="003664AF" w:rsidRPr="003664AF" w:rsidRDefault="003664AF" w:rsidP="00153727">
            <w:pPr>
              <w:pStyle w:val="NormalWeb"/>
              <w:spacing w:before="0" w:beforeAutospacing="0" w:after="0" w:afterAutospacing="0"/>
              <w:rPr>
                <w:rFonts w:ascii="Calibri" w:hAnsi="Calibri"/>
                <w:color w:val="000000"/>
                <w:sz w:val="22"/>
                <w:szCs w:val="22"/>
              </w:rPr>
            </w:pPr>
          </w:p>
          <w:p w14:paraId="64429143"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Draft version 2</w:t>
            </w:r>
          </w:p>
          <w:p w14:paraId="68CB9A78" w14:textId="77777777" w:rsidR="003664AF" w:rsidRPr="003664AF" w:rsidRDefault="003664AF" w:rsidP="00153727">
            <w:pPr>
              <w:pStyle w:val="NormalWeb"/>
              <w:spacing w:before="0" w:beforeAutospacing="0" w:after="0" w:afterAutospacing="0"/>
              <w:rPr>
                <w:rFonts w:ascii="Calibri" w:hAnsi="Calibri"/>
                <w:color w:val="000000"/>
                <w:sz w:val="22"/>
                <w:szCs w:val="22"/>
              </w:rPr>
            </w:pPr>
          </w:p>
          <w:p w14:paraId="65F1D358" w14:textId="77777777" w:rsidR="003664AF" w:rsidRPr="003664AF" w:rsidRDefault="003664AF" w:rsidP="00153727">
            <w:pPr>
              <w:pStyle w:val="NormalWeb"/>
              <w:spacing w:before="0" w:beforeAutospacing="0" w:after="0" w:afterAutospacing="0"/>
              <w:rPr>
                <w:rFonts w:ascii="Calibri" w:hAnsi="Calibri"/>
                <w:color w:val="000000"/>
                <w:sz w:val="22"/>
                <w:szCs w:val="22"/>
              </w:rPr>
            </w:pPr>
            <w:r w:rsidRPr="003664AF">
              <w:rPr>
                <w:rFonts w:ascii="Calibri" w:hAnsi="Calibri"/>
                <w:color w:val="000000"/>
                <w:sz w:val="22"/>
                <w:szCs w:val="22"/>
              </w:rPr>
              <w:t xml:space="preserve">Final version I’m happy with </w:t>
            </w:r>
          </w:p>
          <w:p w14:paraId="0945CA70" w14:textId="77777777" w:rsidR="003664AF" w:rsidRPr="003664AF" w:rsidRDefault="003664AF" w:rsidP="00153727">
            <w:pPr>
              <w:pStyle w:val="NormalWeb"/>
              <w:spacing w:before="0" w:beforeAutospacing="0" w:after="0" w:afterAutospacing="0"/>
              <w:rPr>
                <w:rFonts w:ascii="Calibri" w:hAnsi="Calibri"/>
                <w:color w:val="000000"/>
                <w:sz w:val="22"/>
                <w:szCs w:val="22"/>
              </w:rPr>
            </w:pPr>
          </w:p>
        </w:tc>
      </w:tr>
    </w:tbl>
    <w:p w14:paraId="2F245E8A" w14:textId="4070E248" w:rsidR="003664AF" w:rsidRDefault="003664AF" w:rsidP="003664AF">
      <w:pPr>
        <w:pStyle w:val="H2"/>
      </w:pPr>
      <w:r w:rsidRPr="001174EB">
        <w:t xml:space="preserve">My </w:t>
      </w:r>
      <w:r w:rsidRPr="00097138">
        <w:t>Social Media Platforms</w:t>
      </w:r>
    </w:p>
    <w:p w14:paraId="2FDEAB33" w14:textId="77777777" w:rsidR="00153727" w:rsidRPr="00153727" w:rsidRDefault="00153727" w:rsidP="00153727">
      <w:pPr>
        <w:pStyle w:val="H2"/>
        <w:rPr>
          <w:rFonts w:asciiTheme="minorHAnsi" w:eastAsiaTheme="minorHAnsi" w:hAnsiTheme="minorHAnsi" w:cstheme="minorBidi"/>
          <w:color w:val="auto"/>
          <w:sz w:val="22"/>
          <w:szCs w:val="22"/>
        </w:rPr>
      </w:pPr>
      <w:r w:rsidRPr="00153727">
        <w:rPr>
          <w:rFonts w:asciiTheme="minorHAnsi" w:eastAsiaTheme="minorHAnsi" w:hAnsiTheme="minorHAnsi" w:cstheme="minorBidi"/>
          <w:color w:val="auto"/>
          <w:sz w:val="22"/>
          <w:szCs w:val="22"/>
        </w:rPr>
        <w:t>For this activity, you will choose three social media platforms to compare and contrast, to help you better identify the features and benefits of each. You will need to do research to complete this activity.</w:t>
      </w:r>
    </w:p>
    <w:p w14:paraId="0C5A8C23" w14:textId="77777777" w:rsidR="00153727" w:rsidRPr="00153727" w:rsidRDefault="00153727" w:rsidP="00153727">
      <w:pPr>
        <w:pStyle w:val="H2"/>
        <w:rPr>
          <w:rFonts w:asciiTheme="minorHAnsi" w:eastAsiaTheme="minorHAnsi" w:hAnsiTheme="minorHAnsi" w:cstheme="minorBidi"/>
          <w:color w:val="auto"/>
          <w:sz w:val="22"/>
          <w:szCs w:val="22"/>
        </w:rPr>
      </w:pPr>
    </w:p>
    <w:p w14:paraId="5F211448" w14:textId="08BECE92" w:rsidR="00153727" w:rsidRPr="00153727" w:rsidRDefault="00153727" w:rsidP="00153727">
      <w:r w:rsidRPr="00153727">
        <w:t>To get started, choose the three platforms you are most likely to use for marketing your brand; alternatively, choose ones that you are less familiar with, so you can unlock more of their potential. When you have chosen your three, research each of them to identify the following information.</w:t>
      </w:r>
    </w:p>
    <w:tbl>
      <w:tblPr>
        <w:tblStyle w:val="TableGrid"/>
        <w:tblW w:w="0" w:type="auto"/>
        <w:tblLook w:val="04A0" w:firstRow="1" w:lastRow="0" w:firstColumn="1" w:lastColumn="0" w:noHBand="0" w:noVBand="1"/>
      </w:tblPr>
      <w:tblGrid>
        <w:gridCol w:w="2337"/>
        <w:gridCol w:w="2337"/>
        <w:gridCol w:w="2338"/>
        <w:gridCol w:w="2338"/>
      </w:tblGrid>
      <w:tr w:rsidR="003664AF" w:rsidRPr="001174EB" w14:paraId="6A5CE06C" w14:textId="77777777" w:rsidTr="00153727">
        <w:tc>
          <w:tcPr>
            <w:tcW w:w="2337" w:type="dxa"/>
          </w:tcPr>
          <w:p w14:paraId="5D8EAA68" w14:textId="77777777" w:rsidR="003664AF" w:rsidRPr="001174EB" w:rsidRDefault="003664AF" w:rsidP="00153727">
            <w:pPr>
              <w:rPr>
                <w:rFonts w:ascii="Calibri" w:hAnsi="Calibri"/>
                <w:color w:val="000000"/>
              </w:rPr>
            </w:pPr>
          </w:p>
        </w:tc>
        <w:tc>
          <w:tcPr>
            <w:tcW w:w="2337" w:type="dxa"/>
          </w:tcPr>
          <w:p w14:paraId="452C451A" w14:textId="01B5B6BC" w:rsidR="003664AF" w:rsidRPr="001174EB" w:rsidRDefault="003664AF" w:rsidP="00153727">
            <w:pPr>
              <w:rPr>
                <w:rFonts w:ascii="Calibri" w:hAnsi="Calibri"/>
                <w:color w:val="000000"/>
              </w:rPr>
            </w:pPr>
            <w:r w:rsidRPr="001174EB">
              <w:rPr>
                <w:rFonts w:ascii="Calibri" w:hAnsi="Calibri"/>
                <w:color w:val="000000"/>
              </w:rPr>
              <w:t xml:space="preserve">Social Media Platform 1: </w:t>
            </w:r>
            <w:r w:rsidR="00334DE2">
              <w:rPr>
                <w:rFonts w:ascii="Calibri" w:hAnsi="Calibri"/>
                <w:color w:val="000000"/>
              </w:rPr>
              <w:t>Instagram</w:t>
            </w:r>
          </w:p>
        </w:tc>
        <w:tc>
          <w:tcPr>
            <w:tcW w:w="2338" w:type="dxa"/>
          </w:tcPr>
          <w:p w14:paraId="4E63D0CF" w14:textId="01CC0B2E" w:rsidR="003664AF" w:rsidRPr="001174EB" w:rsidRDefault="003664AF" w:rsidP="00153727">
            <w:pPr>
              <w:rPr>
                <w:rFonts w:ascii="Calibri" w:hAnsi="Calibri"/>
                <w:color w:val="000000"/>
              </w:rPr>
            </w:pPr>
            <w:r w:rsidRPr="001174EB">
              <w:rPr>
                <w:rFonts w:ascii="Calibri" w:hAnsi="Calibri"/>
                <w:color w:val="000000"/>
              </w:rPr>
              <w:t xml:space="preserve">Social Media Platform 2: </w:t>
            </w:r>
            <w:r w:rsidR="00334DE2">
              <w:rPr>
                <w:rFonts w:ascii="Calibri" w:hAnsi="Calibri"/>
                <w:color w:val="000000"/>
              </w:rPr>
              <w:t>YouTube</w:t>
            </w:r>
          </w:p>
        </w:tc>
        <w:tc>
          <w:tcPr>
            <w:tcW w:w="2338" w:type="dxa"/>
          </w:tcPr>
          <w:p w14:paraId="664E7149" w14:textId="251134B7" w:rsidR="003664AF" w:rsidRPr="001174EB" w:rsidRDefault="003664AF" w:rsidP="00153727">
            <w:pPr>
              <w:rPr>
                <w:rFonts w:ascii="Calibri" w:hAnsi="Calibri"/>
                <w:color w:val="000000"/>
              </w:rPr>
            </w:pPr>
            <w:r w:rsidRPr="001174EB">
              <w:rPr>
                <w:rFonts w:ascii="Calibri" w:hAnsi="Calibri"/>
                <w:color w:val="000000"/>
              </w:rPr>
              <w:t xml:space="preserve">Social Media Platform 3: </w:t>
            </w:r>
            <w:r w:rsidR="005B096C">
              <w:rPr>
                <w:rFonts w:ascii="Calibri" w:hAnsi="Calibri"/>
                <w:color w:val="000000"/>
              </w:rPr>
              <w:t>Facebook</w:t>
            </w:r>
          </w:p>
        </w:tc>
      </w:tr>
      <w:tr w:rsidR="003664AF" w:rsidRPr="001174EB" w14:paraId="785764B9" w14:textId="77777777" w:rsidTr="00153727">
        <w:tc>
          <w:tcPr>
            <w:tcW w:w="2337" w:type="dxa"/>
          </w:tcPr>
          <w:p w14:paraId="081A8673" w14:textId="77777777" w:rsidR="003664AF" w:rsidRPr="001174EB" w:rsidRDefault="003664AF" w:rsidP="00153727">
            <w:pPr>
              <w:rPr>
                <w:rFonts w:ascii="Calibri" w:hAnsi="Calibri"/>
                <w:color w:val="000000"/>
              </w:rPr>
            </w:pPr>
            <w:r w:rsidRPr="001174EB">
              <w:rPr>
                <w:rFonts w:ascii="Calibri" w:hAnsi="Calibri"/>
                <w:color w:val="000000"/>
              </w:rPr>
              <w:t xml:space="preserve">Features and benefits </w:t>
            </w:r>
          </w:p>
        </w:tc>
        <w:tc>
          <w:tcPr>
            <w:tcW w:w="2337" w:type="dxa"/>
          </w:tcPr>
          <w:p w14:paraId="7CA49CE0" w14:textId="1208C81F" w:rsidR="003664AF" w:rsidRPr="001174EB" w:rsidRDefault="00334DE2" w:rsidP="00153727">
            <w:pPr>
              <w:rPr>
                <w:rFonts w:ascii="Calibri" w:hAnsi="Calibri"/>
                <w:color w:val="000000"/>
              </w:rPr>
            </w:pPr>
            <w:r>
              <w:rPr>
                <w:rFonts w:ascii="Calibri" w:hAnsi="Calibri"/>
                <w:color w:val="000000"/>
              </w:rPr>
              <w:t>More reach</w:t>
            </w:r>
          </w:p>
        </w:tc>
        <w:tc>
          <w:tcPr>
            <w:tcW w:w="2338" w:type="dxa"/>
          </w:tcPr>
          <w:p w14:paraId="522338EE" w14:textId="512772F9" w:rsidR="003664AF" w:rsidRPr="001174EB" w:rsidRDefault="00334DE2" w:rsidP="00153727">
            <w:pPr>
              <w:rPr>
                <w:rFonts w:ascii="Calibri" w:hAnsi="Calibri"/>
                <w:color w:val="000000"/>
              </w:rPr>
            </w:pPr>
            <w:r>
              <w:rPr>
                <w:rFonts w:ascii="Calibri" w:hAnsi="Calibri"/>
                <w:color w:val="000000"/>
              </w:rPr>
              <w:t>Can reach more audience through advertisements</w:t>
            </w:r>
          </w:p>
        </w:tc>
        <w:tc>
          <w:tcPr>
            <w:tcW w:w="2338" w:type="dxa"/>
          </w:tcPr>
          <w:p w14:paraId="2C4BF088" w14:textId="71E0589B" w:rsidR="003664AF" w:rsidRPr="001174EB" w:rsidRDefault="003F2191" w:rsidP="00153727">
            <w:pPr>
              <w:rPr>
                <w:rFonts w:ascii="Calibri" w:hAnsi="Calibri"/>
                <w:color w:val="000000"/>
              </w:rPr>
            </w:pPr>
            <w:r>
              <w:rPr>
                <w:rFonts w:ascii="Calibri" w:hAnsi="Calibri"/>
                <w:color w:val="000000"/>
              </w:rPr>
              <w:t>Can reach more audience through advertisements</w:t>
            </w:r>
          </w:p>
        </w:tc>
      </w:tr>
      <w:tr w:rsidR="003664AF" w:rsidRPr="001174EB" w14:paraId="456A15AC" w14:textId="77777777" w:rsidTr="00153727">
        <w:tc>
          <w:tcPr>
            <w:tcW w:w="2337" w:type="dxa"/>
          </w:tcPr>
          <w:p w14:paraId="4BC00CCF" w14:textId="77777777" w:rsidR="003664AF" w:rsidRPr="001174EB" w:rsidRDefault="003664AF" w:rsidP="00153727">
            <w:pPr>
              <w:rPr>
                <w:rFonts w:ascii="Calibri" w:hAnsi="Calibri"/>
                <w:color w:val="000000"/>
              </w:rPr>
            </w:pPr>
            <w:r w:rsidRPr="001174EB">
              <w:rPr>
                <w:rFonts w:ascii="Calibri" w:hAnsi="Calibri"/>
                <w:color w:val="000000"/>
              </w:rPr>
              <w:t xml:space="preserve">Target Audience/Industry </w:t>
            </w:r>
          </w:p>
        </w:tc>
        <w:tc>
          <w:tcPr>
            <w:tcW w:w="2337" w:type="dxa"/>
          </w:tcPr>
          <w:p w14:paraId="21B847EE" w14:textId="0540E874" w:rsidR="003664AF" w:rsidRPr="001174EB" w:rsidRDefault="00334DE2" w:rsidP="00153727">
            <w:pPr>
              <w:rPr>
                <w:rFonts w:ascii="Calibri" w:hAnsi="Calibri"/>
                <w:color w:val="000000"/>
              </w:rPr>
            </w:pPr>
            <w:r>
              <w:rPr>
                <w:rFonts w:ascii="Calibri" w:hAnsi="Calibri"/>
                <w:color w:val="000000"/>
              </w:rPr>
              <w:t>Young people</w:t>
            </w:r>
          </w:p>
        </w:tc>
        <w:tc>
          <w:tcPr>
            <w:tcW w:w="2338" w:type="dxa"/>
          </w:tcPr>
          <w:p w14:paraId="35AC2A10" w14:textId="0CC20B01" w:rsidR="003664AF" w:rsidRPr="001174EB" w:rsidRDefault="00334DE2" w:rsidP="00153727">
            <w:pPr>
              <w:rPr>
                <w:rFonts w:ascii="Calibri" w:hAnsi="Calibri"/>
                <w:color w:val="000000"/>
              </w:rPr>
            </w:pPr>
            <w:r>
              <w:rPr>
                <w:rFonts w:ascii="Calibri" w:hAnsi="Calibri"/>
                <w:color w:val="000000"/>
              </w:rPr>
              <w:t>Young People</w:t>
            </w:r>
          </w:p>
        </w:tc>
        <w:tc>
          <w:tcPr>
            <w:tcW w:w="2338" w:type="dxa"/>
          </w:tcPr>
          <w:p w14:paraId="28D66EEC" w14:textId="5AF0E897" w:rsidR="003664AF" w:rsidRPr="001174EB" w:rsidRDefault="003F2191" w:rsidP="00153727">
            <w:pPr>
              <w:rPr>
                <w:rFonts w:ascii="Calibri" w:hAnsi="Calibri"/>
                <w:color w:val="000000"/>
              </w:rPr>
            </w:pPr>
            <w:r>
              <w:rPr>
                <w:rFonts w:ascii="Calibri" w:hAnsi="Calibri"/>
                <w:color w:val="000000"/>
              </w:rPr>
              <w:t>Young People</w:t>
            </w:r>
          </w:p>
        </w:tc>
      </w:tr>
      <w:tr w:rsidR="003664AF" w:rsidRPr="001174EB" w14:paraId="2F9CBAF1" w14:textId="77777777" w:rsidTr="00153727">
        <w:tc>
          <w:tcPr>
            <w:tcW w:w="2337" w:type="dxa"/>
          </w:tcPr>
          <w:p w14:paraId="11CE3B55" w14:textId="77777777" w:rsidR="003664AF" w:rsidRPr="001174EB" w:rsidRDefault="003664AF" w:rsidP="00153727">
            <w:pPr>
              <w:rPr>
                <w:rFonts w:ascii="Calibri" w:hAnsi="Calibri"/>
                <w:color w:val="000000"/>
              </w:rPr>
            </w:pPr>
            <w:r w:rsidRPr="001174EB">
              <w:rPr>
                <w:rFonts w:ascii="Calibri" w:hAnsi="Calibri"/>
                <w:color w:val="000000"/>
              </w:rPr>
              <w:t>Level of engagement needed to manage</w:t>
            </w:r>
          </w:p>
        </w:tc>
        <w:tc>
          <w:tcPr>
            <w:tcW w:w="2337" w:type="dxa"/>
          </w:tcPr>
          <w:p w14:paraId="2FC6E92C" w14:textId="261A4FFB" w:rsidR="003664AF" w:rsidRPr="001174EB" w:rsidRDefault="00DE0529" w:rsidP="00153727">
            <w:pPr>
              <w:rPr>
                <w:rFonts w:ascii="Calibri" w:hAnsi="Calibri"/>
                <w:color w:val="000000"/>
              </w:rPr>
            </w:pPr>
            <w:r>
              <w:rPr>
                <w:rFonts w:ascii="Calibri" w:hAnsi="Calibri"/>
                <w:color w:val="000000"/>
              </w:rPr>
              <w:t>Mixed</w:t>
            </w:r>
          </w:p>
        </w:tc>
        <w:tc>
          <w:tcPr>
            <w:tcW w:w="2338" w:type="dxa"/>
          </w:tcPr>
          <w:p w14:paraId="7CEC06C9" w14:textId="198CD582" w:rsidR="003664AF" w:rsidRPr="001174EB" w:rsidRDefault="00DE0529" w:rsidP="00153727">
            <w:pPr>
              <w:rPr>
                <w:rFonts w:ascii="Calibri" w:hAnsi="Calibri"/>
                <w:color w:val="000000"/>
              </w:rPr>
            </w:pPr>
            <w:r>
              <w:rPr>
                <w:rFonts w:ascii="Calibri" w:hAnsi="Calibri"/>
                <w:color w:val="000000"/>
              </w:rPr>
              <w:t>Mixed</w:t>
            </w:r>
          </w:p>
        </w:tc>
        <w:tc>
          <w:tcPr>
            <w:tcW w:w="2338" w:type="dxa"/>
          </w:tcPr>
          <w:p w14:paraId="05CD4A01" w14:textId="6A3692FD" w:rsidR="003664AF" w:rsidRPr="001174EB" w:rsidRDefault="003F2191" w:rsidP="00153727">
            <w:pPr>
              <w:rPr>
                <w:rFonts w:ascii="Calibri" w:hAnsi="Calibri"/>
                <w:color w:val="000000"/>
              </w:rPr>
            </w:pPr>
            <w:r>
              <w:rPr>
                <w:rFonts w:ascii="Calibri" w:hAnsi="Calibri"/>
                <w:color w:val="000000"/>
              </w:rPr>
              <w:t>Mixed</w:t>
            </w:r>
          </w:p>
        </w:tc>
      </w:tr>
      <w:tr w:rsidR="003664AF" w:rsidRPr="001174EB" w14:paraId="69BE9C3E" w14:textId="77777777" w:rsidTr="00153727">
        <w:tc>
          <w:tcPr>
            <w:tcW w:w="2337" w:type="dxa"/>
          </w:tcPr>
          <w:p w14:paraId="2ABC7A55" w14:textId="0C9CE21F" w:rsidR="003664AF" w:rsidRPr="001174EB" w:rsidRDefault="005B096C" w:rsidP="00153727">
            <w:pPr>
              <w:rPr>
                <w:rFonts w:ascii="Calibri" w:hAnsi="Calibri"/>
                <w:color w:val="000000"/>
              </w:rPr>
            </w:pPr>
            <w:r w:rsidRPr="001174EB">
              <w:rPr>
                <w:rFonts w:ascii="Calibri" w:hAnsi="Calibri"/>
                <w:color w:val="000000"/>
              </w:rPr>
              <w:t>Strategies I</w:t>
            </w:r>
            <w:r w:rsidR="003664AF" w:rsidRPr="001174EB">
              <w:rPr>
                <w:rFonts w:ascii="Calibri" w:hAnsi="Calibri"/>
                <w:color w:val="000000"/>
              </w:rPr>
              <w:t xml:space="preserve"> would use it to manage my brand </w:t>
            </w:r>
          </w:p>
        </w:tc>
        <w:tc>
          <w:tcPr>
            <w:tcW w:w="2337" w:type="dxa"/>
          </w:tcPr>
          <w:p w14:paraId="1BADCCFF" w14:textId="770D1969" w:rsidR="003664AF" w:rsidRPr="001174EB" w:rsidRDefault="00334DE2" w:rsidP="00153727">
            <w:pPr>
              <w:rPr>
                <w:rFonts w:ascii="Calibri" w:hAnsi="Calibri"/>
                <w:color w:val="000000"/>
              </w:rPr>
            </w:pPr>
            <w:r>
              <w:rPr>
                <w:rFonts w:ascii="Calibri" w:hAnsi="Calibri"/>
                <w:color w:val="000000"/>
              </w:rPr>
              <w:t>Only use quality content</w:t>
            </w:r>
          </w:p>
        </w:tc>
        <w:tc>
          <w:tcPr>
            <w:tcW w:w="2338" w:type="dxa"/>
          </w:tcPr>
          <w:p w14:paraId="759E1C5D" w14:textId="4DA731DB" w:rsidR="003664AF" w:rsidRPr="001174EB" w:rsidRDefault="006148B3" w:rsidP="00153727">
            <w:pPr>
              <w:rPr>
                <w:rFonts w:ascii="Calibri" w:hAnsi="Calibri"/>
                <w:color w:val="000000"/>
              </w:rPr>
            </w:pPr>
            <w:r>
              <w:rPr>
                <w:rFonts w:ascii="Calibri" w:hAnsi="Calibri"/>
                <w:color w:val="000000"/>
              </w:rPr>
              <w:t>Leverage on video marketing</w:t>
            </w:r>
          </w:p>
        </w:tc>
        <w:tc>
          <w:tcPr>
            <w:tcW w:w="2338" w:type="dxa"/>
          </w:tcPr>
          <w:p w14:paraId="4DB311CC" w14:textId="5B7883D6" w:rsidR="003664AF" w:rsidRPr="001174EB" w:rsidRDefault="003F2191" w:rsidP="00153727">
            <w:pPr>
              <w:rPr>
                <w:rFonts w:ascii="Calibri" w:hAnsi="Calibri"/>
                <w:color w:val="000000"/>
              </w:rPr>
            </w:pPr>
            <w:r>
              <w:rPr>
                <w:rFonts w:ascii="Calibri" w:hAnsi="Calibri"/>
                <w:color w:val="000000"/>
              </w:rPr>
              <w:t xml:space="preserve">Engaging audience to show that you care about them </w:t>
            </w:r>
          </w:p>
        </w:tc>
      </w:tr>
      <w:tr w:rsidR="003664AF" w:rsidRPr="001174EB" w14:paraId="54DF81DA" w14:textId="77777777" w:rsidTr="00153727">
        <w:tc>
          <w:tcPr>
            <w:tcW w:w="2337" w:type="dxa"/>
          </w:tcPr>
          <w:p w14:paraId="507CEE42" w14:textId="77777777" w:rsidR="003664AF" w:rsidRPr="001174EB" w:rsidRDefault="003664AF" w:rsidP="00153727">
            <w:pPr>
              <w:rPr>
                <w:rFonts w:ascii="Calibri" w:hAnsi="Calibri"/>
                <w:color w:val="000000"/>
              </w:rPr>
            </w:pPr>
            <w:r w:rsidRPr="001174EB">
              <w:rPr>
                <w:rFonts w:ascii="Calibri" w:hAnsi="Calibri"/>
                <w:color w:val="000000"/>
              </w:rPr>
              <w:t xml:space="preserve">Potential risks I may need to manage </w:t>
            </w:r>
          </w:p>
        </w:tc>
        <w:tc>
          <w:tcPr>
            <w:tcW w:w="2337" w:type="dxa"/>
          </w:tcPr>
          <w:p w14:paraId="63CD3DDB" w14:textId="43590116" w:rsidR="003664AF" w:rsidRPr="001174EB" w:rsidRDefault="00D21AB2" w:rsidP="00153727">
            <w:pPr>
              <w:rPr>
                <w:rFonts w:ascii="Calibri" w:hAnsi="Calibri"/>
                <w:color w:val="000000"/>
              </w:rPr>
            </w:pPr>
            <w:r>
              <w:rPr>
                <w:rFonts w:ascii="Calibri" w:hAnsi="Calibri"/>
                <w:color w:val="000000"/>
              </w:rPr>
              <w:t>Damage to brand reputation</w:t>
            </w:r>
          </w:p>
        </w:tc>
        <w:tc>
          <w:tcPr>
            <w:tcW w:w="2338" w:type="dxa"/>
          </w:tcPr>
          <w:p w14:paraId="53CAD944" w14:textId="21FC1409" w:rsidR="003664AF" w:rsidRPr="001174EB" w:rsidRDefault="00D21AB2" w:rsidP="00153727">
            <w:pPr>
              <w:rPr>
                <w:rFonts w:ascii="Calibri" w:hAnsi="Calibri"/>
                <w:color w:val="000000"/>
              </w:rPr>
            </w:pPr>
            <w:r>
              <w:rPr>
                <w:rFonts w:ascii="Calibri" w:hAnsi="Calibri"/>
                <w:color w:val="000000"/>
              </w:rPr>
              <w:t>Little control over actual presentation of videos</w:t>
            </w:r>
          </w:p>
        </w:tc>
        <w:tc>
          <w:tcPr>
            <w:tcW w:w="2338" w:type="dxa"/>
          </w:tcPr>
          <w:p w14:paraId="27FDF652" w14:textId="00D5CAEE" w:rsidR="003664AF" w:rsidRPr="001174EB" w:rsidRDefault="0005692B" w:rsidP="00153727">
            <w:pPr>
              <w:rPr>
                <w:rFonts w:ascii="Calibri" w:hAnsi="Calibri"/>
                <w:color w:val="000000"/>
              </w:rPr>
            </w:pPr>
            <w:r>
              <w:rPr>
                <w:rFonts w:ascii="Calibri" w:hAnsi="Calibri"/>
                <w:color w:val="000000"/>
              </w:rPr>
              <w:t>Scammers, Malware</w:t>
            </w:r>
          </w:p>
        </w:tc>
      </w:tr>
    </w:tbl>
    <w:p w14:paraId="5BA32273" w14:textId="15BA22E7" w:rsidR="003664AF" w:rsidRDefault="003664AF" w:rsidP="003664AF">
      <w:pPr>
        <w:pStyle w:val="H2"/>
      </w:pPr>
      <w:r>
        <w:lastRenderedPageBreak/>
        <w:t>My Code of Conduct:</w:t>
      </w:r>
    </w:p>
    <w:p w14:paraId="55EA8FBC" w14:textId="77777777" w:rsidR="00153727" w:rsidRPr="00153727" w:rsidRDefault="00153727" w:rsidP="00153727">
      <w:pPr>
        <w:pStyle w:val="H2"/>
        <w:rPr>
          <w:rFonts w:asciiTheme="minorHAnsi" w:eastAsiaTheme="minorHAnsi" w:hAnsiTheme="minorHAnsi" w:cstheme="minorBidi"/>
          <w:color w:val="auto"/>
          <w:sz w:val="22"/>
          <w:szCs w:val="22"/>
        </w:rPr>
      </w:pPr>
      <w:r w:rsidRPr="00153727">
        <w:rPr>
          <w:rFonts w:asciiTheme="minorHAnsi" w:eastAsiaTheme="minorHAnsi" w:hAnsiTheme="minorHAnsi" w:cstheme="minorBidi"/>
          <w:color w:val="auto"/>
          <w:sz w:val="22"/>
          <w:szCs w:val="22"/>
        </w:rPr>
        <w:t>This activity allows for reflection, intention, and ownership over your personal brand online.</w:t>
      </w:r>
    </w:p>
    <w:p w14:paraId="20D9BBCE" w14:textId="6ABF1AB8" w:rsidR="00153727" w:rsidRPr="00153727" w:rsidRDefault="00153727" w:rsidP="00153727">
      <w:r w:rsidRPr="00153727">
        <w:t xml:space="preserve">Drawing inspiration from the article 10 rules to post by (Binary Tattoo, 2014), identify 5 to 10 </w:t>
      </w:r>
      <w:proofErr w:type="spellStart"/>
      <w:r w:rsidRPr="00153727">
        <w:t>behaviours</w:t>
      </w:r>
      <w:proofErr w:type="spellEnd"/>
      <w:r w:rsidRPr="00153727">
        <w:t xml:space="preserve"> that will serve as your own personal code of conduct. If none of these rules give you the inspiration you need for a code of conduct, feel free to locate other sources that better suite your needs.</w:t>
      </w:r>
    </w:p>
    <w:p w14:paraId="3F7D753E" w14:textId="7875D21B" w:rsidR="003664AF" w:rsidRPr="003664AF" w:rsidRDefault="003664AF" w:rsidP="003664AF">
      <w:r>
        <w:t>Identify 8 behaviors that will serve as your personal code of conduct</w:t>
      </w:r>
    </w:p>
    <w:p w14:paraId="0C8EC63E" w14:textId="64EF5FD4" w:rsidR="00555AC9" w:rsidRDefault="00B17A28" w:rsidP="00927EE4">
      <w:pPr>
        <w:pStyle w:val="ListParagraph"/>
        <w:numPr>
          <w:ilvl w:val="0"/>
          <w:numId w:val="46"/>
        </w:numPr>
      </w:pPr>
      <w:r>
        <w:t>Compliance with law</w:t>
      </w:r>
      <w:r w:rsidR="00555AC9">
        <w:t>s, rules, and regulations</w:t>
      </w:r>
    </w:p>
    <w:p w14:paraId="7FC5D7D0" w14:textId="77777777" w:rsidR="00555AC9" w:rsidRDefault="00555AC9" w:rsidP="00927EE4">
      <w:pPr>
        <w:pStyle w:val="ListParagraph"/>
        <w:numPr>
          <w:ilvl w:val="0"/>
          <w:numId w:val="46"/>
        </w:numPr>
      </w:pPr>
      <w:r>
        <w:t>Chain of command for disciplinary action</w:t>
      </w:r>
    </w:p>
    <w:p w14:paraId="3A9A8243" w14:textId="177B1578" w:rsidR="009D538A" w:rsidRDefault="003664AF" w:rsidP="00927EE4">
      <w:pPr>
        <w:pStyle w:val="ListParagraph"/>
        <w:numPr>
          <w:ilvl w:val="0"/>
          <w:numId w:val="46"/>
        </w:numPr>
      </w:pPr>
      <w:r>
        <w:t xml:space="preserve"> </w:t>
      </w:r>
      <w:r w:rsidR="00F5698A">
        <w:t>Environmental concerns</w:t>
      </w:r>
    </w:p>
    <w:p w14:paraId="67F35D7B" w14:textId="2EF2BFE5" w:rsidR="00F5698A" w:rsidRDefault="00AD40E6" w:rsidP="00927EE4">
      <w:pPr>
        <w:pStyle w:val="ListParagraph"/>
        <w:numPr>
          <w:ilvl w:val="0"/>
          <w:numId w:val="46"/>
        </w:numPr>
      </w:pPr>
      <w:r>
        <w:t>Reporting violations</w:t>
      </w:r>
    </w:p>
    <w:p w14:paraId="31B88F28" w14:textId="49823CF3" w:rsidR="00AD40E6" w:rsidRDefault="00CE6191" w:rsidP="00927EE4">
      <w:pPr>
        <w:pStyle w:val="ListParagraph"/>
        <w:numPr>
          <w:ilvl w:val="0"/>
          <w:numId w:val="46"/>
        </w:numPr>
      </w:pPr>
      <w:r>
        <w:t xml:space="preserve">Conflicts of interest </w:t>
      </w:r>
    </w:p>
    <w:p w14:paraId="246902A2" w14:textId="0C084240" w:rsidR="00CE6191" w:rsidRDefault="00E25941" w:rsidP="00927EE4">
      <w:pPr>
        <w:pStyle w:val="ListParagraph"/>
        <w:numPr>
          <w:ilvl w:val="0"/>
          <w:numId w:val="46"/>
        </w:numPr>
      </w:pPr>
      <w:r>
        <w:t xml:space="preserve">Amendment and waivers </w:t>
      </w:r>
    </w:p>
    <w:p w14:paraId="33E23CA2" w14:textId="48ED22AA" w:rsidR="00E25941" w:rsidRDefault="00E25941" w:rsidP="00927EE4">
      <w:pPr>
        <w:pStyle w:val="ListParagraph"/>
        <w:numPr>
          <w:ilvl w:val="0"/>
          <w:numId w:val="46"/>
        </w:numPr>
      </w:pPr>
      <w:r>
        <w:t>Public disclosures</w:t>
      </w:r>
    </w:p>
    <w:p w14:paraId="4C57C1E7" w14:textId="532A2692" w:rsidR="00E25941" w:rsidRDefault="00E25941" w:rsidP="00927EE4">
      <w:pPr>
        <w:pStyle w:val="ListParagraph"/>
        <w:numPr>
          <w:ilvl w:val="0"/>
          <w:numId w:val="46"/>
        </w:numPr>
      </w:pPr>
      <w:r>
        <w:t>communication</w:t>
      </w:r>
    </w:p>
    <w:p w14:paraId="69F9EE3A" w14:textId="34352015" w:rsidR="009D538A" w:rsidRDefault="009D538A" w:rsidP="005631FE"/>
    <w:p w14:paraId="751C8684" w14:textId="77777777" w:rsidR="009D538A" w:rsidRDefault="009D538A" w:rsidP="005631FE"/>
    <w:p w14:paraId="2C59BE13" w14:textId="77777777" w:rsidR="005631FE" w:rsidRDefault="005631FE" w:rsidP="005631FE"/>
    <w:p w14:paraId="744BDF8D" w14:textId="77777777" w:rsidR="005631FE" w:rsidRDefault="005631FE" w:rsidP="005631FE"/>
    <w:p w14:paraId="1346B16B" w14:textId="77777777" w:rsidR="003E0B08" w:rsidRDefault="003E0B08" w:rsidP="003E0B08"/>
    <w:sectPr w:rsidR="003E0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61B26"/>
    <w:multiLevelType w:val="hybridMultilevel"/>
    <w:tmpl w:val="8DA09FF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37357"/>
    <w:multiLevelType w:val="hybridMultilevel"/>
    <w:tmpl w:val="318AD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FB20D0"/>
    <w:multiLevelType w:val="hybridMultilevel"/>
    <w:tmpl w:val="001A2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550AA"/>
    <w:multiLevelType w:val="hybridMultilevel"/>
    <w:tmpl w:val="B75C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E1FE5"/>
    <w:multiLevelType w:val="hybridMultilevel"/>
    <w:tmpl w:val="AFAA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660B8"/>
    <w:multiLevelType w:val="hybridMultilevel"/>
    <w:tmpl w:val="91142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E31339"/>
    <w:multiLevelType w:val="hybridMultilevel"/>
    <w:tmpl w:val="4178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E5B90"/>
    <w:multiLevelType w:val="hybridMultilevel"/>
    <w:tmpl w:val="D38899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7230F"/>
    <w:multiLevelType w:val="hybridMultilevel"/>
    <w:tmpl w:val="67C21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8A090A"/>
    <w:multiLevelType w:val="hybridMultilevel"/>
    <w:tmpl w:val="DEDA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C5E68"/>
    <w:multiLevelType w:val="hybridMultilevel"/>
    <w:tmpl w:val="B4940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82F45"/>
    <w:multiLevelType w:val="hybridMultilevel"/>
    <w:tmpl w:val="3C56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D7C6A"/>
    <w:multiLevelType w:val="hybridMultilevel"/>
    <w:tmpl w:val="9F26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B1276"/>
    <w:multiLevelType w:val="hybridMultilevel"/>
    <w:tmpl w:val="CEBED4FE"/>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4" w15:restartNumberingAfterBreak="0">
    <w:nsid w:val="2E564746"/>
    <w:multiLevelType w:val="hybridMultilevel"/>
    <w:tmpl w:val="3B520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6582F"/>
    <w:multiLevelType w:val="hybridMultilevel"/>
    <w:tmpl w:val="B5AE57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DA41B1"/>
    <w:multiLevelType w:val="hybridMultilevel"/>
    <w:tmpl w:val="BF664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493B8A"/>
    <w:multiLevelType w:val="hybridMultilevel"/>
    <w:tmpl w:val="F88E1C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654E9"/>
    <w:multiLevelType w:val="hybridMultilevel"/>
    <w:tmpl w:val="4AB0C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A20A6"/>
    <w:multiLevelType w:val="hybridMultilevel"/>
    <w:tmpl w:val="96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B716C"/>
    <w:multiLevelType w:val="hybridMultilevel"/>
    <w:tmpl w:val="22D0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C1194"/>
    <w:multiLevelType w:val="hybridMultilevel"/>
    <w:tmpl w:val="FB8606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6BB3D3F"/>
    <w:multiLevelType w:val="hybridMultilevel"/>
    <w:tmpl w:val="CA4E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E5F78"/>
    <w:multiLevelType w:val="hybridMultilevel"/>
    <w:tmpl w:val="8312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95E74"/>
    <w:multiLevelType w:val="hybridMultilevel"/>
    <w:tmpl w:val="FA04F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8D34D9"/>
    <w:multiLevelType w:val="hybridMultilevel"/>
    <w:tmpl w:val="3D2E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AB36A5"/>
    <w:multiLevelType w:val="hybridMultilevel"/>
    <w:tmpl w:val="11B4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052DDC"/>
    <w:multiLevelType w:val="hybridMultilevel"/>
    <w:tmpl w:val="050AA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B7A3129"/>
    <w:multiLevelType w:val="hybridMultilevel"/>
    <w:tmpl w:val="3F9A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CB31FC"/>
    <w:multiLevelType w:val="hybridMultilevel"/>
    <w:tmpl w:val="83E8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6D549C"/>
    <w:multiLevelType w:val="hybridMultilevel"/>
    <w:tmpl w:val="0BEEE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140CB"/>
    <w:multiLevelType w:val="hybridMultilevel"/>
    <w:tmpl w:val="D2D8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AF22F0"/>
    <w:multiLevelType w:val="hybridMultilevel"/>
    <w:tmpl w:val="F56E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C58A0"/>
    <w:multiLevelType w:val="hybridMultilevel"/>
    <w:tmpl w:val="5BFC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32506"/>
    <w:multiLevelType w:val="hybridMultilevel"/>
    <w:tmpl w:val="2006DD1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5C330B2"/>
    <w:multiLevelType w:val="hybridMultilevel"/>
    <w:tmpl w:val="A3767C5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ACD0B2A"/>
    <w:multiLevelType w:val="hybridMultilevel"/>
    <w:tmpl w:val="18329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96EEE"/>
    <w:multiLevelType w:val="hybridMultilevel"/>
    <w:tmpl w:val="F690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84DCE"/>
    <w:multiLevelType w:val="hybridMultilevel"/>
    <w:tmpl w:val="30102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AC6F8F"/>
    <w:multiLevelType w:val="hybridMultilevel"/>
    <w:tmpl w:val="FD9868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EA14CD"/>
    <w:multiLevelType w:val="hybridMultilevel"/>
    <w:tmpl w:val="6FEE98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210DA9"/>
    <w:multiLevelType w:val="hybridMultilevel"/>
    <w:tmpl w:val="80A26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AB0559"/>
    <w:multiLevelType w:val="hybridMultilevel"/>
    <w:tmpl w:val="B8B80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8508A5"/>
    <w:multiLevelType w:val="hybridMultilevel"/>
    <w:tmpl w:val="8888473C"/>
    <w:lvl w:ilvl="0" w:tplc="6EA2A03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B66A15"/>
    <w:multiLevelType w:val="hybridMultilevel"/>
    <w:tmpl w:val="D898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51CCC"/>
    <w:multiLevelType w:val="hybridMultilevel"/>
    <w:tmpl w:val="EC3692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FFE7DC3"/>
    <w:multiLevelType w:val="hybridMultilevel"/>
    <w:tmpl w:val="0A04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0"/>
  </w:num>
  <w:num w:numId="3">
    <w:abstractNumId w:val="8"/>
  </w:num>
  <w:num w:numId="4">
    <w:abstractNumId w:val="15"/>
  </w:num>
  <w:num w:numId="5">
    <w:abstractNumId w:val="11"/>
  </w:num>
  <w:num w:numId="6">
    <w:abstractNumId w:val="28"/>
  </w:num>
  <w:num w:numId="7">
    <w:abstractNumId w:val="46"/>
  </w:num>
  <w:num w:numId="8">
    <w:abstractNumId w:val="18"/>
  </w:num>
  <w:num w:numId="9">
    <w:abstractNumId w:val="6"/>
  </w:num>
  <w:num w:numId="10">
    <w:abstractNumId w:val="26"/>
  </w:num>
  <w:num w:numId="11">
    <w:abstractNumId w:val="44"/>
  </w:num>
  <w:num w:numId="12">
    <w:abstractNumId w:val="9"/>
  </w:num>
  <w:num w:numId="13">
    <w:abstractNumId w:val="23"/>
  </w:num>
  <w:num w:numId="14">
    <w:abstractNumId w:val="29"/>
  </w:num>
  <w:num w:numId="15">
    <w:abstractNumId w:val="30"/>
  </w:num>
  <w:num w:numId="16">
    <w:abstractNumId w:val="10"/>
  </w:num>
  <w:num w:numId="17">
    <w:abstractNumId w:val="2"/>
  </w:num>
  <w:num w:numId="18">
    <w:abstractNumId w:val="27"/>
  </w:num>
  <w:num w:numId="19">
    <w:abstractNumId w:val="42"/>
  </w:num>
  <w:num w:numId="20">
    <w:abstractNumId w:val="5"/>
  </w:num>
  <w:num w:numId="21">
    <w:abstractNumId w:val="16"/>
  </w:num>
  <w:num w:numId="22">
    <w:abstractNumId w:val="1"/>
  </w:num>
  <w:num w:numId="23">
    <w:abstractNumId w:val="41"/>
  </w:num>
  <w:num w:numId="24">
    <w:abstractNumId w:val="35"/>
  </w:num>
  <w:num w:numId="25">
    <w:abstractNumId w:val="38"/>
  </w:num>
  <w:num w:numId="26">
    <w:abstractNumId w:val="33"/>
  </w:num>
  <w:num w:numId="27">
    <w:abstractNumId w:val="37"/>
  </w:num>
  <w:num w:numId="28">
    <w:abstractNumId w:val="19"/>
  </w:num>
  <w:num w:numId="29">
    <w:abstractNumId w:val="24"/>
  </w:num>
  <w:num w:numId="30">
    <w:abstractNumId w:val="20"/>
  </w:num>
  <w:num w:numId="31">
    <w:abstractNumId w:val="4"/>
  </w:num>
  <w:num w:numId="32">
    <w:abstractNumId w:val="22"/>
  </w:num>
  <w:num w:numId="33">
    <w:abstractNumId w:val="3"/>
  </w:num>
  <w:num w:numId="34">
    <w:abstractNumId w:val="14"/>
  </w:num>
  <w:num w:numId="35">
    <w:abstractNumId w:val="12"/>
  </w:num>
  <w:num w:numId="36">
    <w:abstractNumId w:val="43"/>
  </w:num>
  <w:num w:numId="37">
    <w:abstractNumId w:val="40"/>
  </w:num>
  <w:num w:numId="38">
    <w:abstractNumId w:val="39"/>
  </w:num>
  <w:num w:numId="39">
    <w:abstractNumId w:val="13"/>
  </w:num>
  <w:num w:numId="40">
    <w:abstractNumId w:val="36"/>
  </w:num>
  <w:num w:numId="41">
    <w:abstractNumId w:val="25"/>
  </w:num>
  <w:num w:numId="42">
    <w:abstractNumId w:val="32"/>
  </w:num>
  <w:num w:numId="43">
    <w:abstractNumId w:val="31"/>
  </w:num>
  <w:num w:numId="44">
    <w:abstractNumId w:val="17"/>
  </w:num>
  <w:num w:numId="45">
    <w:abstractNumId w:val="7"/>
  </w:num>
  <w:num w:numId="46">
    <w:abstractNumId w:val="21"/>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20"/>
    <w:rsid w:val="000006B7"/>
    <w:rsid w:val="00010C98"/>
    <w:rsid w:val="00014042"/>
    <w:rsid w:val="000230D2"/>
    <w:rsid w:val="0002598D"/>
    <w:rsid w:val="000425A4"/>
    <w:rsid w:val="0005692B"/>
    <w:rsid w:val="000617D4"/>
    <w:rsid w:val="000643B2"/>
    <w:rsid w:val="000911E5"/>
    <w:rsid w:val="0009428D"/>
    <w:rsid w:val="0009741C"/>
    <w:rsid w:val="000A22B7"/>
    <w:rsid w:val="000A2820"/>
    <w:rsid w:val="000C09A0"/>
    <w:rsid w:val="000C3852"/>
    <w:rsid w:val="000C73E2"/>
    <w:rsid w:val="000D7EA9"/>
    <w:rsid w:val="000E379B"/>
    <w:rsid w:val="000E584A"/>
    <w:rsid w:val="000E5D8B"/>
    <w:rsid w:val="0010144E"/>
    <w:rsid w:val="00111EF7"/>
    <w:rsid w:val="0011686C"/>
    <w:rsid w:val="00133C0C"/>
    <w:rsid w:val="00153727"/>
    <w:rsid w:val="00172563"/>
    <w:rsid w:val="00194A57"/>
    <w:rsid w:val="001A0881"/>
    <w:rsid w:val="001B4D04"/>
    <w:rsid w:val="001C01F2"/>
    <w:rsid w:val="001D6D5E"/>
    <w:rsid w:val="001E43E5"/>
    <w:rsid w:val="001F4CDD"/>
    <w:rsid w:val="00211564"/>
    <w:rsid w:val="002128FA"/>
    <w:rsid w:val="002130F3"/>
    <w:rsid w:val="002233F1"/>
    <w:rsid w:val="00244D86"/>
    <w:rsid w:val="00250672"/>
    <w:rsid w:val="00266E47"/>
    <w:rsid w:val="00274F42"/>
    <w:rsid w:val="002A3E6A"/>
    <w:rsid w:val="002B5420"/>
    <w:rsid w:val="002B56EE"/>
    <w:rsid w:val="002D48A3"/>
    <w:rsid w:val="002D5FE7"/>
    <w:rsid w:val="002F0328"/>
    <w:rsid w:val="002F4734"/>
    <w:rsid w:val="00312BE3"/>
    <w:rsid w:val="00327130"/>
    <w:rsid w:val="00327744"/>
    <w:rsid w:val="00334DE2"/>
    <w:rsid w:val="003464CC"/>
    <w:rsid w:val="00346CA2"/>
    <w:rsid w:val="003664AF"/>
    <w:rsid w:val="00382608"/>
    <w:rsid w:val="00392F03"/>
    <w:rsid w:val="003A6C20"/>
    <w:rsid w:val="003D798D"/>
    <w:rsid w:val="003E0B08"/>
    <w:rsid w:val="003E55DA"/>
    <w:rsid w:val="003E613A"/>
    <w:rsid w:val="003F2191"/>
    <w:rsid w:val="003F5406"/>
    <w:rsid w:val="00415F8E"/>
    <w:rsid w:val="00420F10"/>
    <w:rsid w:val="00433F03"/>
    <w:rsid w:val="00443EB1"/>
    <w:rsid w:val="00445AE2"/>
    <w:rsid w:val="00446B4A"/>
    <w:rsid w:val="004552CD"/>
    <w:rsid w:val="00456DD6"/>
    <w:rsid w:val="00472757"/>
    <w:rsid w:val="00490F7F"/>
    <w:rsid w:val="004B7D0B"/>
    <w:rsid w:val="004C1BB5"/>
    <w:rsid w:val="004D44B9"/>
    <w:rsid w:val="004D5D32"/>
    <w:rsid w:val="004E0E0C"/>
    <w:rsid w:val="004F15CF"/>
    <w:rsid w:val="004F6436"/>
    <w:rsid w:val="00504A06"/>
    <w:rsid w:val="00506576"/>
    <w:rsid w:val="0052530C"/>
    <w:rsid w:val="00525D6A"/>
    <w:rsid w:val="0052635F"/>
    <w:rsid w:val="00545D04"/>
    <w:rsid w:val="00550D64"/>
    <w:rsid w:val="00551707"/>
    <w:rsid w:val="00555AC9"/>
    <w:rsid w:val="0055747B"/>
    <w:rsid w:val="005631FE"/>
    <w:rsid w:val="0057705A"/>
    <w:rsid w:val="00583BA0"/>
    <w:rsid w:val="005A47BB"/>
    <w:rsid w:val="005A6B91"/>
    <w:rsid w:val="005B096C"/>
    <w:rsid w:val="005C454E"/>
    <w:rsid w:val="005E0654"/>
    <w:rsid w:val="005E73F7"/>
    <w:rsid w:val="005F0706"/>
    <w:rsid w:val="006148B3"/>
    <w:rsid w:val="0062327B"/>
    <w:rsid w:val="00626067"/>
    <w:rsid w:val="00632886"/>
    <w:rsid w:val="0065292B"/>
    <w:rsid w:val="00674264"/>
    <w:rsid w:val="006A0E58"/>
    <w:rsid w:val="006A3C09"/>
    <w:rsid w:val="006A4044"/>
    <w:rsid w:val="006B5F0E"/>
    <w:rsid w:val="006B66CB"/>
    <w:rsid w:val="006C6D79"/>
    <w:rsid w:val="006E18D9"/>
    <w:rsid w:val="006E30FC"/>
    <w:rsid w:val="00700B32"/>
    <w:rsid w:val="00700CBC"/>
    <w:rsid w:val="007011BE"/>
    <w:rsid w:val="007030D6"/>
    <w:rsid w:val="007100D8"/>
    <w:rsid w:val="00711E27"/>
    <w:rsid w:val="0072769B"/>
    <w:rsid w:val="00730C37"/>
    <w:rsid w:val="007370F0"/>
    <w:rsid w:val="00741090"/>
    <w:rsid w:val="00762A4F"/>
    <w:rsid w:val="00763B0E"/>
    <w:rsid w:val="00772F2F"/>
    <w:rsid w:val="0077449F"/>
    <w:rsid w:val="007852AF"/>
    <w:rsid w:val="007941A7"/>
    <w:rsid w:val="007A326A"/>
    <w:rsid w:val="007B01E3"/>
    <w:rsid w:val="007C0607"/>
    <w:rsid w:val="007D3CE0"/>
    <w:rsid w:val="007E509D"/>
    <w:rsid w:val="007F0A74"/>
    <w:rsid w:val="007F7313"/>
    <w:rsid w:val="00806BD0"/>
    <w:rsid w:val="00822C31"/>
    <w:rsid w:val="00855576"/>
    <w:rsid w:val="00866897"/>
    <w:rsid w:val="00866AF6"/>
    <w:rsid w:val="008707D0"/>
    <w:rsid w:val="008750DE"/>
    <w:rsid w:val="008757DD"/>
    <w:rsid w:val="008829A5"/>
    <w:rsid w:val="008856F6"/>
    <w:rsid w:val="008900C1"/>
    <w:rsid w:val="008A6224"/>
    <w:rsid w:val="008C5535"/>
    <w:rsid w:val="008F41CF"/>
    <w:rsid w:val="00901910"/>
    <w:rsid w:val="00902AF9"/>
    <w:rsid w:val="009153B3"/>
    <w:rsid w:val="00917E90"/>
    <w:rsid w:val="00926096"/>
    <w:rsid w:val="00932093"/>
    <w:rsid w:val="00941DB6"/>
    <w:rsid w:val="00966C48"/>
    <w:rsid w:val="00970838"/>
    <w:rsid w:val="009814E3"/>
    <w:rsid w:val="009A2F70"/>
    <w:rsid w:val="009D538A"/>
    <w:rsid w:val="00A203B7"/>
    <w:rsid w:val="00A22787"/>
    <w:rsid w:val="00A251C8"/>
    <w:rsid w:val="00A451D4"/>
    <w:rsid w:val="00A45698"/>
    <w:rsid w:val="00A51097"/>
    <w:rsid w:val="00A55CE7"/>
    <w:rsid w:val="00A56ED0"/>
    <w:rsid w:val="00A652DB"/>
    <w:rsid w:val="00A92F3A"/>
    <w:rsid w:val="00AC59F0"/>
    <w:rsid w:val="00AD1C10"/>
    <w:rsid w:val="00AD40E6"/>
    <w:rsid w:val="00AD45CE"/>
    <w:rsid w:val="00AD5483"/>
    <w:rsid w:val="00AE6064"/>
    <w:rsid w:val="00B00646"/>
    <w:rsid w:val="00B026EE"/>
    <w:rsid w:val="00B17A28"/>
    <w:rsid w:val="00B17CA9"/>
    <w:rsid w:val="00B4606C"/>
    <w:rsid w:val="00B55518"/>
    <w:rsid w:val="00B60645"/>
    <w:rsid w:val="00B62B6B"/>
    <w:rsid w:val="00B67BDA"/>
    <w:rsid w:val="00B7448F"/>
    <w:rsid w:val="00B936EF"/>
    <w:rsid w:val="00BA54CB"/>
    <w:rsid w:val="00BB082D"/>
    <w:rsid w:val="00BC4A6B"/>
    <w:rsid w:val="00BD1BC8"/>
    <w:rsid w:val="00BE7620"/>
    <w:rsid w:val="00BE7F63"/>
    <w:rsid w:val="00BF700F"/>
    <w:rsid w:val="00C22350"/>
    <w:rsid w:val="00C41C42"/>
    <w:rsid w:val="00C7663B"/>
    <w:rsid w:val="00C94156"/>
    <w:rsid w:val="00CB69CB"/>
    <w:rsid w:val="00CD05B3"/>
    <w:rsid w:val="00CD247A"/>
    <w:rsid w:val="00CD3829"/>
    <w:rsid w:val="00CE36F2"/>
    <w:rsid w:val="00CE6191"/>
    <w:rsid w:val="00CF038F"/>
    <w:rsid w:val="00D21AB2"/>
    <w:rsid w:val="00D2779B"/>
    <w:rsid w:val="00D31BF5"/>
    <w:rsid w:val="00D414DA"/>
    <w:rsid w:val="00D96515"/>
    <w:rsid w:val="00DA5332"/>
    <w:rsid w:val="00DB4942"/>
    <w:rsid w:val="00DC289C"/>
    <w:rsid w:val="00DD6F84"/>
    <w:rsid w:val="00DE0529"/>
    <w:rsid w:val="00DF3B44"/>
    <w:rsid w:val="00E01543"/>
    <w:rsid w:val="00E03726"/>
    <w:rsid w:val="00E25941"/>
    <w:rsid w:val="00E30E27"/>
    <w:rsid w:val="00E406C4"/>
    <w:rsid w:val="00E50DB8"/>
    <w:rsid w:val="00E517AF"/>
    <w:rsid w:val="00E61F2B"/>
    <w:rsid w:val="00E7369B"/>
    <w:rsid w:val="00E75CC3"/>
    <w:rsid w:val="00E75F58"/>
    <w:rsid w:val="00E86FC8"/>
    <w:rsid w:val="00ED00C7"/>
    <w:rsid w:val="00ED7F3D"/>
    <w:rsid w:val="00ED7FDE"/>
    <w:rsid w:val="00EE3DEC"/>
    <w:rsid w:val="00F248CF"/>
    <w:rsid w:val="00F27BF4"/>
    <w:rsid w:val="00F3716F"/>
    <w:rsid w:val="00F5698A"/>
    <w:rsid w:val="00F57D8C"/>
    <w:rsid w:val="00F61B21"/>
    <w:rsid w:val="00F6397C"/>
    <w:rsid w:val="00F675EE"/>
    <w:rsid w:val="00F760E1"/>
    <w:rsid w:val="00F824B2"/>
    <w:rsid w:val="00F87C8E"/>
    <w:rsid w:val="00FB3AF3"/>
    <w:rsid w:val="00FC0CDD"/>
    <w:rsid w:val="00FD1952"/>
    <w:rsid w:val="00FE2F4F"/>
    <w:rsid w:val="00FF1F5F"/>
    <w:rsid w:val="0BDF5328"/>
    <w:rsid w:val="18973DBB"/>
    <w:rsid w:val="50389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838D"/>
  <w15:chartTrackingRefBased/>
  <w15:docId w15:val="{FFB80B90-AA7F-47F9-BF40-96B0069A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locked="0"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133C0C"/>
  </w:style>
  <w:style w:type="paragraph" w:styleId="Heading1">
    <w:name w:val="heading 1"/>
    <w:basedOn w:val="Normal"/>
    <w:next w:val="Normal"/>
    <w:link w:val="Heading1Char"/>
    <w:uiPriority w:val="9"/>
    <w:qFormat/>
    <w:locked/>
    <w:rsid w:val="000425A4"/>
    <w:pPr>
      <w:keepNext/>
      <w:keepLines/>
      <w:spacing w:before="240" w:after="0"/>
      <w:outlineLvl w:val="0"/>
    </w:pPr>
    <w:rPr>
      <w:rFonts w:asciiTheme="majorHAnsi" w:eastAsiaTheme="majorEastAsia" w:hAnsiTheme="majorHAnsi" w:cstheme="majorBidi"/>
      <w:color w:val="007982" w:themeColor="accent1" w:themeShade="BF"/>
      <w:sz w:val="32"/>
      <w:szCs w:val="32"/>
    </w:rPr>
  </w:style>
  <w:style w:type="paragraph" w:styleId="Heading2">
    <w:name w:val="heading 2"/>
    <w:basedOn w:val="Normal"/>
    <w:next w:val="Normal"/>
    <w:link w:val="Heading2Char"/>
    <w:uiPriority w:val="9"/>
    <w:semiHidden/>
    <w:qFormat/>
    <w:locked/>
    <w:rsid w:val="000425A4"/>
    <w:pPr>
      <w:keepNext/>
      <w:keepLines/>
      <w:spacing w:before="40" w:after="0"/>
      <w:outlineLvl w:val="1"/>
    </w:pPr>
    <w:rPr>
      <w:rFonts w:asciiTheme="majorHAnsi" w:eastAsiaTheme="majorEastAsia" w:hAnsiTheme="majorHAnsi" w:cstheme="majorBidi"/>
      <w:color w:val="007982" w:themeColor="accent1" w:themeShade="BF"/>
      <w:sz w:val="26"/>
      <w:szCs w:val="26"/>
    </w:rPr>
  </w:style>
  <w:style w:type="paragraph" w:styleId="Heading3">
    <w:name w:val="heading 3"/>
    <w:basedOn w:val="Normal"/>
    <w:next w:val="Normal"/>
    <w:link w:val="Heading3Char"/>
    <w:uiPriority w:val="9"/>
    <w:semiHidden/>
    <w:qFormat/>
    <w:locked/>
    <w:rsid w:val="000425A4"/>
    <w:pPr>
      <w:keepNext/>
      <w:keepLines/>
      <w:spacing w:before="40" w:after="0"/>
      <w:outlineLvl w:val="2"/>
    </w:pPr>
    <w:rPr>
      <w:rFonts w:asciiTheme="majorHAnsi" w:eastAsiaTheme="majorEastAsia" w:hAnsiTheme="majorHAnsi" w:cstheme="majorBidi"/>
      <w:color w:val="005056" w:themeColor="accent1" w:themeShade="7F"/>
      <w:sz w:val="24"/>
      <w:szCs w:val="24"/>
    </w:rPr>
  </w:style>
  <w:style w:type="paragraph" w:styleId="Heading4">
    <w:name w:val="heading 4"/>
    <w:basedOn w:val="Normal"/>
    <w:next w:val="Normal"/>
    <w:link w:val="Heading4Char"/>
    <w:uiPriority w:val="9"/>
    <w:semiHidden/>
    <w:qFormat/>
    <w:locked/>
    <w:rsid w:val="000230D2"/>
    <w:pPr>
      <w:keepNext/>
      <w:keepLines/>
      <w:spacing w:before="40" w:after="0"/>
      <w:outlineLvl w:val="3"/>
    </w:pPr>
    <w:rPr>
      <w:rFonts w:asciiTheme="majorHAnsi" w:eastAsiaTheme="majorEastAsia" w:hAnsiTheme="majorHAnsi" w:cstheme="majorBidi"/>
      <w:i/>
      <w:iCs/>
      <w:color w:val="007982" w:themeColor="accent1" w:themeShade="BF"/>
    </w:rPr>
  </w:style>
  <w:style w:type="paragraph" w:styleId="Heading5">
    <w:name w:val="heading 5"/>
    <w:basedOn w:val="Normal"/>
    <w:next w:val="Normal"/>
    <w:link w:val="Heading5Char"/>
    <w:uiPriority w:val="9"/>
    <w:semiHidden/>
    <w:qFormat/>
    <w:locked/>
    <w:rsid w:val="000230D2"/>
    <w:pPr>
      <w:keepNext/>
      <w:keepLines/>
      <w:spacing w:before="40" w:after="0"/>
      <w:outlineLvl w:val="4"/>
    </w:pPr>
    <w:rPr>
      <w:rFonts w:asciiTheme="majorHAnsi" w:eastAsiaTheme="majorEastAsia" w:hAnsiTheme="majorHAnsi" w:cstheme="majorBidi"/>
      <w:color w:val="007982" w:themeColor="accent1" w:themeShade="BF"/>
    </w:rPr>
  </w:style>
  <w:style w:type="paragraph" w:styleId="Heading6">
    <w:name w:val="heading 6"/>
    <w:basedOn w:val="Normal"/>
    <w:next w:val="Normal"/>
    <w:link w:val="Heading6Char"/>
    <w:uiPriority w:val="9"/>
    <w:semiHidden/>
    <w:qFormat/>
    <w:locked/>
    <w:rsid w:val="000230D2"/>
    <w:pPr>
      <w:keepNext/>
      <w:keepLines/>
      <w:spacing w:before="40" w:after="0"/>
      <w:outlineLvl w:val="5"/>
    </w:pPr>
    <w:rPr>
      <w:rFonts w:asciiTheme="majorHAnsi" w:eastAsiaTheme="majorEastAsia" w:hAnsiTheme="majorHAnsi" w:cstheme="majorBidi"/>
      <w:color w:val="005056" w:themeColor="accent1" w:themeShade="7F"/>
    </w:rPr>
  </w:style>
  <w:style w:type="paragraph" w:styleId="Heading7">
    <w:name w:val="heading 7"/>
    <w:basedOn w:val="Normal"/>
    <w:next w:val="Normal"/>
    <w:link w:val="Heading7Char"/>
    <w:uiPriority w:val="9"/>
    <w:semiHidden/>
    <w:qFormat/>
    <w:locked/>
    <w:rsid w:val="000230D2"/>
    <w:pPr>
      <w:keepNext/>
      <w:keepLines/>
      <w:spacing w:before="40" w:after="0"/>
      <w:outlineLvl w:val="6"/>
    </w:pPr>
    <w:rPr>
      <w:rFonts w:asciiTheme="majorHAnsi" w:eastAsiaTheme="majorEastAsia" w:hAnsiTheme="majorHAnsi" w:cstheme="majorBidi"/>
      <w:i/>
      <w:iCs/>
      <w:color w:val="00505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locked/>
    <w:rsid w:val="00042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urseTitle">
    <w:name w:val="Course Title"/>
    <w:basedOn w:val="Title"/>
    <w:next w:val="Normal"/>
    <w:uiPriority w:val="1"/>
    <w:qFormat/>
    <w:locked/>
    <w:rsid w:val="000230D2"/>
    <w:rPr>
      <w:smallCaps/>
      <w:color w:val="565A5C" w:themeColor="text2"/>
      <w:sz w:val="44"/>
    </w:rPr>
  </w:style>
  <w:style w:type="paragraph" w:customStyle="1" w:styleId="ModuleTitle">
    <w:name w:val="Module Title"/>
    <w:basedOn w:val="Title"/>
    <w:next w:val="Normal"/>
    <w:uiPriority w:val="1"/>
    <w:qFormat/>
    <w:locked/>
    <w:rsid w:val="000230D2"/>
    <w:pPr>
      <w:spacing w:after="240"/>
      <w:contextualSpacing w:val="0"/>
      <w:outlineLvl w:val="0"/>
    </w:pPr>
    <w:rPr>
      <w:color w:val="004396" w:themeColor="accent4" w:themeShade="BF"/>
      <w:sz w:val="44"/>
    </w:rPr>
  </w:style>
  <w:style w:type="paragraph" w:styleId="Title">
    <w:name w:val="Title"/>
    <w:basedOn w:val="Normal"/>
    <w:next w:val="Normal"/>
    <w:link w:val="TitleChar"/>
    <w:uiPriority w:val="10"/>
    <w:qFormat/>
    <w:locked/>
    <w:rsid w:val="00042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230D2"/>
    <w:rPr>
      <w:rFonts w:asciiTheme="majorHAnsi" w:eastAsiaTheme="majorEastAsia" w:hAnsiTheme="majorHAnsi" w:cstheme="majorBidi"/>
      <w:color w:val="007982" w:themeColor="accent1" w:themeShade="BF"/>
      <w:sz w:val="32"/>
      <w:szCs w:val="32"/>
    </w:rPr>
  </w:style>
  <w:style w:type="character" w:customStyle="1" w:styleId="Heading2Char">
    <w:name w:val="Heading 2 Char"/>
    <w:basedOn w:val="DefaultParagraphFont"/>
    <w:link w:val="Heading2"/>
    <w:uiPriority w:val="9"/>
    <w:semiHidden/>
    <w:rsid w:val="000230D2"/>
    <w:rPr>
      <w:rFonts w:asciiTheme="majorHAnsi" w:eastAsiaTheme="majorEastAsia" w:hAnsiTheme="majorHAnsi" w:cstheme="majorBidi"/>
      <w:color w:val="007982" w:themeColor="accent1" w:themeShade="BF"/>
      <w:sz w:val="26"/>
      <w:szCs w:val="26"/>
    </w:rPr>
  </w:style>
  <w:style w:type="character" w:customStyle="1" w:styleId="Heading3Char">
    <w:name w:val="Heading 3 Char"/>
    <w:basedOn w:val="DefaultParagraphFont"/>
    <w:link w:val="Heading3"/>
    <w:uiPriority w:val="9"/>
    <w:semiHidden/>
    <w:rsid w:val="000230D2"/>
    <w:rPr>
      <w:rFonts w:asciiTheme="majorHAnsi" w:eastAsiaTheme="majorEastAsia" w:hAnsiTheme="majorHAnsi" w:cstheme="majorBidi"/>
      <w:color w:val="005056" w:themeColor="accent1" w:themeShade="7F"/>
      <w:sz w:val="24"/>
      <w:szCs w:val="24"/>
    </w:rPr>
  </w:style>
  <w:style w:type="paragraph" w:customStyle="1" w:styleId="Lead">
    <w:name w:val="Lead"/>
    <w:basedOn w:val="BodyText"/>
    <w:uiPriority w:val="30"/>
    <w:qFormat/>
    <w:locked/>
    <w:rsid w:val="007941A7"/>
    <w:rPr>
      <w:sz w:val="28"/>
    </w:rPr>
  </w:style>
  <w:style w:type="paragraph" w:styleId="Caption">
    <w:name w:val="caption"/>
    <w:basedOn w:val="Normal"/>
    <w:next w:val="Normal"/>
    <w:uiPriority w:val="35"/>
    <w:qFormat/>
    <w:locked/>
    <w:rsid w:val="00445AE2"/>
    <w:pPr>
      <w:spacing w:after="200" w:line="240" w:lineRule="auto"/>
    </w:pPr>
    <w:rPr>
      <w:i/>
      <w:iCs/>
      <w:color w:val="565A5C" w:themeColor="text2"/>
      <w:sz w:val="18"/>
      <w:szCs w:val="18"/>
    </w:rPr>
  </w:style>
  <w:style w:type="paragraph" w:styleId="BodyText">
    <w:name w:val="Body Text"/>
    <w:basedOn w:val="Normal"/>
    <w:link w:val="BodyTextChar"/>
    <w:uiPriority w:val="99"/>
    <w:semiHidden/>
    <w:locked/>
    <w:rsid w:val="007941A7"/>
    <w:pPr>
      <w:spacing w:after="120"/>
    </w:pPr>
  </w:style>
  <w:style w:type="character" w:customStyle="1" w:styleId="BodyTextChar">
    <w:name w:val="Body Text Char"/>
    <w:basedOn w:val="DefaultParagraphFont"/>
    <w:link w:val="BodyText"/>
    <w:uiPriority w:val="99"/>
    <w:semiHidden/>
    <w:rsid w:val="000A22B7"/>
  </w:style>
  <w:style w:type="paragraph" w:styleId="Quote">
    <w:name w:val="Quote"/>
    <w:basedOn w:val="Normal"/>
    <w:next w:val="Normal"/>
    <w:link w:val="QuoteChar"/>
    <w:uiPriority w:val="29"/>
    <w:qFormat/>
    <w:locked/>
    <w:rsid w:val="00445AE2"/>
    <w:pPr>
      <w:spacing w:before="200"/>
      <w:ind w:left="864" w:right="864"/>
      <w:jc w:val="center"/>
    </w:pPr>
    <w:rPr>
      <w:i/>
      <w:iCs/>
      <w:color w:val="7D8386" w:themeColor="text1" w:themeTint="BF"/>
    </w:rPr>
  </w:style>
  <w:style w:type="character" w:customStyle="1" w:styleId="QuoteChar">
    <w:name w:val="Quote Char"/>
    <w:basedOn w:val="DefaultParagraphFont"/>
    <w:link w:val="Quote"/>
    <w:uiPriority w:val="29"/>
    <w:rsid w:val="000A22B7"/>
    <w:rPr>
      <w:i/>
      <w:iCs/>
      <w:color w:val="7D8386" w:themeColor="text1" w:themeTint="BF"/>
    </w:rPr>
  </w:style>
  <w:style w:type="paragraph" w:styleId="BalloonText">
    <w:name w:val="Balloon Text"/>
    <w:basedOn w:val="Normal"/>
    <w:link w:val="BalloonTextChar"/>
    <w:uiPriority w:val="99"/>
    <w:semiHidden/>
    <w:locked/>
    <w:rsid w:val="00772F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F2F"/>
    <w:rPr>
      <w:rFonts w:ascii="Segoe UI" w:hAnsi="Segoe UI" w:cs="Segoe UI"/>
      <w:sz w:val="18"/>
      <w:szCs w:val="18"/>
    </w:rPr>
  </w:style>
  <w:style w:type="paragraph" w:styleId="ListParagraph">
    <w:name w:val="List Paragraph"/>
    <w:basedOn w:val="Normal"/>
    <w:uiPriority w:val="34"/>
    <w:qFormat/>
    <w:locked/>
    <w:rsid w:val="009A2F70"/>
    <w:pPr>
      <w:ind w:left="720"/>
      <w:contextualSpacing/>
    </w:pPr>
  </w:style>
  <w:style w:type="paragraph" w:customStyle="1" w:styleId="TopicTitle">
    <w:name w:val="Topic Title"/>
    <w:aliases w:val="H1"/>
    <w:basedOn w:val="Heading1"/>
    <w:next w:val="Normal"/>
    <w:uiPriority w:val="2"/>
    <w:qFormat/>
    <w:locked/>
    <w:rsid w:val="000230D2"/>
    <w:pPr>
      <w:spacing w:before="40"/>
      <w:outlineLvl w:val="1"/>
    </w:pPr>
    <w:rPr>
      <w:color w:val="E87511" w:themeColor="background2"/>
    </w:rPr>
  </w:style>
  <w:style w:type="paragraph" w:customStyle="1" w:styleId="H2">
    <w:name w:val="H2"/>
    <w:basedOn w:val="Heading2"/>
    <w:next w:val="Normal"/>
    <w:uiPriority w:val="3"/>
    <w:qFormat/>
    <w:locked/>
    <w:rsid w:val="000230D2"/>
    <w:pPr>
      <w:outlineLvl w:val="2"/>
    </w:pPr>
    <w:rPr>
      <w:color w:val="005AC9" w:themeColor="accent4"/>
      <w:sz w:val="28"/>
    </w:rPr>
  </w:style>
  <w:style w:type="paragraph" w:customStyle="1" w:styleId="H3">
    <w:name w:val="H3"/>
    <w:basedOn w:val="Heading4"/>
    <w:next w:val="Normal"/>
    <w:uiPriority w:val="4"/>
    <w:qFormat/>
    <w:locked/>
    <w:rsid w:val="000230D2"/>
    <w:rPr>
      <w:color w:val="76A23F" w:themeColor="accent3"/>
    </w:rPr>
  </w:style>
  <w:style w:type="character" w:customStyle="1" w:styleId="Heading4Char">
    <w:name w:val="Heading 4 Char"/>
    <w:basedOn w:val="DefaultParagraphFont"/>
    <w:link w:val="Heading4"/>
    <w:uiPriority w:val="9"/>
    <w:semiHidden/>
    <w:rsid w:val="000230D2"/>
    <w:rPr>
      <w:rFonts w:asciiTheme="majorHAnsi" w:eastAsiaTheme="majorEastAsia" w:hAnsiTheme="majorHAnsi" w:cstheme="majorBidi"/>
      <w:i/>
      <w:iCs/>
      <w:color w:val="007982" w:themeColor="accent1" w:themeShade="BF"/>
    </w:rPr>
  </w:style>
  <w:style w:type="paragraph" w:customStyle="1" w:styleId="H4">
    <w:name w:val="H4"/>
    <w:basedOn w:val="Heading5"/>
    <w:uiPriority w:val="4"/>
    <w:semiHidden/>
    <w:qFormat/>
    <w:locked/>
    <w:rsid w:val="000230D2"/>
  </w:style>
  <w:style w:type="character" w:customStyle="1" w:styleId="Heading5Char">
    <w:name w:val="Heading 5 Char"/>
    <w:basedOn w:val="DefaultParagraphFont"/>
    <w:link w:val="Heading5"/>
    <w:uiPriority w:val="9"/>
    <w:semiHidden/>
    <w:rsid w:val="000230D2"/>
    <w:rPr>
      <w:rFonts w:asciiTheme="majorHAnsi" w:eastAsiaTheme="majorEastAsia" w:hAnsiTheme="majorHAnsi" w:cstheme="majorBidi"/>
      <w:color w:val="007982" w:themeColor="accent1" w:themeShade="BF"/>
    </w:rPr>
  </w:style>
  <w:style w:type="paragraph" w:customStyle="1" w:styleId="H5">
    <w:name w:val="H5"/>
    <w:basedOn w:val="Heading6"/>
    <w:uiPriority w:val="5"/>
    <w:semiHidden/>
    <w:qFormat/>
    <w:locked/>
    <w:rsid w:val="000230D2"/>
  </w:style>
  <w:style w:type="character" w:customStyle="1" w:styleId="Heading6Char">
    <w:name w:val="Heading 6 Char"/>
    <w:basedOn w:val="DefaultParagraphFont"/>
    <w:link w:val="Heading6"/>
    <w:uiPriority w:val="9"/>
    <w:semiHidden/>
    <w:rsid w:val="000230D2"/>
    <w:rPr>
      <w:rFonts w:asciiTheme="majorHAnsi" w:eastAsiaTheme="majorEastAsia" w:hAnsiTheme="majorHAnsi" w:cstheme="majorBidi"/>
      <w:color w:val="005056" w:themeColor="accent1" w:themeShade="7F"/>
    </w:rPr>
  </w:style>
  <w:style w:type="paragraph" w:customStyle="1" w:styleId="H6">
    <w:name w:val="H6"/>
    <w:basedOn w:val="Heading7"/>
    <w:uiPriority w:val="5"/>
    <w:semiHidden/>
    <w:qFormat/>
    <w:locked/>
    <w:rsid w:val="000230D2"/>
  </w:style>
  <w:style w:type="character" w:customStyle="1" w:styleId="Heading7Char">
    <w:name w:val="Heading 7 Char"/>
    <w:basedOn w:val="DefaultParagraphFont"/>
    <w:link w:val="Heading7"/>
    <w:uiPriority w:val="9"/>
    <w:semiHidden/>
    <w:rsid w:val="000230D2"/>
    <w:rPr>
      <w:rFonts w:asciiTheme="majorHAnsi" w:eastAsiaTheme="majorEastAsia" w:hAnsiTheme="majorHAnsi" w:cstheme="majorBidi"/>
      <w:i/>
      <w:iCs/>
      <w:color w:val="005056" w:themeColor="accent1" w:themeShade="7F"/>
    </w:rPr>
  </w:style>
  <w:style w:type="character" w:styleId="CommentReference">
    <w:name w:val="annotation reference"/>
    <w:basedOn w:val="DefaultParagraphFont"/>
    <w:uiPriority w:val="99"/>
    <w:semiHidden/>
    <w:locked/>
    <w:rsid w:val="006C6D79"/>
    <w:rPr>
      <w:sz w:val="16"/>
      <w:szCs w:val="16"/>
    </w:rPr>
  </w:style>
  <w:style w:type="paragraph" w:styleId="CommentText">
    <w:name w:val="annotation text"/>
    <w:basedOn w:val="Normal"/>
    <w:link w:val="CommentTextChar"/>
    <w:uiPriority w:val="99"/>
    <w:locked/>
    <w:rsid w:val="006C6D79"/>
    <w:pPr>
      <w:spacing w:line="240" w:lineRule="auto"/>
    </w:pPr>
    <w:rPr>
      <w:sz w:val="20"/>
      <w:szCs w:val="20"/>
    </w:rPr>
  </w:style>
  <w:style w:type="character" w:customStyle="1" w:styleId="CommentTextChar">
    <w:name w:val="Comment Text Char"/>
    <w:basedOn w:val="DefaultParagraphFont"/>
    <w:link w:val="CommentText"/>
    <w:uiPriority w:val="99"/>
    <w:rsid w:val="006C6D79"/>
    <w:rPr>
      <w:sz w:val="20"/>
      <w:szCs w:val="20"/>
    </w:rPr>
  </w:style>
  <w:style w:type="paragraph" w:styleId="CommentSubject">
    <w:name w:val="annotation subject"/>
    <w:basedOn w:val="CommentText"/>
    <w:next w:val="CommentText"/>
    <w:link w:val="CommentSubjectChar"/>
    <w:uiPriority w:val="99"/>
    <w:semiHidden/>
    <w:locked/>
    <w:rsid w:val="00CD05B3"/>
    <w:rPr>
      <w:b/>
      <w:bCs/>
    </w:rPr>
  </w:style>
  <w:style w:type="character" w:customStyle="1" w:styleId="CommentSubjectChar">
    <w:name w:val="Comment Subject Char"/>
    <w:basedOn w:val="CommentTextChar"/>
    <w:link w:val="CommentSubject"/>
    <w:uiPriority w:val="99"/>
    <w:semiHidden/>
    <w:rsid w:val="00CD05B3"/>
    <w:rPr>
      <w:b/>
      <w:bCs/>
      <w:sz w:val="20"/>
      <w:szCs w:val="20"/>
    </w:rPr>
  </w:style>
  <w:style w:type="character" w:styleId="Hyperlink">
    <w:name w:val="Hyperlink"/>
    <w:basedOn w:val="DefaultParagraphFont"/>
    <w:uiPriority w:val="99"/>
    <w:semiHidden/>
    <w:locked/>
    <w:rsid w:val="00CD05B3"/>
    <w:rPr>
      <w:color w:val="565A5C" w:themeColor="hyperlink"/>
      <w:u w:val="single"/>
    </w:rPr>
  </w:style>
  <w:style w:type="paragraph" w:customStyle="1" w:styleId="paragraph">
    <w:name w:val="paragraph"/>
    <w:basedOn w:val="Normal"/>
    <w:rsid w:val="005631F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normaltextrun">
    <w:name w:val="normaltextrun"/>
    <w:basedOn w:val="DefaultParagraphFont"/>
    <w:rsid w:val="005631FE"/>
  </w:style>
  <w:style w:type="character" w:customStyle="1" w:styleId="eop">
    <w:name w:val="eop"/>
    <w:basedOn w:val="DefaultParagraphFont"/>
    <w:rsid w:val="005631FE"/>
  </w:style>
  <w:style w:type="character" w:customStyle="1" w:styleId="scxw230811340">
    <w:name w:val="scxw230811340"/>
    <w:basedOn w:val="DefaultParagraphFont"/>
    <w:rsid w:val="005631FE"/>
  </w:style>
  <w:style w:type="character" w:customStyle="1" w:styleId="Mention1">
    <w:name w:val="Mention1"/>
    <w:basedOn w:val="DefaultParagraphFont"/>
    <w:uiPriority w:val="99"/>
    <w:unhideWhenUsed/>
    <w:rsid w:val="001B4D04"/>
    <w:rPr>
      <w:color w:val="2B579A"/>
      <w:shd w:val="clear" w:color="auto" w:fill="E6E6E6"/>
    </w:rPr>
  </w:style>
  <w:style w:type="paragraph" w:styleId="NormalWeb">
    <w:name w:val="Normal (Web)"/>
    <w:basedOn w:val="Normal"/>
    <w:uiPriority w:val="99"/>
    <w:unhideWhenUsed/>
    <w:locked/>
    <w:rsid w:val="003664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13394">
      <w:bodyDiv w:val="1"/>
      <w:marLeft w:val="0"/>
      <w:marRight w:val="0"/>
      <w:marTop w:val="0"/>
      <w:marBottom w:val="0"/>
      <w:divBdr>
        <w:top w:val="none" w:sz="0" w:space="0" w:color="auto"/>
        <w:left w:val="none" w:sz="0" w:space="0" w:color="auto"/>
        <w:bottom w:val="none" w:sz="0" w:space="0" w:color="auto"/>
        <w:right w:val="none" w:sz="0" w:space="0" w:color="auto"/>
      </w:divBdr>
    </w:div>
    <w:div w:id="847257052">
      <w:bodyDiv w:val="1"/>
      <w:marLeft w:val="0"/>
      <w:marRight w:val="0"/>
      <w:marTop w:val="0"/>
      <w:marBottom w:val="0"/>
      <w:divBdr>
        <w:top w:val="none" w:sz="0" w:space="0" w:color="auto"/>
        <w:left w:val="none" w:sz="0" w:space="0" w:color="auto"/>
        <w:bottom w:val="none" w:sz="0" w:space="0" w:color="auto"/>
        <w:right w:val="none" w:sz="0" w:space="0" w:color="auto"/>
      </w:divBdr>
    </w:div>
    <w:div w:id="870190737">
      <w:bodyDiv w:val="1"/>
      <w:marLeft w:val="0"/>
      <w:marRight w:val="0"/>
      <w:marTop w:val="0"/>
      <w:marBottom w:val="0"/>
      <w:divBdr>
        <w:top w:val="none" w:sz="0" w:space="0" w:color="auto"/>
        <w:left w:val="none" w:sz="0" w:space="0" w:color="auto"/>
        <w:bottom w:val="none" w:sz="0" w:space="0" w:color="auto"/>
        <w:right w:val="none" w:sz="0" w:space="0" w:color="auto"/>
      </w:divBdr>
    </w:div>
    <w:div w:id="2145194800">
      <w:bodyDiv w:val="1"/>
      <w:marLeft w:val="0"/>
      <w:marRight w:val="0"/>
      <w:marTop w:val="0"/>
      <w:marBottom w:val="0"/>
      <w:divBdr>
        <w:top w:val="none" w:sz="0" w:space="0" w:color="auto"/>
        <w:left w:val="none" w:sz="0" w:space="0" w:color="auto"/>
        <w:bottom w:val="none" w:sz="0" w:space="0" w:color="auto"/>
        <w:right w:val="none" w:sz="0" w:space="0" w:color="auto"/>
      </w:divBdr>
      <w:divsChild>
        <w:div w:id="745301547">
          <w:marLeft w:val="0"/>
          <w:marRight w:val="0"/>
          <w:marTop w:val="150"/>
          <w:marBottom w:val="150"/>
          <w:divBdr>
            <w:top w:val="none" w:sz="0" w:space="0" w:color="auto"/>
            <w:left w:val="none" w:sz="0" w:space="0" w:color="auto"/>
            <w:bottom w:val="none" w:sz="0" w:space="0" w:color="auto"/>
            <w:right w:val="none" w:sz="0" w:space="0" w:color="auto"/>
          </w:divBdr>
        </w:div>
        <w:div w:id="470366065">
          <w:marLeft w:val="0"/>
          <w:marRight w:val="0"/>
          <w:marTop w:val="0"/>
          <w:marBottom w:val="150"/>
          <w:divBdr>
            <w:top w:val="none" w:sz="0" w:space="0" w:color="auto"/>
            <w:left w:val="none" w:sz="0" w:space="0" w:color="auto"/>
            <w:bottom w:val="none" w:sz="0" w:space="0" w:color="auto"/>
            <w:right w:val="none" w:sz="0" w:space="0" w:color="auto"/>
          </w:divBdr>
        </w:div>
        <w:div w:id="53554346">
          <w:marLeft w:val="0"/>
          <w:marRight w:val="0"/>
          <w:marTop w:val="0"/>
          <w:marBottom w:val="150"/>
          <w:divBdr>
            <w:top w:val="none" w:sz="0" w:space="0" w:color="auto"/>
            <w:left w:val="none" w:sz="0" w:space="0" w:color="auto"/>
            <w:bottom w:val="none" w:sz="0" w:space="0" w:color="auto"/>
            <w:right w:val="none" w:sz="0" w:space="0" w:color="auto"/>
          </w:divBdr>
        </w:div>
      </w:divsChild>
    </w:div>
    <w:div w:id="214580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COOOrganization\CoursewareDevelopment\Public\Client%20Work\Conestoga\Client%20Facing%20Documentation\Rec_Doc_Template-Conestoga.dotx" TargetMode="External"/></Relationships>
</file>

<file path=word/theme/theme1.xml><?xml version="1.0" encoding="utf-8"?>
<a:theme xmlns:a="http://schemas.openxmlformats.org/drawingml/2006/main" name="Office Theme">
  <a:themeElements>
    <a:clrScheme name="Birghtspace on lights">
      <a:dk1>
        <a:srgbClr val="55595B"/>
      </a:dk1>
      <a:lt1>
        <a:srgbClr val="FFFFFF"/>
      </a:lt1>
      <a:dk2>
        <a:srgbClr val="565A5C"/>
      </a:dk2>
      <a:lt2>
        <a:srgbClr val="E87511"/>
      </a:lt2>
      <a:accent1>
        <a:srgbClr val="00A3AE"/>
      </a:accent1>
      <a:accent2>
        <a:srgbClr val="C83000"/>
      </a:accent2>
      <a:accent3>
        <a:srgbClr val="76A23F"/>
      </a:accent3>
      <a:accent4>
        <a:srgbClr val="005AC9"/>
      </a:accent4>
      <a:accent5>
        <a:srgbClr val="55595B"/>
      </a:accent5>
      <a:accent6>
        <a:srgbClr val="E87511"/>
      </a:accent6>
      <a:hlink>
        <a:srgbClr val="565A5C"/>
      </a:hlink>
      <a:folHlink>
        <a:srgbClr val="D7D7D7"/>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26CBAB6520224AA8EDB08AB4468286" ma:contentTypeVersion="8" ma:contentTypeDescription="Create a new document." ma:contentTypeScope="" ma:versionID="67786a6699e227d63cba518e44d19679">
  <xsd:schema xmlns:xsd="http://www.w3.org/2001/XMLSchema" xmlns:xs="http://www.w3.org/2001/XMLSchema" xmlns:p="http://schemas.microsoft.com/office/2006/metadata/properties" xmlns:ns2="88433af1-a3fb-4cf6-8001-212a18487c6a" targetNamespace="http://schemas.microsoft.com/office/2006/metadata/properties" ma:root="true" ma:fieldsID="40c91569af905d11e2143be0def970c4" ns2:_="">
    <xsd:import namespace="88433af1-a3fb-4cf6-8001-212a18487c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433af1-a3fb-4cf6-8001-212a18487c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1D2E4-3DF9-44CD-A01B-7D19BA811336}">
  <ds:schemaRefs>
    <ds:schemaRef ds:uri="http://schemas.microsoft.com/sharepoint/v3/contenttype/forms"/>
  </ds:schemaRefs>
</ds:datastoreItem>
</file>

<file path=customXml/itemProps2.xml><?xml version="1.0" encoding="utf-8"?>
<ds:datastoreItem xmlns:ds="http://schemas.openxmlformats.org/officeDocument/2006/customXml" ds:itemID="{EF745DC9-5352-40CD-B3A4-5733FC903B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35CFC3-A6A7-4497-AFE0-61E41DA740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33af1-a3fb-4cf6-8001-212a18487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CFD7C6-1949-4CFB-BB80-491552423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Rec_Doc_Template-Conestoga</Template>
  <TotalTime>174</TotalTime>
  <Pages>6</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McEwan</dc:creator>
  <cp:keywords/>
  <dc:description/>
  <cp:lastModifiedBy>Pavan Parupalli</cp:lastModifiedBy>
  <cp:revision>62</cp:revision>
  <cp:lastPrinted>2018-04-23T18:58:00Z</cp:lastPrinted>
  <dcterms:created xsi:type="dcterms:W3CDTF">2021-06-17T18:36:00Z</dcterms:created>
  <dcterms:modified xsi:type="dcterms:W3CDTF">2021-10-03T15:09:00Z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0x010100C926CBAB6520224AA8EDB08AB4468286</vt:lpwstr>
  </property>
</Properties>
</file>