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08024A" w14:textId="17A381B5" w:rsidR="00FD1952" w:rsidRDefault="004552CD" w:rsidP="009A2F70">
      <w:pPr>
        <w:pStyle w:val="CourseTitle"/>
      </w:pPr>
      <w:r>
        <w:t xml:space="preserve">Career </w:t>
      </w:r>
      <w:r w:rsidR="00AD45CE">
        <w:t>Management</w:t>
      </w:r>
      <w:r>
        <w:t>- CDEV 8</w:t>
      </w:r>
      <w:r w:rsidR="00AD45CE">
        <w:t>1</w:t>
      </w:r>
      <w:r>
        <w:t>30</w:t>
      </w:r>
      <w:r w:rsidR="00327130">
        <w:t xml:space="preserve"> </w:t>
      </w:r>
    </w:p>
    <w:p w14:paraId="3A7FE0E5" w14:textId="4E17C193" w:rsidR="00EE3DEC" w:rsidRDefault="00700B32" w:rsidP="000425A4">
      <w:pPr>
        <w:pStyle w:val="ModuleTitle"/>
        <w:rPr>
          <w:sz w:val="40"/>
        </w:rPr>
      </w:pPr>
      <w:r>
        <w:rPr>
          <w:sz w:val="40"/>
        </w:rPr>
        <w:t>Assignment</w:t>
      </w:r>
      <w:r w:rsidR="00902AF9">
        <w:rPr>
          <w:sz w:val="40"/>
        </w:rPr>
        <w:t xml:space="preserve"> 1: My Career Profile </w:t>
      </w:r>
    </w:p>
    <w:p w14:paraId="0069F7CD" w14:textId="36965B3E" w:rsidR="001B4D04" w:rsidRPr="001B4D04" w:rsidRDefault="001B4D04" w:rsidP="001B4D04">
      <w:r>
        <w:t>Academic year 2021-2022</w:t>
      </w:r>
    </w:p>
    <w:p w14:paraId="2D4CC27A" w14:textId="17773BD4" w:rsidR="000425A4" w:rsidRDefault="00EE3DEC" w:rsidP="00EE3DEC">
      <w:pPr>
        <w:pStyle w:val="Lead"/>
      </w:pPr>
      <w:r>
        <w:t xml:space="preserve">Worth </w:t>
      </w:r>
      <w:r w:rsidR="00902AF9">
        <w:t>15%</w:t>
      </w:r>
      <w:r w:rsidR="00700B32">
        <w:t xml:space="preserve"> </w:t>
      </w:r>
      <w:r>
        <w:t>of Final Grade</w:t>
      </w:r>
    </w:p>
    <w:p w14:paraId="210A9FC2" w14:textId="543EFF3E" w:rsidR="00EE3DEC" w:rsidRDefault="00902AF9" w:rsidP="00EE3DEC">
      <w:pPr>
        <w:pStyle w:val="H3"/>
      </w:pPr>
      <w:r>
        <w:t xml:space="preserve">Due Date </w:t>
      </w:r>
    </w:p>
    <w:p w14:paraId="44E7B6C4" w14:textId="561D928D" w:rsidR="00902AF9" w:rsidRDefault="00902AF9" w:rsidP="00902AF9">
      <w:r>
        <w:t>This assignment</w:t>
      </w:r>
      <w:r w:rsidR="00B17CA9">
        <w:t xml:space="preserve"> is due by the end of module 4</w:t>
      </w:r>
      <w:r>
        <w:t xml:space="preserve">.  </w:t>
      </w:r>
    </w:p>
    <w:p w14:paraId="1AE7C12E" w14:textId="26537425" w:rsidR="00EE3DEC" w:rsidRDefault="00902AF9" w:rsidP="00EE3DEC">
      <w:pPr>
        <w:pStyle w:val="H3"/>
      </w:pPr>
      <w:r>
        <w:t>Purpose</w:t>
      </w:r>
    </w:p>
    <w:p w14:paraId="085B46DD" w14:textId="2F9FA773" w:rsidR="00902AF9" w:rsidRDefault="00902AF9" w:rsidP="00902AF9">
      <w:r>
        <w:t xml:space="preserve">Creating a career profile will allow you to gain the career clarity you need to be able to communicate your skills to employers.  This will be done through your resume, branding, and interviewing as you search for work.  </w:t>
      </w:r>
    </w:p>
    <w:p w14:paraId="15F1891D" w14:textId="6ABDAE89" w:rsidR="00EE3DEC" w:rsidRDefault="00902AF9" w:rsidP="00EE3DEC">
      <w:pPr>
        <w:pStyle w:val="H3"/>
      </w:pPr>
      <w:r>
        <w:t>Explanation of tasks</w:t>
      </w:r>
    </w:p>
    <w:p w14:paraId="30BA2E9B" w14:textId="658887B4" w:rsidR="00902AF9" w:rsidRDefault="00902AF9" w:rsidP="00902AF9">
      <w:r>
        <w:t xml:space="preserve">During the first four modules of this course, you were given a series of </w:t>
      </w:r>
      <w:r w:rsidR="006B5F0E">
        <w:t xml:space="preserve">activities </w:t>
      </w:r>
      <w:r>
        <w:t xml:space="preserve">to complete. </w:t>
      </w:r>
    </w:p>
    <w:p w14:paraId="1735F484" w14:textId="33027794" w:rsidR="00EE3DEC" w:rsidRDefault="006B5F0E" w:rsidP="00902AF9">
      <w:r>
        <w:t xml:space="preserve">Review your work prior to uploading </w:t>
      </w:r>
      <w:r w:rsidR="00EE3DEC">
        <w:t xml:space="preserve">your completed </w:t>
      </w:r>
      <w:r w:rsidR="00433F03">
        <w:t>career profile</w:t>
      </w:r>
      <w:r w:rsidR="00EE3DEC">
        <w:t xml:space="preserve"> as a single word document to the Assignment Submission Folder. </w:t>
      </w:r>
    </w:p>
    <w:p w14:paraId="719AAB20" w14:textId="3D747F5A" w:rsidR="00902AF9" w:rsidRDefault="00902AF9" w:rsidP="00902AF9">
      <w:r>
        <w:t xml:space="preserve">Prior to completing the tasks, be sure to review the attached rubrics. </w:t>
      </w:r>
    </w:p>
    <w:p w14:paraId="394687C5" w14:textId="3B532A57" w:rsidR="001B4D04" w:rsidRDefault="001B4D04" w:rsidP="00902AF9">
      <w:r>
        <w:t xml:space="preserve">Student Name: </w:t>
      </w:r>
      <w:r>
        <w:tab/>
      </w:r>
      <w:r w:rsidR="000138D9">
        <w:t>Leela Sri Swati Batchu</w:t>
      </w:r>
      <w:r>
        <w:tab/>
      </w:r>
      <w:r>
        <w:tab/>
      </w:r>
      <w:r>
        <w:tab/>
      </w:r>
      <w:r w:rsidR="000138D9">
        <w:t xml:space="preserve">         </w:t>
      </w:r>
      <w:r>
        <w:t>Student Number:</w:t>
      </w:r>
      <w:r w:rsidR="000138D9">
        <w:t xml:space="preserve"> </w:t>
      </w:r>
      <w:r w:rsidR="000138D9" w:rsidRPr="000138D9">
        <w:t>8769507</w:t>
      </w:r>
    </w:p>
    <w:p w14:paraId="5C73065F" w14:textId="77777777" w:rsidR="006B5F0E" w:rsidRDefault="006B5F0E" w:rsidP="001B4D04">
      <w:pPr>
        <w:pStyle w:val="H3"/>
      </w:pPr>
      <w:r>
        <w:t>List of activities:</w:t>
      </w:r>
    </w:p>
    <w:p w14:paraId="708E7B24" w14:textId="0D7DFD87" w:rsidR="006B5F0E" w:rsidRDefault="006B5F0E" w:rsidP="001B4D04">
      <w:pPr>
        <w:pStyle w:val="TopicTitle"/>
      </w:pPr>
      <w:r>
        <w:t>Module 1: Elevator Pitch Discussion Post</w:t>
      </w:r>
    </w:p>
    <w:p w14:paraId="3573CE61" w14:textId="29F0BEE9" w:rsidR="001B4D04" w:rsidRDefault="001B4D04" w:rsidP="001B4D04">
      <w:r>
        <w:t xml:space="preserve">Ensure you have uploaded your elevator pitch and provide feedback to one of your peers. </w:t>
      </w:r>
    </w:p>
    <w:p w14:paraId="13D8BFFF" w14:textId="6727175F" w:rsidR="00F30D9A" w:rsidRDefault="00F30D9A" w:rsidP="001B4D04">
      <w:r>
        <w:t>Write your elevator pitch here.</w:t>
      </w:r>
    </w:p>
    <w:p w14:paraId="48B96E80" w14:textId="72DFD44E" w:rsidR="00F30D9A" w:rsidRDefault="00F30D9A" w:rsidP="001B4D04"/>
    <w:p w14:paraId="0FE0BC1C" w14:textId="77777777" w:rsidR="00021302" w:rsidRDefault="00021302" w:rsidP="001B4D04"/>
    <w:p w14:paraId="4721F3A4" w14:textId="7C8CBDB4" w:rsidR="00F30D9A" w:rsidRDefault="00F30D9A" w:rsidP="001B4D04"/>
    <w:p w14:paraId="3E56AE82" w14:textId="1E717E7B" w:rsidR="00F30D9A" w:rsidRDefault="00F30D9A" w:rsidP="001B4D04"/>
    <w:p w14:paraId="030DF294" w14:textId="491FCC97" w:rsidR="00F30D9A" w:rsidRDefault="00F30D9A" w:rsidP="001B4D04"/>
    <w:p w14:paraId="63F898DE" w14:textId="77777777" w:rsidR="00F30D9A" w:rsidRDefault="00F30D9A" w:rsidP="001B4D04"/>
    <w:p w14:paraId="5DC1DBF2" w14:textId="711FB00C" w:rsidR="0074148A" w:rsidRDefault="0074148A" w:rsidP="001B4D04"/>
    <w:p w14:paraId="69FBA116" w14:textId="77777777" w:rsidR="000002E5" w:rsidRDefault="000002E5" w:rsidP="001B4D04">
      <w:pPr>
        <w:pStyle w:val="TopicTitle"/>
      </w:pPr>
    </w:p>
    <w:p w14:paraId="40BD54EC" w14:textId="77777777" w:rsidR="0098398C" w:rsidRDefault="0098398C" w:rsidP="001B4D04">
      <w:pPr>
        <w:pStyle w:val="TopicTitle"/>
      </w:pPr>
    </w:p>
    <w:p w14:paraId="4716B19F" w14:textId="76B60A7D" w:rsidR="006B5F0E" w:rsidRDefault="006B5F0E" w:rsidP="001B4D04">
      <w:pPr>
        <w:pStyle w:val="TopicTitle"/>
      </w:pPr>
      <w:r>
        <w:t xml:space="preserve">Module 2: Reflection questions </w:t>
      </w:r>
    </w:p>
    <w:p w14:paraId="10BAC58C" w14:textId="5DAECE57" w:rsidR="001B4D04" w:rsidRPr="001B4D04" w:rsidRDefault="0077449F" w:rsidP="0077449F">
      <w:r>
        <w:rPr>
          <w:shd w:val="clear" w:color="auto" w:fill="FFFFFF"/>
        </w:rPr>
        <w:t>In the first module, we reviewed Franklin’s (2014) definition of career: “The full expression of who you are and how you want to be in the world. And it keeps expanding as it naturally goes through cycles of stability and change” (p.456). Now that you’ve had a chance to consider this definition of career, it’s time for you to put some thoughts into your definition of Career and Career Management.</w:t>
      </w:r>
      <w:r w:rsidR="001B4D04" w:rsidRPr="001B4D04">
        <w:t xml:space="preserve"> </w:t>
      </w:r>
    </w:p>
    <w:p w14:paraId="7A6D1350" w14:textId="15234EBD" w:rsidR="001B4D04" w:rsidRPr="001B4D04" w:rsidRDefault="001B4D04" w:rsidP="001B4D04">
      <w:pPr>
        <w:pStyle w:val="H2"/>
      </w:pPr>
      <w:r w:rsidRPr="001B4D04">
        <w:t xml:space="preserve">What does the word career mean to you? </w:t>
      </w:r>
      <w:r w:rsidR="004C7C8D">
        <w:t>(200-300 words)</w:t>
      </w:r>
    </w:p>
    <w:tbl>
      <w:tblPr>
        <w:tblStyle w:val="TableGrid"/>
        <w:tblpPr w:leftFromText="180" w:rightFromText="180" w:vertAnchor="text" w:horzAnchor="margin" w:tblpY="58"/>
        <w:tblW w:w="0" w:type="auto"/>
        <w:tblLook w:val="04A0" w:firstRow="1" w:lastRow="0" w:firstColumn="1" w:lastColumn="0" w:noHBand="0" w:noVBand="1"/>
      </w:tblPr>
      <w:tblGrid>
        <w:gridCol w:w="9350"/>
      </w:tblGrid>
      <w:tr w:rsidR="001B4D04" w:rsidRPr="001B4D04" w14:paraId="505EB64B" w14:textId="77777777" w:rsidTr="00153727">
        <w:tc>
          <w:tcPr>
            <w:tcW w:w="9350" w:type="dxa"/>
          </w:tcPr>
          <w:p w14:paraId="391AB356" w14:textId="5BA1C9AA" w:rsidR="001B4D04" w:rsidRPr="001B4D04" w:rsidRDefault="00300760" w:rsidP="008B037F">
            <w:r>
              <w:rPr>
                <w:rFonts w:ascii="Calibri" w:hAnsi="Calibri" w:cs="Calibri"/>
              </w:rPr>
              <w:t>Career management can be defined as the planning an individual does which helps to build a better career path. Career management can be started right from a person’s childhood in determination to become something (professional) at a point of time. Career management helps every individual to identify what they are great at, use resources to improvise the areas that need focus, better understand the market demand so the individual can look out for focused channels to build the career. In my mind career management is imperative to stay focused on the career path we wanted to move forward, which helps in connecting with the same set of skilled personalities to share my views and ideas to work together to get things done. Also, there are institutions that help students and people who want to achieve their long-term goals in the interested department.</w:t>
            </w:r>
          </w:p>
        </w:tc>
      </w:tr>
    </w:tbl>
    <w:p w14:paraId="590EE67B" w14:textId="59711151" w:rsidR="001B4D04" w:rsidRPr="001B4D04" w:rsidRDefault="001B4D04" w:rsidP="001B4D04">
      <w:pPr>
        <w:pStyle w:val="H2"/>
      </w:pPr>
      <w:r w:rsidRPr="001B4D04">
        <w:t xml:space="preserve">When you think of career management, what comes to mind?  What elements </w:t>
      </w:r>
      <w:r w:rsidR="00050EFD">
        <w:t>d</w:t>
      </w:r>
      <w:r w:rsidRPr="001B4D04">
        <w:t xml:space="preserve">o you think will be important to you as you manage your career over your lifetime? </w:t>
      </w:r>
      <w:r w:rsidR="004C7C8D">
        <w:t>(300-400 words)</w:t>
      </w:r>
    </w:p>
    <w:tbl>
      <w:tblPr>
        <w:tblStyle w:val="TableGrid"/>
        <w:tblW w:w="0" w:type="auto"/>
        <w:tblLook w:val="04A0" w:firstRow="1" w:lastRow="0" w:firstColumn="1" w:lastColumn="0" w:noHBand="0" w:noVBand="1"/>
      </w:tblPr>
      <w:tblGrid>
        <w:gridCol w:w="9350"/>
      </w:tblGrid>
      <w:tr w:rsidR="001B4D04" w14:paraId="201C0AF3" w14:textId="77777777" w:rsidTr="00153727">
        <w:tc>
          <w:tcPr>
            <w:tcW w:w="9350" w:type="dxa"/>
          </w:tcPr>
          <w:p w14:paraId="2BACD2B4" w14:textId="4E8D0775" w:rsidR="001B4D04" w:rsidRPr="001B4D04" w:rsidRDefault="003E5FDA" w:rsidP="001B4D04">
            <w:r>
              <w:rPr>
                <w:rFonts w:ascii="Calibri" w:hAnsi="Calibri" w:cs="Calibri"/>
              </w:rPr>
              <w:t xml:space="preserve">When I think of career management, </w:t>
            </w:r>
            <w:r w:rsidR="009D55ED">
              <w:rPr>
                <w:rFonts w:ascii="Calibri" w:hAnsi="Calibri" w:cs="Calibri"/>
              </w:rPr>
              <w:t>the definitions that comes to my mind are</w:t>
            </w:r>
            <w:r w:rsidR="008B2F05">
              <w:rPr>
                <w:rFonts w:ascii="Calibri" w:hAnsi="Calibri" w:cs="Calibri"/>
              </w:rPr>
              <w:t xml:space="preserve"> of</w:t>
            </w:r>
            <w:r w:rsidR="009D55ED">
              <w:rPr>
                <w:rFonts w:ascii="Calibri" w:hAnsi="Calibri" w:cs="Calibri"/>
              </w:rPr>
              <w:t xml:space="preserve"> </w:t>
            </w:r>
            <w:r w:rsidR="00B87340">
              <w:rPr>
                <w:rFonts w:ascii="Calibri" w:hAnsi="Calibri" w:cs="Calibri"/>
              </w:rPr>
              <w:t xml:space="preserve">setting career path goals, </w:t>
            </w:r>
            <w:r w:rsidR="00DB2065">
              <w:rPr>
                <w:rFonts w:ascii="Calibri" w:hAnsi="Calibri" w:cs="Calibri"/>
              </w:rPr>
              <w:t>the guidance I can receive from</w:t>
            </w:r>
            <w:r w:rsidR="00A676D9">
              <w:rPr>
                <w:rFonts w:ascii="Calibri" w:hAnsi="Calibri" w:cs="Calibri"/>
              </w:rPr>
              <w:t xml:space="preserve"> any person or an </w:t>
            </w:r>
            <w:r w:rsidR="00C07F00">
              <w:rPr>
                <w:rFonts w:ascii="Calibri" w:hAnsi="Calibri" w:cs="Calibri"/>
              </w:rPr>
              <w:t>organization to</w:t>
            </w:r>
            <w:r w:rsidR="001A3DB3">
              <w:rPr>
                <w:rFonts w:ascii="Calibri" w:hAnsi="Calibri" w:cs="Calibri"/>
              </w:rPr>
              <w:t xml:space="preserve"> keep planning</w:t>
            </w:r>
            <w:r w:rsidR="00A2793A">
              <w:rPr>
                <w:rFonts w:ascii="Calibri" w:hAnsi="Calibri" w:cs="Calibri"/>
              </w:rPr>
              <w:t xml:space="preserve"> and</w:t>
            </w:r>
            <w:r w:rsidR="001A3DB3">
              <w:rPr>
                <w:rFonts w:ascii="Calibri" w:hAnsi="Calibri" w:cs="Calibri"/>
              </w:rPr>
              <w:t xml:space="preserve"> achieve my dream job and professionalism</w:t>
            </w:r>
            <w:r w:rsidR="009057D0">
              <w:rPr>
                <w:rFonts w:ascii="Calibri" w:hAnsi="Calibri" w:cs="Calibri"/>
              </w:rPr>
              <w:t xml:space="preserve"> and the necessary </w:t>
            </w:r>
            <w:r w:rsidR="00665E69">
              <w:rPr>
                <w:rFonts w:ascii="Calibri" w:hAnsi="Calibri" w:cs="Calibri"/>
              </w:rPr>
              <w:t xml:space="preserve">practices that I need to </w:t>
            </w:r>
            <w:r w:rsidR="00E522EB">
              <w:rPr>
                <w:rFonts w:ascii="Calibri" w:hAnsi="Calibri" w:cs="Calibri"/>
              </w:rPr>
              <w:t>keep doing to keep my ready for the updates that happen in the market</w:t>
            </w:r>
            <w:r w:rsidR="001A3DB3">
              <w:rPr>
                <w:rFonts w:ascii="Calibri" w:hAnsi="Calibri" w:cs="Calibri"/>
              </w:rPr>
              <w:t xml:space="preserve">. </w:t>
            </w:r>
            <w:r w:rsidR="00C94EF5">
              <w:rPr>
                <w:rFonts w:ascii="Calibri" w:hAnsi="Calibri" w:cs="Calibri"/>
              </w:rPr>
              <w:t xml:space="preserve">The elements that are important </w:t>
            </w:r>
            <w:r w:rsidR="00165A8A">
              <w:rPr>
                <w:rFonts w:ascii="Calibri" w:hAnsi="Calibri" w:cs="Calibri"/>
              </w:rPr>
              <w:t xml:space="preserve">to me to manage my career over life time would be </w:t>
            </w:r>
            <w:r w:rsidR="00462243">
              <w:rPr>
                <w:rFonts w:ascii="Calibri" w:hAnsi="Calibri" w:cs="Calibri"/>
              </w:rPr>
              <w:t xml:space="preserve">keeping myself updated with the </w:t>
            </w:r>
            <w:r w:rsidR="003006A8">
              <w:rPr>
                <w:rFonts w:ascii="Calibri" w:hAnsi="Calibri" w:cs="Calibri"/>
              </w:rPr>
              <w:t>profession I’ve choose to lead my career</w:t>
            </w:r>
            <w:r w:rsidR="00DF5FA8">
              <w:rPr>
                <w:rFonts w:ascii="Calibri" w:hAnsi="Calibri" w:cs="Calibri"/>
              </w:rPr>
              <w:t xml:space="preserve"> </w:t>
            </w:r>
            <w:r w:rsidR="0007236C">
              <w:rPr>
                <w:rFonts w:ascii="Calibri" w:hAnsi="Calibri" w:cs="Calibri"/>
              </w:rPr>
              <w:t xml:space="preserve">by </w:t>
            </w:r>
            <w:r w:rsidR="00A27EF4">
              <w:rPr>
                <w:rFonts w:ascii="Calibri" w:hAnsi="Calibri" w:cs="Calibri"/>
              </w:rPr>
              <w:t>checking the market demand</w:t>
            </w:r>
            <w:r w:rsidR="00D622A9">
              <w:rPr>
                <w:rFonts w:ascii="Calibri" w:hAnsi="Calibri" w:cs="Calibri"/>
              </w:rPr>
              <w:t>, the set of skills that I need acquire</w:t>
            </w:r>
            <w:r w:rsidR="00C33239">
              <w:rPr>
                <w:rFonts w:ascii="Calibri" w:hAnsi="Calibri" w:cs="Calibri"/>
              </w:rPr>
              <w:t xml:space="preserve"> over a long run</w:t>
            </w:r>
            <w:r w:rsidR="00D622A9">
              <w:rPr>
                <w:rFonts w:ascii="Calibri" w:hAnsi="Calibri" w:cs="Calibri"/>
              </w:rPr>
              <w:t xml:space="preserve">, </w:t>
            </w:r>
            <w:r w:rsidR="00C410DA">
              <w:rPr>
                <w:rFonts w:ascii="Calibri" w:hAnsi="Calibri" w:cs="Calibri"/>
              </w:rPr>
              <w:t>connecting</w:t>
            </w:r>
            <w:r w:rsidR="00C33239">
              <w:rPr>
                <w:rFonts w:ascii="Calibri" w:hAnsi="Calibri" w:cs="Calibri"/>
              </w:rPr>
              <w:t xml:space="preserve"> and networking with</w:t>
            </w:r>
            <w:r w:rsidR="00C410DA">
              <w:rPr>
                <w:rFonts w:ascii="Calibri" w:hAnsi="Calibri" w:cs="Calibri"/>
              </w:rPr>
              <w:t xml:space="preserve"> the people who are in that field for a very longer period.  </w:t>
            </w:r>
            <w:r w:rsidR="007F11F7">
              <w:rPr>
                <w:rFonts w:ascii="Calibri" w:hAnsi="Calibri" w:cs="Calibri"/>
              </w:rPr>
              <w:t xml:space="preserve">Keep tracking my </w:t>
            </w:r>
            <w:r w:rsidR="00547EC2">
              <w:rPr>
                <w:rFonts w:ascii="Calibri" w:hAnsi="Calibri" w:cs="Calibri"/>
              </w:rPr>
              <w:t xml:space="preserve">performance to enhance it, </w:t>
            </w:r>
            <w:r w:rsidR="004C1984">
              <w:rPr>
                <w:rFonts w:ascii="Calibri" w:hAnsi="Calibri" w:cs="Calibri"/>
              </w:rPr>
              <w:t xml:space="preserve">asking for feedback from my superiors to ensure that I’m fitting into the </w:t>
            </w:r>
            <w:r w:rsidR="00B66946">
              <w:rPr>
                <w:rFonts w:ascii="Calibri" w:hAnsi="Calibri" w:cs="Calibri"/>
              </w:rPr>
              <w:t>goals of the organization.</w:t>
            </w:r>
            <w:r w:rsidR="0007236C">
              <w:rPr>
                <w:rFonts w:ascii="Calibri" w:hAnsi="Calibri" w:cs="Calibri"/>
              </w:rPr>
              <w:t xml:space="preserve"> </w:t>
            </w:r>
            <w:r w:rsidR="009B6611">
              <w:rPr>
                <w:rFonts w:ascii="Calibri" w:hAnsi="Calibri" w:cs="Calibri"/>
              </w:rPr>
              <w:t>Constant learning</w:t>
            </w:r>
            <w:r w:rsidR="00192B79">
              <w:rPr>
                <w:rFonts w:ascii="Calibri" w:hAnsi="Calibri" w:cs="Calibri"/>
              </w:rPr>
              <w:t xml:space="preserve"> no matter when the education part is done. </w:t>
            </w:r>
            <w:r w:rsidR="006B04AF">
              <w:rPr>
                <w:rFonts w:ascii="Calibri" w:hAnsi="Calibri" w:cs="Calibri"/>
              </w:rPr>
              <w:t xml:space="preserve">Try to </w:t>
            </w:r>
            <w:r w:rsidR="00C47B9D">
              <w:rPr>
                <w:rFonts w:ascii="Calibri" w:hAnsi="Calibri" w:cs="Calibri"/>
              </w:rPr>
              <w:t xml:space="preserve">set benchmark for myself so that I </w:t>
            </w:r>
            <w:r w:rsidR="00B65CC3">
              <w:rPr>
                <w:rFonts w:ascii="Calibri" w:hAnsi="Calibri" w:cs="Calibri"/>
              </w:rPr>
              <w:t xml:space="preserve">have my own evaluation done before my employer approaching me. </w:t>
            </w:r>
            <w:r w:rsidR="000A0E9D">
              <w:rPr>
                <w:rFonts w:ascii="Calibri" w:hAnsi="Calibri" w:cs="Calibri"/>
              </w:rPr>
              <w:t xml:space="preserve">Also reading books, business news, </w:t>
            </w:r>
            <w:r w:rsidR="004F1C6A" w:rsidRPr="004F1C6A">
              <w:rPr>
                <w:rFonts w:ascii="Calibri" w:hAnsi="Calibri" w:cs="Calibri"/>
              </w:rPr>
              <w:t>journals</w:t>
            </w:r>
            <w:r w:rsidR="004F1C6A">
              <w:rPr>
                <w:rFonts w:ascii="Calibri" w:hAnsi="Calibri" w:cs="Calibri"/>
              </w:rPr>
              <w:t xml:space="preserve"> </w:t>
            </w:r>
            <w:r w:rsidR="00813A35">
              <w:rPr>
                <w:rFonts w:ascii="Calibri" w:hAnsi="Calibri" w:cs="Calibri"/>
              </w:rPr>
              <w:t>related to</w:t>
            </w:r>
            <w:r w:rsidR="004F1C6A">
              <w:rPr>
                <w:rFonts w:ascii="Calibri" w:hAnsi="Calibri" w:cs="Calibri"/>
              </w:rPr>
              <w:t xml:space="preserve"> my career background. </w:t>
            </w:r>
            <w:r w:rsidR="00CE2E25">
              <w:rPr>
                <w:rFonts w:ascii="Calibri" w:hAnsi="Calibri" w:cs="Calibri"/>
              </w:rPr>
              <w:t xml:space="preserve">Shadowing the work at my work place or other people to learn new things. </w:t>
            </w:r>
            <w:r w:rsidR="00330E5B">
              <w:rPr>
                <w:rFonts w:ascii="Calibri" w:hAnsi="Calibri" w:cs="Calibri"/>
              </w:rPr>
              <w:t xml:space="preserve">Also, if there </w:t>
            </w:r>
            <w:r w:rsidR="0038408A">
              <w:rPr>
                <w:rFonts w:ascii="Calibri" w:hAnsi="Calibri" w:cs="Calibri"/>
              </w:rPr>
              <w:t xml:space="preserve">are opportunities I can join and attend </w:t>
            </w:r>
            <w:r w:rsidR="009A2B73">
              <w:rPr>
                <w:rFonts w:ascii="Calibri" w:hAnsi="Calibri" w:cs="Calibri"/>
              </w:rPr>
              <w:t xml:space="preserve">professional </w:t>
            </w:r>
            <w:r w:rsidR="0038408A">
              <w:rPr>
                <w:rFonts w:ascii="Calibri" w:hAnsi="Calibri" w:cs="Calibri"/>
              </w:rPr>
              <w:t>communities, JAM sessions, TED talks</w:t>
            </w:r>
            <w:r w:rsidR="002E52C4">
              <w:rPr>
                <w:rFonts w:ascii="Calibri" w:hAnsi="Calibri" w:cs="Calibri"/>
              </w:rPr>
              <w:t xml:space="preserve">. Providing knowledge for freshers, </w:t>
            </w:r>
            <w:r w:rsidR="00592067">
              <w:rPr>
                <w:rFonts w:ascii="Calibri" w:hAnsi="Calibri" w:cs="Calibri"/>
              </w:rPr>
              <w:t xml:space="preserve">same level peers, </w:t>
            </w:r>
            <w:r w:rsidR="005101C8">
              <w:rPr>
                <w:rFonts w:ascii="Calibri" w:hAnsi="Calibri" w:cs="Calibri"/>
              </w:rPr>
              <w:t xml:space="preserve">and </w:t>
            </w:r>
            <w:r w:rsidR="008B2F05">
              <w:rPr>
                <w:rFonts w:ascii="Calibri" w:hAnsi="Calibri" w:cs="Calibri"/>
              </w:rPr>
              <w:t>top-level</w:t>
            </w:r>
            <w:r w:rsidR="005101C8">
              <w:rPr>
                <w:rFonts w:ascii="Calibri" w:hAnsi="Calibri" w:cs="Calibri"/>
              </w:rPr>
              <w:t xml:space="preserve"> management which helps in looking at things in new perspectives. </w:t>
            </w:r>
            <w:r w:rsidR="00205EC5">
              <w:rPr>
                <w:rFonts w:ascii="Calibri" w:hAnsi="Calibri" w:cs="Calibri"/>
              </w:rPr>
              <w:t>Continue studying to make sure I’m up to the current market</w:t>
            </w:r>
            <w:r w:rsidR="007F7B09">
              <w:rPr>
                <w:rFonts w:ascii="Calibri" w:hAnsi="Calibri" w:cs="Calibri"/>
              </w:rPr>
              <w:t xml:space="preserve"> and professional</w:t>
            </w:r>
            <w:r w:rsidR="00205EC5">
              <w:rPr>
                <w:rFonts w:ascii="Calibri" w:hAnsi="Calibri" w:cs="Calibri"/>
              </w:rPr>
              <w:t xml:space="preserve"> knowledge</w:t>
            </w:r>
            <w:r w:rsidR="00A2741C">
              <w:rPr>
                <w:rFonts w:ascii="Calibri" w:hAnsi="Calibri" w:cs="Calibri"/>
              </w:rPr>
              <w:t xml:space="preserve">. </w:t>
            </w:r>
          </w:p>
        </w:tc>
      </w:tr>
    </w:tbl>
    <w:p w14:paraId="7FE3D8AE" w14:textId="654CC38E" w:rsidR="0096299D" w:rsidRDefault="0096299D" w:rsidP="001B4D04">
      <w:pPr>
        <w:pStyle w:val="TopicTitle"/>
      </w:pPr>
    </w:p>
    <w:p w14:paraId="4CF71BB7" w14:textId="3EEF225B" w:rsidR="00265B4D" w:rsidRDefault="00265B4D" w:rsidP="00265B4D"/>
    <w:p w14:paraId="7705E5F5" w14:textId="77777777" w:rsidR="00265B4D" w:rsidRPr="00265B4D" w:rsidRDefault="00265B4D" w:rsidP="00265B4D"/>
    <w:p w14:paraId="42DF1FE5" w14:textId="2F3E30D3" w:rsidR="006B5F0E" w:rsidRDefault="006B5F0E" w:rsidP="001B4D04">
      <w:pPr>
        <w:pStyle w:val="TopicTitle"/>
      </w:pPr>
      <w:r>
        <w:lastRenderedPageBreak/>
        <w:t xml:space="preserve">Module 3: Strengths, Assets, Personal Qualities, STAR Stories, STAR statements </w:t>
      </w:r>
    </w:p>
    <w:p w14:paraId="1898BD8F" w14:textId="2A5FE25E" w:rsidR="001B4D04" w:rsidRPr="001B4D04" w:rsidRDefault="001B4D04" w:rsidP="001B4D04">
      <w:pPr>
        <w:pStyle w:val="H2"/>
      </w:pPr>
      <w:r w:rsidRPr="001B4D04">
        <w:t xml:space="preserve">My Strengths (Skills) </w:t>
      </w:r>
    </w:p>
    <w:p w14:paraId="36ACDF08" w14:textId="457EBFC2" w:rsidR="001B4D04" w:rsidRPr="001B4D04" w:rsidRDefault="001B4D04" w:rsidP="001B4D04">
      <w:pPr>
        <w:rPr>
          <w:i/>
        </w:rPr>
      </w:pPr>
      <w:bookmarkStart w:id="0" w:name="_Hlk517086540"/>
      <w:r w:rsidRPr="001B4D04">
        <w:rPr>
          <w:i/>
        </w:rPr>
        <w:t xml:space="preserve">Using the table, identify at least </w:t>
      </w:r>
      <w:r w:rsidR="00F30D9A" w:rsidRPr="00343603">
        <w:rPr>
          <w:b/>
          <w:bCs/>
          <w:i/>
        </w:rPr>
        <w:t>5</w:t>
      </w:r>
      <w:r w:rsidRPr="00343603">
        <w:rPr>
          <w:b/>
          <w:bCs/>
          <w:i/>
        </w:rPr>
        <w:t xml:space="preserve"> skills</w:t>
      </w:r>
      <w:r w:rsidRPr="001B4D04">
        <w:rPr>
          <w:i/>
        </w:rPr>
        <w:t xml:space="preserve"> that you think will be most important for your future career, so you can be more prepared when it comes time for resume and cover letter writing. </w:t>
      </w:r>
    </w:p>
    <w:tbl>
      <w:tblPr>
        <w:tblStyle w:val="TableGrid"/>
        <w:tblW w:w="0" w:type="auto"/>
        <w:tblLook w:val="04A0" w:firstRow="1" w:lastRow="0" w:firstColumn="1" w:lastColumn="0" w:noHBand="0" w:noVBand="1"/>
      </w:tblPr>
      <w:tblGrid>
        <w:gridCol w:w="2065"/>
        <w:gridCol w:w="2430"/>
        <w:gridCol w:w="4855"/>
      </w:tblGrid>
      <w:tr w:rsidR="001B4D04" w:rsidRPr="001B4D04" w14:paraId="23BEC73D" w14:textId="77777777" w:rsidTr="00153727">
        <w:tc>
          <w:tcPr>
            <w:tcW w:w="2065" w:type="dxa"/>
          </w:tcPr>
          <w:bookmarkEnd w:id="0"/>
          <w:p w14:paraId="20F505B5" w14:textId="77777777" w:rsidR="001B4D04" w:rsidRPr="001B4D04" w:rsidRDefault="001B4D04" w:rsidP="00153727">
            <w:r w:rsidRPr="001B4D04">
              <w:t xml:space="preserve">Skill </w:t>
            </w:r>
          </w:p>
        </w:tc>
        <w:tc>
          <w:tcPr>
            <w:tcW w:w="2430" w:type="dxa"/>
          </w:tcPr>
          <w:p w14:paraId="72E8B563" w14:textId="77777777" w:rsidR="001B4D04" w:rsidRPr="001B4D04" w:rsidRDefault="001B4D04" w:rsidP="00153727">
            <w:r w:rsidRPr="001B4D04">
              <w:t>Where I did it</w:t>
            </w:r>
          </w:p>
        </w:tc>
        <w:tc>
          <w:tcPr>
            <w:tcW w:w="4855" w:type="dxa"/>
          </w:tcPr>
          <w:p w14:paraId="64837F7D" w14:textId="77777777" w:rsidR="001B4D04" w:rsidRPr="001B4D04" w:rsidRDefault="001B4D04" w:rsidP="00153727">
            <w:r w:rsidRPr="001B4D04">
              <w:t xml:space="preserve">Example </w:t>
            </w:r>
          </w:p>
        </w:tc>
      </w:tr>
      <w:tr w:rsidR="001B4D04" w:rsidRPr="001B4D04" w14:paraId="60D2BCBF" w14:textId="77777777" w:rsidTr="00153727">
        <w:tc>
          <w:tcPr>
            <w:tcW w:w="2065" w:type="dxa"/>
          </w:tcPr>
          <w:p w14:paraId="50006062" w14:textId="77777777" w:rsidR="001B4D04" w:rsidRDefault="0096299D" w:rsidP="00153727">
            <w:r>
              <w:t>1</w:t>
            </w:r>
          </w:p>
          <w:p w14:paraId="68EE270E" w14:textId="0B0A869F" w:rsidR="00F30D9A" w:rsidRPr="001B4D04" w:rsidRDefault="00E667E4" w:rsidP="00153727">
            <w:r>
              <w:t>Flexible</w:t>
            </w:r>
          </w:p>
        </w:tc>
        <w:tc>
          <w:tcPr>
            <w:tcW w:w="2430" w:type="dxa"/>
          </w:tcPr>
          <w:p w14:paraId="135D3142" w14:textId="29EA0B7F" w:rsidR="001B4D04" w:rsidRPr="001B4D04" w:rsidRDefault="00B66A86" w:rsidP="00153727">
            <w:r>
              <w:t xml:space="preserve">I’ve being flexible at </w:t>
            </w:r>
            <w:r w:rsidR="00C8018A">
              <w:t>all my organizations that I’ve worked</w:t>
            </w:r>
            <w:r w:rsidR="002D6B51">
              <w:t xml:space="preserve">. </w:t>
            </w:r>
          </w:p>
        </w:tc>
        <w:tc>
          <w:tcPr>
            <w:tcW w:w="4855" w:type="dxa"/>
          </w:tcPr>
          <w:p w14:paraId="79377D66" w14:textId="0D23E1C0" w:rsidR="001B4D04" w:rsidRPr="001B4D04" w:rsidRDefault="001C6E24" w:rsidP="00153727">
            <w:r>
              <w:t xml:space="preserve">I was ready to work at any time and any day during my internship period. </w:t>
            </w:r>
            <w:r w:rsidR="00780FC2">
              <w:t xml:space="preserve">Had worked on the weekends where I enjoyed my role that I played during the </w:t>
            </w:r>
            <w:r w:rsidR="00C1030A">
              <w:t xml:space="preserve">internship opportunity. </w:t>
            </w:r>
          </w:p>
        </w:tc>
      </w:tr>
      <w:tr w:rsidR="001B4D04" w:rsidRPr="001B4D04" w14:paraId="2E927C72" w14:textId="77777777" w:rsidTr="00153727">
        <w:tc>
          <w:tcPr>
            <w:tcW w:w="2065" w:type="dxa"/>
          </w:tcPr>
          <w:p w14:paraId="44BC21E6" w14:textId="77777777" w:rsidR="001B4D04" w:rsidRDefault="0096299D" w:rsidP="00153727">
            <w:r>
              <w:t>2</w:t>
            </w:r>
          </w:p>
          <w:p w14:paraId="3A26562B" w14:textId="1235FE93" w:rsidR="00F30D9A" w:rsidRDefault="00E667E4" w:rsidP="00153727">
            <w:r>
              <w:t>Quick learner</w:t>
            </w:r>
          </w:p>
          <w:p w14:paraId="0F9FCD9F" w14:textId="57B79D9C" w:rsidR="00F30D9A" w:rsidRPr="001B4D04" w:rsidRDefault="00F30D9A" w:rsidP="00153727"/>
        </w:tc>
        <w:tc>
          <w:tcPr>
            <w:tcW w:w="2430" w:type="dxa"/>
          </w:tcPr>
          <w:p w14:paraId="00A00543" w14:textId="1A867A45" w:rsidR="001B4D04" w:rsidRPr="001B4D04" w:rsidRDefault="00C8018A" w:rsidP="00153727">
            <w:r>
              <w:t>I keep learning things quick in every job I’ve done so far.</w:t>
            </w:r>
          </w:p>
        </w:tc>
        <w:tc>
          <w:tcPr>
            <w:tcW w:w="4855" w:type="dxa"/>
          </w:tcPr>
          <w:p w14:paraId="15F68D2C" w14:textId="7D7EB7CF" w:rsidR="001B4D04" w:rsidRPr="001B4D04" w:rsidRDefault="009D0144" w:rsidP="00153727">
            <w:r>
              <w:t>I took very short period (1 week) to clear my training period and start working on the real time cases during my tenure at Amazon.</w:t>
            </w:r>
          </w:p>
        </w:tc>
      </w:tr>
      <w:tr w:rsidR="001B4D04" w:rsidRPr="001B4D04" w14:paraId="68048FBD" w14:textId="77777777" w:rsidTr="00153727">
        <w:tc>
          <w:tcPr>
            <w:tcW w:w="2065" w:type="dxa"/>
          </w:tcPr>
          <w:p w14:paraId="7DBB5AF8" w14:textId="77777777" w:rsidR="001B4D04" w:rsidRDefault="0096299D" w:rsidP="00153727">
            <w:r>
              <w:t>3</w:t>
            </w:r>
          </w:p>
          <w:p w14:paraId="44BCEDE1" w14:textId="25CA689D" w:rsidR="00F30D9A" w:rsidRPr="001B4D04" w:rsidRDefault="00541F67" w:rsidP="00153727">
            <w:r>
              <w:t xml:space="preserve">Time management </w:t>
            </w:r>
          </w:p>
        </w:tc>
        <w:tc>
          <w:tcPr>
            <w:tcW w:w="2430" w:type="dxa"/>
          </w:tcPr>
          <w:p w14:paraId="1EFEA55F" w14:textId="386309C8" w:rsidR="001B4D04" w:rsidRPr="001B4D04" w:rsidRDefault="00D47193" w:rsidP="00153727">
            <w:r>
              <w:t>In my internship and my last job</w:t>
            </w:r>
            <w:r w:rsidR="0049114B">
              <w:t xml:space="preserve">. </w:t>
            </w:r>
          </w:p>
        </w:tc>
        <w:tc>
          <w:tcPr>
            <w:tcW w:w="4855" w:type="dxa"/>
          </w:tcPr>
          <w:p w14:paraId="2A1AFA64" w14:textId="3BAA2BC6" w:rsidR="001B4D04" w:rsidRPr="001B4D04" w:rsidRDefault="001F3236" w:rsidP="00153727">
            <w:r>
              <w:t xml:space="preserve">I had good command and communication with my subordinated at the warehouse I’ve worked where I used to get things done in the earliest time possible by not pressuring them and giving them last minute deadlines. </w:t>
            </w:r>
          </w:p>
        </w:tc>
      </w:tr>
      <w:tr w:rsidR="001B4D04" w:rsidRPr="001B4D04" w14:paraId="1DD8A483" w14:textId="77777777" w:rsidTr="00153727">
        <w:tc>
          <w:tcPr>
            <w:tcW w:w="2065" w:type="dxa"/>
          </w:tcPr>
          <w:p w14:paraId="1F46FF3E" w14:textId="77777777" w:rsidR="001B4D04" w:rsidRDefault="0096299D" w:rsidP="00153727">
            <w:r>
              <w:t>4</w:t>
            </w:r>
          </w:p>
          <w:p w14:paraId="6B125C57" w14:textId="5C827002" w:rsidR="00F30D9A" w:rsidRDefault="004C352E" w:rsidP="00153727">
            <w:r>
              <w:t>Leadership</w:t>
            </w:r>
          </w:p>
          <w:p w14:paraId="120B3575" w14:textId="5BDDE7CC" w:rsidR="00F30D9A" w:rsidRPr="001B4D04" w:rsidRDefault="00F30D9A" w:rsidP="00153727"/>
        </w:tc>
        <w:tc>
          <w:tcPr>
            <w:tcW w:w="2430" w:type="dxa"/>
          </w:tcPr>
          <w:p w14:paraId="530E7D47" w14:textId="09289E21" w:rsidR="001B4D04" w:rsidRPr="001B4D04" w:rsidRDefault="008957AC" w:rsidP="00153727">
            <w:r>
              <w:t>I’ve been a leader at all my working places.</w:t>
            </w:r>
          </w:p>
        </w:tc>
        <w:tc>
          <w:tcPr>
            <w:tcW w:w="4855" w:type="dxa"/>
          </w:tcPr>
          <w:p w14:paraId="6DE8FA56" w14:textId="18119370" w:rsidR="001B4D04" w:rsidRPr="001B4D04" w:rsidRDefault="0087003E" w:rsidP="00153727">
            <w:r>
              <w:t>Have got the work done at the start-up I’ve worked for, trained and maintained a team of 5 marketing executives</w:t>
            </w:r>
            <w:r w:rsidR="006E52BE">
              <w:t>.</w:t>
            </w:r>
          </w:p>
        </w:tc>
      </w:tr>
      <w:tr w:rsidR="001B4D04" w:rsidRPr="001B4D04" w14:paraId="6FCF7D94" w14:textId="77777777" w:rsidTr="00153727">
        <w:tc>
          <w:tcPr>
            <w:tcW w:w="2065" w:type="dxa"/>
          </w:tcPr>
          <w:p w14:paraId="73AA8189" w14:textId="77777777" w:rsidR="001B4D04" w:rsidRDefault="0096299D" w:rsidP="00153727">
            <w:r>
              <w:t>5</w:t>
            </w:r>
          </w:p>
          <w:p w14:paraId="138700F3" w14:textId="44F80E8D" w:rsidR="00F30D9A" w:rsidRDefault="004C352E" w:rsidP="00153727">
            <w:r>
              <w:t>Team player</w:t>
            </w:r>
          </w:p>
          <w:p w14:paraId="1B2C0564" w14:textId="3A6D70A3" w:rsidR="00F30D9A" w:rsidRPr="001B4D04" w:rsidRDefault="00F30D9A" w:rsidP="00153727"/>
        </w:tc>
        <w:tc>
          <w:tcPr>
            <w:tcW w:w="2430" w:type="dxa"/>
          </w:tcPr>
          <w:p w14:paraId="02D791F7" w14:textId="13D2971C" w:rsidR="001B4D04" w:rsidRPr="001B4D04" w:rsidRDefault="00AB5FBE" w:rsidP="00153727">
            <w:r>
              <w:t>Team played at Amazon and Veganza.</w:t>
            </w:r>
          </w:p>
        </w:tc>
        <w:tc>
          <w:tcPr>
            <w:tcW w:w="4855" w:type="dxa"/>
          </w:tcPr>
          <w:p w14:paraId="230772E5" w14:textId="7D78158E" w:rsidR="001B4D04" w:rsidRPr="001B4D04" w:rsidRDefault="00FD4FEB" w:rsidP="00153727">
            <w:r>
              <w:t xml:space="preserve">Worked hand in hand </w:t>
            </w:r>
            <w:r w:rsidR="00101449">
              <w:t xml:space="preserve">with a team of 50, connecting, communicating and maintaining the work quality and submission deadlines. </w:t>
            </w:r>
          </w:p>
        </w:tc>
      </w:tr>
    </w:tbl>
    <w:p w14:paraId="671C8E6C" w14:textId="77777777" w:rsidR="00F30D9A" w:rsidRDefault="00F30D9A" w:rsidP="001B4D04">
      <w:pPr>
        <w:pStyle w:val="H2"/>
      </w:pPr>
    </w:p>
    <w:p w14:paraId="6CB26ABD" w14:textId="4D90A36B" w:rsidR="001B4D04" w:rsidRPr="001174EB" w:rsidRDefault="001B4D04" w:rsidP="001B4D04">
      <w:pPr>
        <w:pStyle w:val="H2"/>
      </w:pPr>
      <w:r w:rsidRPr="001174EB">
        <w:t xml:space="preserve">My </w:t>
      </w:r>
      <w:r w:rsidRPr="00674443">
        <w:t xml:space="preserve">Assets (Education, Training) </w:t>
      </w:r>
    </w:p>
    <w:p w14:paraId="13B5C8BA" w14:textId="0299AFD7" w:rsidR="001B4D04" w:rsidRPr="00674443" w:rsidRDefault="001B4D04" w:rsidP="001B4D04">
      <w:pPr>
        <w:rPr>
          <w:i/>
        </w:rPr>
      </w:pPr>
      <w:r>
        <w:rPr>
          <w:i/>
        </w:rPr>
        <w:t>P</w:t>
      </w:r>
      <w:r w:rsidRPr="00674443">
        <w:rPr>
          <w:i/>
        </w:rPr>
        <w:t xml:space="preserve">rovide all details of </w:t>
      </w:r>
      <w:r w:rsidR="00F30D9A" w:rsidRPr="00343603">
        <w:rPr>
          <w:b/>
          <w:bCs/>
          <w:i/>
        </w:rPr>
        <w:t>5</w:t>
      </w:r>
      <w:r w:rsidRPr="00343603">
        <w:rPr>
          <w:b/>
          <w:bCs/>
          <w:i/>
        </w:rPr>
        <w:t xml:space="preserve"> assets</w:t>
      </w:r>
      <w:r w:rsidRPr="00674443">
        <w:rPr>
          <w:i/>
        </w:rPr>
        <w:t xml:space="preserve"> you currently possess in this table.</w:t>
      </w:r>
    </w:p>
    <w:tbl>
      <w:tblPr>
        <w:tblStyle w:val="TableGrid"/>
        <w:tblW w:w="0" w:type="auto"/>
        <w:tblLook w:val="04A0" w:firstRow="1" w:lastRow="0" w:firstColumn="1" w:lastColumn="0" w:noHBand="0" w:noVBand="1"/>
      </w:tblPr>
      <w:tblGrid>
        <w:gridCol w:w="1816"/>
        <w:gridCol w:w="1819"/>
        <w:gridCol w:w="2480"/>
        <w:gridCol w:w="3235"/>
      </w:tblGrid>
      <w:tr w:rsidR="001B4D04" w14:paraId="2624D248" w14:textId="77777777" w:rsidTr="00153727">
        <w:tc>
          <w:tcPr>
            <w:tcW w:w="1816" w:type="dxa"/>
          </w:tcPr>
          <w:p w14:paraId="3FE248FC" w14:textId="77777777" w:rsidR="001B4D04" w:rsidRPr="001174EB" w:rsidRDefault="001B4D04" w:rsidP="00153727">
            <w:r w:rsidRPr="001174EB">
              <w:t>Asset</w:t>
            </w:r>
          </w:p>
        </w:tc>
        <w:tc>
          <w:tcPr>
            <w:tcW w:w="1819" w:type="dxa"/>
          </w:tcPr>
          <w:p w14:paraId="6716B4F9" w14:textId="6E523DAC" w:rsidR="001B4D04" w:rsidRPr="001174EB" w:rsidRDefault="001B4D04" w:rsidP="00153727">
            <w:r w:rsidRPr="001174EB">
              <w:t>Where did I obtain it from</w:t>
            </w:r>
          </w:p>
        </w:tc>
        <w:tc>
          <w:tcPr>
            <w:tcW w:w="2480" w:type="dxa"/>
          </w:tcPr>
          <w:p w14:paraId="6D29B4F5" w14:textId="77777777" w:rsidR="001B4D04" w:rsidRPr="001174EB" w:rsidRDefault="001B4D04" w:rsidP="00153727">
            <w:r w:rsidRPr="001174EB">
              <w:t>When did I obtain it or will obtain it</w:t>
            </w:r>
          </w:p>
        </w:tc>
        <w:tc>
          <w:tcPr>
            <w:tcW w:w="3235" w:type="dxa"/>
          </w:tcPr>
          <w:p w14:paraId="7410088C" w14:textId="77777777" w:rsidR="001B4D04" w:rsidRDefault="001B4D04" w:rsidP="00153727">
            <w:r w:rsidRPr="001174EB">
              <w:t>Knowledge I obtained</w:t>
            </w:r>
            <w:r>
              <w:t xml:space="preserve"> </w:t>
            </w:r>
          </w:p>
        </w:tc>
      </w:tr>
      <w:tr w:rsidR="001B4D04" w14:paraId="32D50AED" w14:textId="77777777" w:rsidTr="00153727">
        <w:tc>
          <w:tcPr>
            <w:tcW w:w="1816" w:type="dxa"/>
          </w:tcPr>
          <w:p w14:paraId="35B59D01" w14:textId="77777777" w:rsidR="001B4D04" w:rsidRDefault="0096299D" w:rsidP="00153727">
            <w:r>
              <w:t>1</w:t>
            </w:r>
          </w:p>
          <w:p w14:paraId="6DA3CB87" w14:textId="0371B9A7" w:rsidR="00F30D9A" w:rsidRDefault="00523C6D" w:rsidP="00B31C89">
            <w:r>
              <w:t xml:space="preserve">Warehouse management </w:t>
            </w:r>
          </w:p>
        </w:tc>
        <w:tc>
          <w:tcPr>
            <w:tcW w:w="1819" w:type="dxa"/>
          </w:tcPr>
          <w:p w14:paraId="3FC3DCCC" w14:textId="2B8C6252" w:rsidR="001B4D04" w:rsidRDefault="008143F7" w:rsidP="00153727">
            <w:r>
              <w:t>From MBA (Supply Chain) and internship at Veganza</w:t>
            </w:r>
          </w:p>
        </w:tc>
        <w:tc>
          <w:tcPr>
            <w:tcW w:w="2480" w:type="dxa"/>
          </w:tcPr>
          <w:p w14:paraId="57FA6788" w14:textId="79770981" w:rsidR="001B4D04" w:rsidRDefault="008143F7" w:rsidP="00153727">
            <w:r>
              <w:t>During pursuing MBA and while work</w:t>
            </w:r>
            <w:r w:rsidR="006E6E85">
              <w:t xml:space="preserve">ed as </w:t>
            </w:r>
            <w:r w:rsidR="006E6E85" w:rsidRPr="006E6E85">
              <w:t>Strategic Operations Intern</w:t>
            </w:r>
          </w:p>
        </w:tc>
        <w:tc>
          <w:tcPr>
            <w:tcW w:w="3235" w:type="dxa"/>
          </w:tcPr>
          <w:p w14:paraId="3C62BC0D" w14:textId="44722AAD" w:rsidR="001B4D04" w:rsidRDefault="008143F7" w:rsidP="00153727">
            <w:r>
              <w:t xml:space="preserve">Have gained </w:t>
            </w:r>
            <w:r w:rsidR="00C536FF">
              <w:t>theoretical knowledge</w:t>
            </w:r>
            <w:r w:rsidR="00070FE0">
              <w:t xml:space="preserve"> </w:t>
            </w:r>
            <w:r w:rsidR="000D320F">
              <w:t xml:space="preserve">in MBA </w:t>
            </w:r>
            <w:r w:rsidR="003C78F8">
              <w:t>in</w:t>
            </w:r>
            <w:r w:rsidR="00070FE0">
              <w:t xml:space="preserve"> warehouse management, optimal utilizations of resources available,</w:t>
            </w:r>
            <w:r w:rsidR="00C536FF">
              <w:t xml:space="preserve"> </w:t>
            </w:r>
            <w:r w:rsidR="003A18F1">
              <w:t>and</w:t>
            </w:r>
            <w:r>
              <w:t xml:space="preserve"> got hands on experience from internship at Veganza(start-up)</w:t>
            </w:r>
          </w:p>
        </w:tc>
      </w:tr>
      <w:tr w:rsidR="001B4D04" w14:paraId="33D9E16C" w14:textId="77777777" w:rsidTr="00153727">
        <w:tc>
          <w:tcPr>
            <w:tcW w:w="1816" w:type="dxa"/>
          </w:tcPr>
          <w:p w14:paraId="3F96E9D7" w14:textId="77777777" w:rsidR="001B4D04" w:rsidRDefault="0096299D" w:rsidP="00153727">
            <w:r>
              <w:t>2</w:t>
            </w:r>
          </w:p>
          <w:p w14:paraId="3210F586" w14:textId="6E7FFC66" w:rsidR="00F30D9A" w:rsidRDefault="00970EAE" w:rsidP="00153727">
            <w:r>
              <w:t>Service Operations</w:t>
            </w:r>
          </w:p>
        </w:tc>
        <w:tc>
          <w:tcPr>
            <w:tcW w:w="1819" w:type="dxa"/>
          </w:tcPr>
          <w:p w14:paraId="4FA7DDD6" w14:textId="163F4347" w:rsidR="001B4D04" w:rsidRDefault="009B0617" w:rsidP="00153727">
            <w:r>
              <w:t xml:space="preserve">While working at </w:t>
            </w:r>
            <w:r w:rsidR="00826429">
              <w:t>m</w:t>
            </w:r>
            <w:r>
              <w:t>icrosoftIt and Amazon</w:t>
            </w:r>
          </w:p>
        </w:tc>
        <w:tc>
          <w:tcPr>
            <w:tcW w:w="2480" w:type="dxa"/>
          </w:tcPr>
          <w:p w14:paraId="75F63182" w14:textId="30E96950" w:rsidR="001B4D04" w:rsidRDefault="003A18F1" w:rsidP="00153727">
            <w:r>
              <w:t>I’ve obtained it during my working period in the companies</w:t>
            </w:r>
          </w:p>
        </w:tc>
        <w:tc>
          <w:tcPr>
            <w:tcW w:w="3235" w:type="dxa"/>
          </w:tcPr>
          <w:p w14:paraId="00D62F1B" w14:textId="2AF2B89F" w:rsidR="001B4D04" w:rsidRDefault="00DD7C05" w:rsidP="00153727">
            <w:r>
              <w:t xml:space="preserve">Backend service operations of the IT company, customer service, product service, marketing operations of the company. </w:t>
            </w:r>
            <w:r w:rsidRPr="00DD7C05">
              <w:t>e</w:t>
            </w:r>
            <w:r>
              <w:t>C</w:t>
            </w:r>
            <w:r w:rsidRPr="00DD7C05">
              <w:t>ommerce</w:t>
            </w:r>
            <w:r>
              <w:t xml:space="preserve"> and marketplace </w:t>
            </w:r>
            <w:r w:rsidR="006C5C4D">
              <w:t>service operations for US,</w:t>
            </w:r>
            <w:r w:rsidR="00C465D0">
              <w:t xml:space="preserve"> </w:t>
            </w:r>
            <w:r w:rsidR="006C5C4D">
              <w:t>UK, Canada, India and European regions</w:t>
            </w:r>
          </w:p>
        </w:tc>
      </w:tr>
      <w:tr w:rsidR="001B4D04" w14:paraId="5D2555C2" w14:textId="77777777" w:rsidTr="00153727">
        <w:tc>
          <w:tcPr>
            <w:tcW w:w="1816" w:type="dxa"/>
          </w:tcPr>
          <w:p w14:paraId="58CEFCA3" w14:textId="42EF3319" w:rsidR="001B4D04" w:rsidRDefault="0096299D" w:rsidP="00153727">
            <w:r>
              <w:lastRenderedPageBreak/>
              <w:t>3</w:t>
            </w:r>
          </w:p>
          <w:p w14:paraId="6D882144" w14:textId="756B2D95" w:rsidR="00E55D7D" w:rsidRDefault="00E55D7D" w:rsidP="00153727">
            <w:r>
              <w:t>Customer Satisfaction</w:t>
            </w:r>
          </w:p>
          <w:p w14:paraId="48A9B212" w14:textId="3E23FB11" w:rsidR="00F30D9A" w:rsidRDefault="00F30D9A" w:rsidP="00153727"/>
        </w:tc>
        <w:tc>
          <w:tcPr>
            <w:tcW w:w="1819" w:type="dxa"/>
          </w:tcPr>
          <w:p w14:paraId="3121269B" w14:textId="0076EC14" w:rsidR="001B4D04" w:rsidRDefault="006C5C4D" w:rsidP="00153727">
            <w:r>
              <w:t xml:space="preserve">During my internship </w:t>
            </w:r>
            <w:r w:rsidR="001C2A7C">
              <w:t>at Veganza</w:t>
            </w:r>
          </w:p>
        </w:tc>
        <w:tc>
          <w:tcPr>
            <w:tcW w:w="2480" w:type="dxa"/>
          </w:tcPr>
          <w:p w14:paraId="5FD2E42B" w14:textId="79AE3CA3" w:rsidR="001B4D04" w:rsidRDefault="001C2A7C" w:rsidP="00153727">
            <w:r>
              <w:t xml:space="preserve">While dealing more than 30+ hotels, </w:t>
            </w:r>
            <w:r w:rsidRPr="001C2A7C">
              <w:t>restaurants</w:t>
            </w:r>
            <w:r w:rsidRPr="001C2A7C">
              <w:t xml:space="preserve"> </w:t>
            </w:r>
            <w:r>
              <w:t>and catering units</w:t>
            </w:r>
            <w:r w:rsidR="001A139F">
              <w:t>.</w:t>
            </w:r>
          </w:p>
        </w:tc>
        <w:tc>
          <w:tcPr>
            <w:tcW w:w="3235" w:type="dxa"/>
          </w:tcPr>
          <w:p w14:paraId="388839FC" w14:textId="07344FDB" w:rsidR="001B4D04" w:rsidRDefault="0067525E" w:rsidP="00153727">
            <w:r>
              <w:t xml:space="preserve">I’ve learned how well to receive customers, fulfil their orders and requirements, </w:t>
            </w:r>
            <w:r w:rsidR="000817CE">
              <w:t xml:space="preserve">if they are not happy with the products supplied how to make sure they </w:t>
            </w:r>
            <w:r w:rsidR="001735C9">
              <w:t xml:space="preserve">were </w:t>
            </w:r>
            <w:r w:rsidR="005502E4">
              <w:t>replaced.</w:t>
            </w:r>
          </w:p>
        </w:tc>
      </w:tr>
      <w:tr w:rsidR="001B4D04" w14:paraId="3A3A8561" w14:textId="77777777" w:rsidTr="00153727">
        <w:tc>
          <w:tcPr>
            <w:tcW w:w="1816" w:type="dxa"/>
          </w:tcPr>
          <w:p w14:paraId="30A46F90" w14:textId="77777777" w:rsidR="001B4D04" w:rsidRDefault="0096299D" w:rsidP="00153727">
            <w:r>
              <w:t>4</w:t>
            </w:r>
          </w:p>
          <w:p w14:paraId="78F15E1E" w14:textId="39DA9616" w:rsidR="00F30D9A" w:rsidRDefault="00994B4B" w:rsidP="00153727">
            <w:r>
              <w:t>Marketing skills</w:t>
            </w:r>
          </w:p>
          <w:p w14:paraId="7C57CBD0" w14:textId="2F58B3AA" w:rsidR="00F30D9A" w:rsidRDefault="00F30D9A" w:rsidP="00153727"/>
        </w:tc>
        <w:tc>
          <w:tcPr>
            <w:tcW w:w="1819" w:type="dxa"/>
          </w:tcPr>
          <w:p w14:paraId="4F32F0AF" w14:textId="07C5FE7C" w:rsidR="001B4D04" w:rsidRDefault="00F86056" w:rsidP="00153727">
            <w:r>
              <w:t>While studying my bachelors of management and MBA</w:t>
            </w:r>
          </w:p>
        </w:tc>
        <w:tc>
          <w:tcPr>
            <w:tcW w:w="2480" w:type="dxa"/>
          </w:tcPr>
          <w:p w14:paraId="704848CE" w14:textId="1FAA3E7A" w:rsidR="001B4D04" w:rsidRDefault="00F86056" w:rsidP="00153727">
            <w:r>
              <w:t xml:space="preserve">During the marketing classes, while participating in marketing </w:t>
            </w:r>
            <w:r w:rsidRPr="00F86056">
              <w:t>competitions</w:t>
            </w:r>
            <w:r>
              <w:t xml:space="preserve">, preparing and presenting my seminars. </w:t>
            </w:r>
          </w:p>
        </w:tc>
        <w:tc>
          <w:tcPr>
            <w:tcW w:w="3235" w:type="dxa"/>
          </w:tcPr>
          <w:p w14:paraId="201E01DF" w14:textId="5525EC9A" w:rsidR="001B4D04" w:rsidRDefault="00F86056" w:rsidP="00153727">
            <w:r>
              <w:t xml:space="preserve">I’ve gained how to sell products and services, </w:t>
            </w:r>
            <w:r w:rsidR="00C465D0">
              <w:t>how to design a product or a service, how to launch it and its project management.</w:t>
            </w:r>
          </w:p>
        </w:tc>
      </w:tr>
      <w:tr w:rsidR="001B4D04" w14:paraId="2726FD45" w14:textId="77777777" w:rsidTr="00153727">
        <w:tc>
          <w:tcPr>
            <w:tcW w:w="1816" w:type="dxa"/>
          </w:tcPr>
          <w:p w14:paraId="2D009A57" w14:textId="77777777" w:rsidR="005750E2" w:rsidRDefault="0096299D" w:rsidP="00153727">
            <w:r>
              <w:t>5</w:t>
            </w:r>
            <w:r w:rsidR="005750E2">
              <w:t xml:space="preserve"> </w:t>
            </w:r>
          </w:p>
          <w:p w14:paraId="4F4C14F0" w14:textId="52160CB7" w:rsidR="001B4D04" w:rsidRDefault="005D25C7" w:rsidP="00153727">
            <w:r>
              <w:t xml:space="preserve">Team </w:t>
            </w:r>
            <w:r w:rsidRPr="005D25C7">
              <w:t>coordinator</w:t>
            </w:r>
            <w:r w:rsidR="00AA0506">
              <w:t xml:space="preserve"> </w:t>
            </w:r>
          </w:p>
          <w:p w14:paraId="1640C8D8" w14:textId="77777777" w:rsidR="00F30D9A" w:rsidRDefault="00F30D9A" w:rsidP="00153727"/>
          <w:p w14:paraId="721BAB02" w14:textId="34CC21FD" w:rsidR="00F30D9A" w:rsidRDefault="00F30D9A" w:rsidP="00153727"/>
        </w:tc>
        <w:tc>
          <w:tcPr>
            <w:tcW w:w="1819" w:type="dxa"/>
          </w:tcPr>
          <w:p w14:paraId="2A7C6496" w14:textId="7C875EC5" w:rsidR="001B4D04" w:rsidRDefault="004068C6" w:rsidP="00153727">
            <w:r>
              <w:t xml:space="preserve">During my education, work experience. </w:t>
            </w:r>
          </w:p>
        </w:tc>
        <w:tc>
          <w:tcPr>
            <w:tcW w:w="2480" w:type="dxa"/>
          </w:tcPr>
          <w:p w14:paraId="012BA7E3" w14:textId="63880195" w:rsidR="001B4D04" w:rsidRDefault="004068C6" w:rsidP="00153727">
            <w:r>
              <w:t xml:space="preserve">While coordinating college and university fests, group activities, team presentations, </w:t>
            </w:r>
            <w:r w:rsidR="00C536FF">
              <w:t>during work career managed warehouse workers, truck drivers, marketing executives, program team.</w:t>
            </w:r>
          </w:p>
        </w:tc>
        <w:tc>
          <w:tcPr>
            <w:tcW w:w="3235" w:type="dxa"/>
          </w:tcPr>
          <w:p w14:paraId="02D45755" w14:textId="5F0CE3BD" w:rsidR="001B4D04" w:rsidRDefault="00480C48" w:rsidP="00153727">
            <w:r>
              <w:t xml:space="preserve">How to work in teams, how to make sure my team works and reaches the deadlines, </w:t>
            </w:r>
            <w:r w:rsidR="00D011D9">
              <w:t>how smooth can I get the work done</w:t>
            </w:r>
            <w:r w:rsidR="00CE1F8D">
              <w:t xml:space="preserve"> without hurting or abusing. </w:t>
            </w:r>
            <w:r w:rsidR="0084028E">
              <w:t xml:space="preserve">Solving the problems team mates face within the team. </w:t>
            </w:r>
          </w:p>
        </w:tc>
      </w:tr>
    </w:tbl>
    <w:p w14:paraId="31EE4FD1" w14:textId="77777777" w:rsidR="00F30D9A" w:rsidRDefault="00F30D9A" w:rsidP="001B4D04">
      <w:pPr>
        <w:pStyle w:val="H2"/>
      </w:pPr>
    </w:p>
    <w:p w14:paraId="29F0AAA2" w14:textId="4E65C974" w:rsidR="001B4D04" w:rsidRPr="00674443" w:rsidRDefault="001B4D04" w:rsidP="001B4D04">
      <w:pPr>
        <w:pStyle w:val="H2"/>
      </w:pPr>
      <w:r w:rsidRPr="00674443">
        <w:t xml:space="preserve">My </w:t>
      </w:r>
      <w:r w:rsidRPr="001174EB">
        <w:t>Personal Qualities</w:t>
      </w:r>
    </w:p>
    <w:p w14:paraId="10CED222" w14:textId="1C99C74D" w:rsidR="001B4D04" w:rsidRPr="00674443" w:rsidRDefault="001B4D04" w:rsidP="001B4D04">
      <w:pPr>
        <w:rPr>
          <w:i/>
        </w:rPr>
      </w:pPr>
      <w:bookmarkStart w:id="1" w:name="_Hlk517086631"/>
      <w:r w:rsidRPr="00674443">
        <w:rPr>
          <w:i/>
        </w:rPr>
        <w:t xml:space="preserve">Take some time to complete this chart with your most valuable personal qualities </w:t>
      </w:r>
      <w:r w:rsidRPr="00343603">
        <w:rPr>
          <w:b/>
          <w:bCs/>
          <w:i/>
        </w:rPr>
        <w:t xml:space="preserve">(aim for at least </w:t>
      </w:r>
      <w:r w:rsidR="00F30D9A" w:rsidRPr="00343603">
        <w:rPr>
          <w:b/>
          <w:bCs/>
          <w:i/>
        </w:rPr>
        <w:t>5</w:t>
      </w:r>
      <w:r w:rsidRPr="00343603">
        <w:rPr>
          <w:b/>
          <w:bCs/>
          <w:i/>
        </w:rPr>
        <w:t>).</w:t>
      </w:r>
      <w:r w:rsidRPr="00674443">
        <w:rPr>
          <w:i/>
        </w:rPr>
        <w:t xml:space="preserve"> </w:t>
      </w:r>
    </w:p>
    <w:tbl>
      <w:tblPr>
        <w:tblStyle w:val="TableGrid"/>
        <w:tblW w:w="9355" w:type="dxa"/>
        <w:tblLook w:val="04A0" w:firstRow="1" w:lastRow="0" w:firstColumn="1" w:lastColumn="0" w:noHBand="0" w:noVBand="1"/>
      </w:tblPr>
      <w:tblGrid>
        <w:gridCol w:w="1816"/>
        <w:gridCol w:w="4389"/>
        <w:gridCol w:w="3150"/>
      </w:tblGrid>
      <w:tr w:rsidR="001B4D04" w14:paraId="2436ABA8" w14:textId="77777777" w:rsidTr="00153727">
        <w:tc>
          <w:tcPr>
            <w:tcW w:w="1816" w:type="dxa"/>
          </w:tcPr>
          <w:bookmarkEnd w:id="1"/>
          <w:p w14:paraId="69602E8D" w14:textId="77777777" w:rsidR="001B4D04" w:rsidRPr="00674443" w:rsidRDefault="001B4D04" w:rsidP="00153727">
            <w:r w:rsidRPr="00674443">
              <w:t xml:space="preserve">Personal Quality </w:t>
            </w:r>
          </w:p>
        </w:tc>
        <w:tc>
          <w:tcPr>
            <w:tcW w:w="4389" w:type="dxa"/>
          </w:tcPr>
          <w:p w14:paraId="29E6CD03" w14:textId="77777777" w:rsidR="001B4D04" w:rsidRPr="001174EB" w:rsidRDefault="001B4D04" w:rsidP="00153727">
            <w:r w:rsidRPr="001174EB">
              <w:t>Example</w:t>
            </w:r>
          </w:p>
        </w:tc>
        <w:tc>
          <w:tcPr>
            <w:tcW w:w="3150" w:type="dxa"/>
          </w:tcPr>
          <w:p w14:paraId="1653B440" w14:textId="77777777" w:rsidR="001B4D04" w:rsidRDefault="001B4D04" w:rsidP="00153727">
            <w:r w:rsidRPr="001174EB">
              <w:t>Who has observed this in me?</w:t>
            </w:r>
            <w:r>
              <w:t xml:space="preserve"> </w:t>
            </w:r>
          </w:p>
        </w:tc>
      </w:tr>
      <w:tr w:rsidR="001B4D04" w14:paraId="45C34C7F" w14:textId="77777777" w:rsidTr="00153727">
        <w:tc>
          <w:tcPr>
            <w:tcW w:w="1816" w:type="dxa"/>
          </w:tcPr>
          <w:p w14:paraId="0542EBAE" w14:textId="77777777" w:rsidR="001B4D04" w:rsidRDefault="0096299D" w:rsidP="00153727">
            <w:r>
              <w:t>1</w:t>
            </w:r>
          </w:p>
          <w:p w14:paraId="1956EF58" w14:textId="6F545EAE" w:rsidR="00F30D9A" w:rsidRDefault="0016746C" w:rsidP="00153727">
            <w:r>
              <w:t>Good listener</w:t>
            </w:r>
          </w:p>
          <w:p w14:paraId="60640C8B" w14:textId="735830D9" w:rsidR="00F30D9A" w:rsidRDefault="00F30D9A" w:rsidP="00153727"/>
        </w:tc>
        <w:tc>
          <w:tcPr>
            <w:tcW w:w="4389" w:type="dxa"/>
          </w:tcPr>
          <w:p w14:paraId="79421964" w14:textId="50040ABD" w:rsidR="001B4D04" w:rsidRDefault="000D36A3" w:rsidP="00153727">
            <w:r>
              <w:t xml:space="preserve">Never </w:t>
            </w:r>
            <w:r w:rsidR="003630AA">
              <w:t>lose</w:t>
            </w:r>
            <w:r>
              <w:t xml:space="preserve"> my concentration during the meetings, </w:t>
            </w:r>
            <w:r w:rsidR="00872678">
              <w:t xml:space="preserve">training sessions, </w:t>
            </w:r>
            <w:r w:rsidR="0046270D">
              <w:t xml:space="preserve">while having discussions with my subordinates. </w:t>
            </w:r>
            <w:r w:rsidR="009F17E1">
              <w:t>Have 100% attention to my speakers.</w:t>
            </w:r>
            <w:r w:rsidR="00CF07B4">
              <w:t xml:space="preserve"> </w:t>
            </w:r>
          </w:p>
        </w:tc>
        <w:tc>
          <w:tcPr>
            <w:tcW w:w="3150" w:type="dxa"/>
          </w:tcPr>
          <w:p w14:paraId="77D51CEB" w14:textId="04F0B24C" w:rsidR="001B4D04" w:rsidRDefault="00DD6DB6" w:rsidP="00153727">
            <w:r>
              <w:t xml:space="preserve">My manager, team leader and my peers have observed. </w:t>
            </w:r>
          </w:p>
        </w:tc>
      </w:tr>
      <w:tr w:rsidR="001B4D04" w14:paraId="3F97B101" w14:textId="77777777" w:rsidTr="00153727">
        <w:tc>
          <w:tcPr>
            <w:tcW w:w="1816" w:type="dxa"/>
          </w:tcPr>
          <w:p w14:paraId="2FD5061F" w14:textId="750816FA" w:rsidR="001B4D04" w:rsidRDefault="0096299D" w:rsidP="00153727">
            <w:r>
              <w:t>2</w:t>
            </w:r>
          </w:p>
          <w:p w14:paraId="52667A91" w14:textId="55B38E0F" w:rsidR="00780CD8" w:rsidRDefault="00780CD8" w:rsidP="00153727">
            <w:r>
              <w:t>Ethics</w:t>
            </w:r>
          </w:p>
          <w:p w14:paraId="56155A34" w14:textId="77777777" w:rsidR="00F30D9A" w:rsidRDefault="00F30D9A" w:rsidP="00153727"/>
          <w:p w14:paraId="705A77FB" w14:textId="1A58A742" w:rsidR="00F30D9A" w:rsidRDefault="00F30D9A" w:rsidP="00153727"/>
        </w:tc>
        <w:tc>
          <w:tcPr>
            <w:tcW w:w="4389" w:type="dxa"/>
          </w:tcPr>
          <w:p w14:paraId="59B9BBD6" w14:textId="6F2EAF3B" w:rsidR="001B4D04" w:rsidRDefault="009B66F3" w:rsidP="00153727">
            <w:r>
              <w:t>Never shared</w:t>
            </w:r>
            <w:r w:rsidR="009418CE">
              <w:t xml:space="preserve"> any </w:t>
            </w:r>
            <w:r>
              <w:t xml:space="preserve">official information to </w:t>
            </w:r>
            <w:r w:rsidR="009418CE">
              <w:t>competitors</w:t>
            </w:r>
            <w:r>
              <w:t xml:space="preserve"> </w:t>
            </w:r>
            <w:r w:rsidR="00F255C6">
              <w:t xml:space="preserve">during my working experience. </w:t>
            </w:r>
            <w:r w:rsidR="00AC0EE3">
              <w:t xml:space="preserve">If there are any unethical practices carried by </w:t>
            </w:r>
            <w:r w:rsidR="002A1F12">
              <w:t>peers,</w:t>
            </w:r>
            <w:r w:rsidR="00AC0EE3">
              <w:t xml:space="preserve"> I wouldn’t take their side. </w:t>
            </w:r>
          </w:p>
        </w:tc>
        <w:tc>
          <w:tcPr>
            <w:tcW w:w="3150" w:type="dxa"/>
          </w:tcPr>
          <w:p w14:paraId="4567F10F" w14:textId="49F70027" w:rsidR="001B4D04" w:rsidRDefault="00262733" w:rsidP="00153727">
            <w:r>
              <w:t>The CEO of my internship company has noticed this quality.</w:t>
            </w:r>
          </w:p>
        </w:tc>
      </w:tr>
      <w:tr w:rsidR="001B4D04" w14:paraId="212324E1" w14:textId="77777777" w:rsidTr="00153727">
        <w:tc>
          <w:tcPr>
            <w:tcW w:w="1816" w:type="dxa"/>
          </w:tcPr>
          <w:p w14:paraId="04527D4C" w14:textId="645DAD90" w:rsidR="001B4D04" w:rsidRDefault="0096299D" w:rsidP="00153727">
            <w:r>
              <w:t>3</w:t>
            </w:r>
          </w:p>
          <w:p w14:paraId="78D85E87" w14:textId="5CCD724F" w:rsidR="00780CD8" w:rsidRDefault="00ED66E2" w:rsidP="00153727">
            <w:r>
              <w:t>Punctual</w:t>
            </w:r>
          </w:p>
          <w:p w14:paraId="1316EB60" w14:textId="77777777" w:rsidR="00F30D9A" w:rsidRDefault="00F30D9A" w:rsidP="00153727"/>
          <w:p w14:paraId="396E4410" w14:textId="6B9D7824" w:rsidR="00F30D9A" w:rsidRDefault="00F30D9A" w:rsidP="00153727"/>
        </w:tc>
        <w:tc>
          <w:tcPr>
            <w:tcW w:w="4389" w:type="dxa"/>
          </w:tcPr>
          <w:p w14:paraId="5635E557" w14:textId="04F6969B" w:rsidR="001B4D04" w:rsidRDefault="002A1F12" w:rsidP="00153727">
            <w:r>
              <w:t xml:space="preserve">There are days where I used to be in office before the time I need to login. </w:t>
            </w:r>
          </w:p>
        </w:tc>
        <w:tc>
          <w:tcPr>
            <w:tcW w:w="3150" w:type="dxa"/>
          </w:tcPr>
          <w:p w14:paraId="6CAC180A" w14:textId="38EDE3D4" w:rsidR="001B4D04" w:rsidRDefault="00AB7CCA" w:rsidP="00153727">
            <w:r>
              <w:t>Amazon team leader has remarked</w:t>
            </w:r>
            <w:r w:rsidR="009238A3">
              <w:t>.</w:t>
            </w:r>
          </w:p>
        </w:tc>
      </w:tr>
      <w:tr w:rsidR="001B4D04" w14:paraId="48EFC675" w14:textId="77777777" w:rsidTr="00153727">
        <w:tc>
          <w:tcPr>
            <w:tcW w:w="1816" w:type="dxa"/>
          </w:tcPr>
          <w:p w14:paraId="38DAB68A" w14:textId="4639E911" w:rsidR="001B4D04" w:rsidRDefault="0096299D" w:rsidP="00153727">
            <w:r>
              <w:t>4</w:t>
            </w:r>
          </w:p>
          <w:p w14:paraId="36AEFF07" w14:textId="2BFA4E33" w:rsidR="00ED66E2" w:rsidRDefault="00ED66E2" w:rsidP="00153727">
            <w:r>
              <w:t>Positive Thinking</w:t>
            </w:r>
          </w:p>
          <w:p w14:paraId="52DDBD08" w14:textId="77777777" w:rsidR="00F30D9A" w:rsidRDefault="00F30D9A" w:rsidP="00153727"/>
          <w:p w14:paraId="5C4A9F48" w14:textId="39998DB2" w:rsidR="00F30D9A" w:rsidRDefault="00F30D9A" w:rsidP="00153727"/>
        </w:tc>
        <w:tc>
          <w:tcPr>
            <w:tcW w:w="4389" w:type="dxa"/>
          </w:tcPr>
          <w:p w14:paraId="35CD7B4D" w14:textId="1A5F01ED" w:rsidR="001B4D04" w:rsidRDefault="004F436C" w:rsidP="00153727">
            <w:r>
              <w:t xml:space="preserve">Took every </w:t>
            </w:r>
            <w:r w:rsidR="00E13E8C">
              <w:t>tight spot</w:t>
            </w:r>
            <w:r>
              <w:t xml:space="preserve"> as a </w:t>
            </w:r>
            <w:r w:rsidR="00122509">
              <w:t xml:space="preserve">chance to </w:t>
            </w:r>
            <w:r>
              <w:t>learn</w:t>
            </w:r>
            <w:r w:rsidR="00A17759">
              <w:t xml:space="preserve"> and create solutions</w:t>
            </w:r>
            <w:r w:rsidR="0084183D">
              <w:t xml:space="preserve"> to be prepared for future</w:t>
            </w:r>
            <w:r w:rsidR="00A37B3B">
              <w:t>.</w:t>
            </w:r>
          </w:p>
        </w:tc>
        <w:tc>
          <w:tcPr>
            <w:tcW w:w="3150" w:type="dxa"/>
          </w:tcPr>
          <w:p w14:paraId="27001343" w14:textId="3A6B13B8" w:rsidR="001B4D04" w:rsidRDefault="0064203A" w:rsidP="00153727">
            <w:r>
              <w:t>My professors, managers</w:t>
            </w:r>
            <w:r w:rsidR="0022410D">
              <w:t xml:space="preserve">, peers have </w:t>
            </w:r>
            <w:r w:rsidR="00397CEF" w:rsidRPr="00397CEF">
              <w:t>perceived</w:t>
            </w:r>
            <w:r w:rsidR="00397CEF">
              <w:t>.</w:t>
            </w:r>
          </w:p>
        </w:tc>
      </w:tr>
      <w:tr w:rsidR="001B4D04" w14:paraId="5203B114" w14:textId="77777777" w:rsidTr="00153727">
        <w:tc>
          <w:tcPr>
            <w:tcW w:w="1816" w:type="dxa"/>
          </w:tcPr>
          <w:p w14:paraId="4B7D7FC4" w14:textId="74BF84FE" w:rsidR="001B4D04" w:rsidRDefault="0096299D" w:rsidP="00153727">
            <w:r>
              <w:t>5</w:t>
            </w:r>
          </w:p>
          <w:p w14:paraId="6D4ECAD6" w14:textId="54A56E46" w:rsidR="00F30D9A" w:rsidRDefault="00B168CE" w:rsidP="00153727">
            <w:r>
              <w:t>Patient</w:t>
            </w:r>
          </w:p>
          <w:p w14:paraId="319D5D88" w14:textId="289B6A6E" w:rsidR="00F30D9A" w:rsidRDefault="00F30D9A" w:rsidP="00153727"/>
        </w:tc>
        <w:tc>
          <w:tcPr>
            <w:tcW w:w="4389" w:type="dxa"/>
          </w:tcPr>
          <w:p w14:paraId="7D19FAE0" w14:textId="362560A4" w:rsidR="001B4D04" w:rsidRDefault="00F15591" w:rsidP="00153727">
            <w:r>
              <w:t>Had situations where I had to deal with stressed customers</w:t>
            </w:r>
            <w:r w:rsidR="00DE65F7">
              <w:t xml:space="preserve"> and companies. </w:t>
            </w:r>
            <w:r w:rsidR="00411D35">
              <w:t xml:space="preserve">Never lost my patient </w:t>
            </w:r>
            <w:r w:rsidR="00117056">
              <w:t xml:space="preserve">in explaining </w:t>
            </w:r>
            <w:r w:rsidR="002262DF">
              <w:t>them the situation</w:t>
            </w:r>
            <w:r w:rsidR="006E1DC6">
              <w:t xml:space="preserve"> and make sure they were getting the service</w:t>
            </w:r>
            <w:r w:rsidR="004356D3">
              <w:t>.</w:t>
            </w:r>
          </w:p>
        </w:tc>
        <w:tc>
          <w:tcPr>
            <w:tcW w:w="3150" w:type="dxa"/>
          </w:tcPr>
          <w:p w14:paraId="68BA66B9" w14:textId="51C3583A" w:rsidR="001B4D04" w:rsidRDefault="00D07395" w:rsidP="00153727">
            <w:r>
              <w:t xml:space="preserve">All my pervious employers have </w:t>
            </w:r>
            <w:r w:rsidR="00083809">
              <w:t>recorded</w:t>
            </w:r>
            <w:r w:rsidR="006F3D24">
              <w:t xml:space="preserve"> this quality in me.</w:t>
            </w:r>
          </w:p>
        </w:tc>
      </w:tr>
    </w:tbl>
    <w:p w14:paraId="45996045" w14:textId="77777777" w:rsidR="00265B4D" w:rsidRPr="00265B4D" w:rsidRDefault="00265B4D" w:rsidP="00265B4D"/>
    <w:p w14:paraId="2C3A6CA9" w14:textId="5BF98FFD" w:rsidR="001B4D04" w:rsidRPr="00674443" w:rsidRDefault="001B4D04" w:rsidP="001B4D04">
      <w:pPr>
        <w:pStyle w:val="H2"/>
      </w:pPr>
      <w:r w:rsidRPr="00674443">
        <w:lastRenderedPageBreak/>
        <w:t xml:space="preserve">My </w:t>
      </w:r>
      <w:r w:rsidRPr="001174EB">
        <w:t>STAR</w:t>
      </w:r>
      <w:r w:rsidRPr="00674443">
        <w:t xml:space="preserve"> Stories</w:t>
      </w:r>
    </w:p>
    <w:p w14:paraId="586765DC" w14:textId="77777777" w:rsidR="001B4D04" w:rsidRPr="001174EB" w:rsidRDefault="001B4D04" w:rsidP="001B4D04">
      <w:r w:rsidRPr="001174EB">
        <w:t>Complete the tables below to tell as many stories as you can remember (minimum of 3).</w:t>
      </w:r>
    </w:p>
    <w:tbl>
      <w:tblPr>
        <w:tblStyle w:val="TableGrid"/>
        <w:tblW w:w="0" w:type="auto"/>
        <w:tblLook w:val="04A0" w:firstRow="1" w:lastRow="0" w:firstColumn="1" w:lastColumn="0" w:noHBand="0" w:noVBand="1"/>
      </w:tblPr>
      <w:tblGrid>
        <w:gridCol w:w="1615"/>
        <w:gridCol w:w="7735"/>
      </w:tblGrid>
      <w:tr w:rsidR="001B4D04" w:rsidRPr="001174EB" w14:paraId="527310A6" w14:textId="77777777" w:rsidTr="00153727">
        <w:tc>
          <w:tcPr>
            <w:tcW w:w="1615" w:type="dxa"/>
          </w:tcPr>
          <w:p w14:paraId="11BB9A4B" w14:textId="77777777" w:rsidR="001B4D04" w:rsidRPr="001174EB" w:rsidRDefault="001B4D04" w:rsidP="00153727">
            <w:r w:rsidRPr="001174EB">
              <w:t xml:space="preserve">Situation/Task </w:t>
            </w:r>
          </w:p>
        </w:tc>
        <w:tc>
          <w:tcPr>
            <w:tcW w:w="7735" w:type="dxa"/>
          </w:tcPr>
          <w:p w14:paraId="651ADBE7" w14:textId="05A2A4B3" w:rsidR="00F30D9A" w:rsidRPr="001174EB" w:rsidRDefault="006A498E" w:rsidP="00153727">
            <w:r>
              <w:t xml:space="preserve">While I was working at Veganza </w:t>
            </w:r>
            <w:r w:rsidR="00146955">
              <w:t>(</w:t>
            </w:r>
            <w:r>
              <w:t>a start-up that supplies farm products to restaurants, hotels and catering units</w:t>
            </w:r>
            <w:r w:rsidR="00146955">
              <w:t xml:space="preserve">) we had to manage the </w:t>
            </w:r>
            <w:r w:rsidR="00146955" w:rsidRPr="00146955">
              <w:t>disposal</w:t>
            </w:r>
            <w:r w:rsidR="00146955" w:rsidRPr="00146955">
              <w:t xml:space="preserve"> </w:t>
            </w:r>
            <w:r w:rsidR="00146955">
              <w:t xml:space="preserve">of waste that is generated in the warehouse. </w:t>
            </w:r>
          </w:p>
        </w:tc>
      </w:tr>
      <w:tr w:rsidR="001B4D04" w:rsidRPr="001174EB" w14:paraId="2CF34828" w14:textId="77777777" w:rsidTr="00153727">
        <w:tc>
          <w:tcPr>
            <w:tcW w:w="1615" w:type="dxa"/>
          </w:tcPr>
          <w:p w14:paraId="23528114" w14:textId="77777777" w:rsidR="001B4D04" w:rsidRPr="001174EB" w:rsidRDefault="001B4D04" w:rsidP="00153727">
            <w:r w:rsidRPr="001174EB">
              <w:t xml:space="preserve">Action </w:t>
            </w:r>
          </w:p>
        </w:tc>
        <w:tc>
          <w:tcPr>
            <w:tcW w:w="7735" w:type="dxa"/>
          </w:tcPr>
          <w:p w14:paraId="2F2EAEC3" w14:textId="431B2D36" w:rsidR="00F30D9A" w:rsidRPr="001174EB" w:rsidRDefault="00E51DB6" w:rsidP="009865AB">
            <w:r>
              <w:t>I have made research where I can sell the waste so that could be a profit to the company</w:t>
            </w:r>
            <w:r w:rsidR="003D1F35">
              <w:t>,</w:t>
            </w:r>
            <w:r w:rsidR="006463ED">
              <w:t xml:space="preserve"> some other alternatives where we can make money</w:t>
            </w:r>
            <w:r w:rsidR="006B4F86">
              <w:t xml:space="preserve"> by producing bio gas, </w:t>
            </w:r>
            <w:r w:rsidR="004C1F4A">
              <w:t xml:space="preserve">make natural plant base </w:t>
            </w:r>
            <w:r w:rsidR="00D24F29">
              <w:t xml:space="preserve">manure. </w:t>
            </w:r>
          </w:p>
        </w:tc>
      </w:tr>
      <w:tr w:rsidR="001B4D04" w:rsidRPr="001174EB" w14:paraId="40096594" w14:textId="77777777" w:rsidTr="00153727">
        <w:tc>
          <w:tcPr>
            <w:tcW w:w="1615" w:type="dxa"/>
          </w:tcPr>
          <w:p w14:paraId="0C23EDCB" w14:textId="77777777" w:rsidR="001B4D04" w:rsidRPr="001174EB" w:rsidRDefault="001B4D04" w:rsidP="00153727">
            <w:r w:rsidRPr="001174EB">
              <w:t>Results</w:t>
            </w:r>
          </w:p>
        </w:tc>
        <w:tc>
          <w:tcPr>
            <w:tcW w:w="7735" w:type="dxa"/>
          </w:tcPr>
          <w:p w14:paraId="59662E41" w14:textId="6B83ACCD" w:rsidR="00F30D9A" w:rsidRPr="001174EB" w:rsidRDefault="003D1F35" w:rsidP="00E870FD">
            <w:r>
              <w:t xml:space="preserve">Found some organizations that </w:t>
            </w:r>
            <w:r w:rsidR="002118C7">
              <w:t>purchase waste which they turn into bio by-products</w:t>
            </w:r>
            <w:r w:rsidR="00891829">
              <w:t>. So</w:t>
            </w:r>
            <w:r w:rsidR="00DB0615">
              <w:t>,</w:t>
            </w:r>
            <w:r w:rsidR="00891829">
              <w:t xml:space="preserve"> we used to sell the decomposed veggies</w:t>
            </w:r>
            <w:r w:rsidR="000A147E">
              <w:t xml:space="preserve">, huge jute bags, </w:t>
            </w:r>
            <w:r w:rsidR="00F13FE3">
              <w:t>paper waste</w:t>
            </w:r>
            <w:r w:rsidR="00720014">
              <w:t xml:space="preserve"> and gained </w:t>
            </w:r>
            <w:r w:rsidR="000B64F5">
              <w:t>minimal</w:t>
            </w:r>
            <w:r w:rsidR="00720014">
              <w:t xml:space="preserve"> amounts</w:t>
            </w:r>
            <w:r w:rsidR="000B64F5">
              <w:t xml:space="preserve"> from the resale. </w:t>
            </w:r>
          </w:p>
        </w:tc>
      </w:tr>
      <w:tr w:rsidR="001B4D04" w:rsidRPr="001174EB" w14:paraId="47774028" w14:textId="77777777" w:rsidTr="00153727">
        <w:tc>
          <w:tcPr>
            <w:tcW w:w="1615" w:type="dxa"/>
          </w:tcPr>
          <w:p w14:paraId="438AC32B" w14:textId="77777777" w:rsidR="001B4D04" w:rsidRPr="001174EB" w:rsidRDefault="001B4D04" w:rsidP="00153727">
            <w:r w:rsidRPr="001174EB">
              <w:t xml:space="preserve">Skills </w:t>
            </w:r>
          </w:p>
        </w:tc>
        <w:tc>
          <w:tcPr>
            <w:tcW w:w="7735" w:type="dxa"/>
          </w:tcPr>
          <w:p w14:paraId="3D6E31BF" w14:textId="2CABDAC9" w:rsidR="00F30D9A" w:rsidRPr="001174EB" w:rsidRDefault="00DB0615" w:rsidP="00222782">
            <w:r>
              <w:t xml:space="preserve">I have gained </w:t>
            </w:r>
            <w:r w:rsidRPr="00DB0615">
              <w:t>negotiable</w:t>
            </w:r>
            <w:r>
              <w:t xml:space="preserve"> skill, </w:t>
            </w:r>
            <w:r w:rsidR="00A22A34">
              <w:t>learned how to stick to the research that I need to do,</w:t>
            </w:r>
            <w:r w:rsidR="00F6414C">
              <w:t xml:space="preserve"> communication skills. I also came to understand that I need to think more out of the box to solve the problem as </w:t>
            </w:r>
            <w:r w:rsidR="00BD5A41">
              <w:t>quick as I can.</w:t>
            </w:r>
          </w:p>
        </w:tc>
      </w:tr>
    </w:tbl>
    <w:p w14:paraId="44E51B38" w14:textId="280F0212" w:rsidR="001B4D04" w:rsidRDefault="001B4D04" w:rsidP="001B4D04"/>
    <w:tbl>
      <w:tblPr>
        <w:tblStyle w:val="TableGrid"/>
        <w:tblW w:w="0" w:type="auto"/>
        <w:tblLook w:val="04A0" w:firstRow="1" w:lastRow="0" w:firstColumn="1" w:lastColumn="0" w:noHBand="0" w:noVBand="1"/>
      </w:tblPr>
      <w:tblGrid>
        <w:gridCol w:w="1615"/>
        <w:gridCol w:w="7735"/>
      </w:tblGrid>
      <w:tr w:rsidR="001B4D04" w:rsidRPr="001174EB" w14:paraId="3151D529" w14:textId="77777777" w:rsidTr="00153727">
        <w:tc>
          <w:tcPr>
            <w:tcW w:w="1615" w:type="dxa"/>
          </w:tcPr>
          <w:p w14:paraId="24520145" w14:textId="77777777" w:rsidR="001B4D04" w:rsidRPr="001174EB" w:rsidRDefault="001B4D04" w:rsidP="00153727">
            <w:r w:rsidRPr="001174EB">
              <w:t xml:space="preserve">Situation/Task </w:t>
            </w:r>
          </w:p>
        </w:tc>
        <w:tc>
          <w:tcPr>
            <w:tcW w:w="7735" w:type="dxa"/>
          </w:tcPr>
          <w:p w14:paraId="79078A4E" w14:textId="252855B7" w:rsidR="00F30D9A" w:rsidRPr="001174EB" w:rsidRDefault="00786B08" w:rsidP="007853BC">
            <w:r>
              <w:t xml:space="preserve">During work tenure at </w:t>
            </w:r>
            <w:r w:rsidR="00B27451">
              <w:t>Microsoft had to train marketing executives how to make sales</w:t>
            </w:r>
            <w:r w:rsidR="00505407">
              <w:t>, communication with customers,</w:t>
            </w:r>
            <w:r w:rsidR="006978AC">
              <w:t xml:space="preserve"> get</w:t>
            </w:r>
            <w:r w:rsidR="00505407">
              <w:t xml:space="preserve"> </w:t>
            </w:r>
            <w:r w:rsidR="00775C4E" w:rsidRPr="00775C4E">
              <w:t>renewal</w:t>
            </w:r>
            <w:r w:rsidR="00775C4E">
              <w:t xml:space="preserve"> of service f</w:t>
            </w:r>
            <w:r w:rsidR="006978AC">
              <w:t>rom</w:t>
            </w:r>
            <w:r w:rsidR="00775C4E">
              <w:t xml:space="preserve"> the existing customers. </w:t>
            </w:r>
          </w:p>
        </w:tc>
      </w:tr>
      <w:tr w:rsidR="001B4D04" w:rsidRPr="001174EB" w14:paraId="08FBF32D" w14:textId="77777777" w:rsidTr="00153727">
        <w:tc>
          <w:tcPr>
            <w:tcW w:w="1615" w:type="dxa"/>
          </w:tcPr>
          <w:p w14:paraId="2B6B656E" w14:textId="77777777" w:rsidR="001B4D04" w:rsidRPr="001174EB" w:rsidRDefault="001B4D04" w:rsidP="00153727">
            <w:r w:rsidRPr="001174EB">
              <w:t xml:space="preserve">Action </w:t>
            </w:r>
          </w:p>
        </w:tc>
        <w:tc>
          <w:tcPr>
            <w:tcW w:w="7735" w:type="dxa"/>
          </w:tcPr>
          <w:p w14:paraId="521EF724" w14:textId="6F4A1F69" w:rsidR="00F30D9A" w:rsidRPr="001174EB" w:rsidRDefault="0081082D" w:rsidP="004021E3">
            <w:r>
              <w:t>The executives were unable to make sales</w:t>
            </w:r>
            <w:r w:rsidR="00916D35">
              <w:t xml:space="preserve">, CEO was pressuring them to sale at least 10 per day, </w:t>
            </w:r>
            <w:r w:rsidR="00DC5CE7">
              <w:t xml:space="preserve">they were unable to communicate </w:t>
            </w:r>
            <w:r w:rsidR="00D125C8">
              <w:t>with targeted</w:t>
            </w:r>
            <w:r w:rsidR="00DC5CE7">
              <w:t xml:space="preserve"> customers about the service that we provide and the benefits. </w:t>
            </w:r>
          </w:p>
        </w:tc>
      </w:tr>
      <w:tr w:rsidR="001B4D04" w:rsidRPr="001174EB" w14:paraId="363582F1" w14:textId="77777777" w:rsidTr="00153727">
        <w:tc>
          <w:tcPr>
            <w:tcW w:w="1615" w:type="dxa"/>
          </w:tcPr>
          <w:p w14:paraId="44ACC9AF" w14:textId="77777777" w:rsidR="001B4D04" w:rsidRPr="001174EB" w:rsidRDefault="001B4D04" w:rsidP="00153727">
            <w:r w:rsidRPr="001174EB">
              <w:t>Results</w:t>
            </w:r>
          </w:p>
        </w:tc>
        <w:tc>
          <w:tcPr>
            <w:tcW w:w="7735" w:type="dxa"/>
          </w:tcPr>
          <w:p w14:paraId="33C20B3A" w14:textId="6F6555CB" w:rsidR="00F30D9A" w:rsidRPr="001174EB" w:rsidRDefault="00D125C8" w:rsidP="00564800">
            <w:r>
              <w:t xml:space="preserve">Trained them to </w:t>
            </w:r>
            <w:r w:rsidR="009572DD">
              <w:t>c</w:t>
            </w:r>
            <w:r w:rsidRPr="00D125C8">
              <w:t>ommunication</w:t>
            </w:r>
            <w:r w:rsidR="009572DD">
              <w:t xml:space="preserve"> </w:t>
            </w:r>
            <w:r w:rsidR="009572DD" w:rsidRPr="00D125C8">
              <w:t>effectiv</w:t>
            </w:r>
            <w:r w:rsidR="009572DD">
              <w:t xml:space="preserve">ely, </w:t>
            </w:r>
            <w:r w:rsidR="005568CE">
              <w:t xml:space="preserve">make list of benefits that customer receives from purchasing the </w:t>
            </w:r>
            <w:r w:rsidR="00440C22">
              <w:t xml:space="preserve">service, </w:t>
            </w:r>
            <w:r w:rsidR="00BD39BF">
              <w:t xml:space="preserve">make sure they were ready for the questions asked related </w:t>
            </w:r>
            <w:r w:rsidR="00F83BDB">
              <w:t xml:space="preserve">to </w:t>
            </w:r>
            <w:r w:rsidR="00BD39BF">
              <w:t xml:space="preserve">the </w:t>
            </w:r>
            <w:r w:rsidR="009E77A4">
              <w:t xml:space="preserve">services. </w:t>
            </w:r>
          </w:p>
        </w:tc>
      </w:tr>
      <w:tr w:rsidR="001B4D04" w:rsidRPr="001174EB" w14:paraId="1D48D24C" w14:textId="77777777" w:rsidTr="00153727">
        <w:tc>
          <w:tcPr>
            <w:tcW w:w="1615" w:type="dxa"/>
          </w:tcPr>
          <w:p w14:paraId="3DED2D58" w14:textId="77777777" w:rsidR="001B4D04" w:rsidRPr="001174EB" w:rsidRDefault="001B4D04" w:rsidP="00153727">
            <w:r w:rsidRPr="001174EB">
              <w:t xml:space="preserve">Skills </w:t>
            </w:r>
          </w:p>
        </w:tc>
        <w:tc>
          <w:tcPr>
            <w:tcW w:w="7735" w:type="dxa"/>
          </w:tcPr>
          <w:p w14:paraId="4EF161FC" w14:textId="0BEF446A" w:rsidR="00F30D9A" w:rsidRPr="001174EB" w:rsidRDefault="000C4FF9" w:rsidP="00853A5D">
            <w:r>
              <w:t xml:space="preserve">Service sales, ready to face encounter from customers, </w:t>
            </w:r>
            <w:r w:rsidR="006A309F">
              <w:t>training marketing strategies.</w:t>
            </w:r>
          </w:p>
        </w:tc>
      </w:tr>
    </w:tbl>
    <w:p w14:paraId="0DB8679B" w14:textId="77777777" w:rsidR="001B4D04" w:rsidRPr="001174EB" w:rsidRDefault="001B4D04" w:rsidP="001B4D04"/>
    <w:tbl>
      <w:tblPr>
        <w:tblStyle w:val="TableGrid"/>
        <w:tblW w:w="0" w:type="auto"/>
        <w:tblLook w:val="04A0" w:firstRow="1" w:lastRow="0" w:firstColumn="1" w:lastColumn="0" w:noHBand="0" w:noVBand="1"/>
      </w:tblPr>
      <w:tblGrid>
        <w:gridCol w:w="1615"/>
        <w:gridCol w:w="7735"/>
      </w:tblGrid>
      <w:tr w:rsidR="001B4D04" w:rsidRPr="001174EB" w14:paraId="52B192AB" w14:textId="77777777" w:rsidTr="00153727">
        <w:tc>
          <w:tcPr>
            <w:tcW w:w="1615" w:type="dxa"/>
          </w:tcPr>
          <w:p w14:paraId="766B6F69" w14:textId="77777777" w:rsidR="001B4D04" w:rsidRPr="001174EB" w:rsidRDefault="001B4D04" w:rsidP="00153727">
            <w:r w:rsidRPr="001174EB">
              <w:t xml:space="preserve">Situation/Task </w:t>
            </w:r>
          </w:p>
        </w:tc>
        <w:tc>
          <w:tcPr>
            <w:tcW w:w="7735" w:type="dxa"/>
          </w:tcPr>
          <w:p w14:paraId="129E01A3" w14:textId="0B9E3BBD" w:rsidR="00F30D9A" w:rsidRPr="001174EB" w:rsidRDefault="002F377B" w:rsidP="005127D0">
            <w:r>
              <w:t xml:space="preserve">It was training period at </w:t>
            </w:r>
            <w:r w:rsidR="005127D0">
              <w:t>Amazon I was a fresher;</w:t>
            </w:r>
            <w:r>
              <w:t xml:space="preserve"> I was unable to clear the </w:t>
            </w:r>
            <w:r w:rsidR="00A45680">
              <w:t xml:space="preserve">ramp </w:t>
            </w:r>
            <w:r w:rsidR="00834DC2">
              <w:t>for the team I was hired</w:t>
            </w:r>
            <w:r w:rsidR="00024B49">
              <w:t xml:space="preserve">. </w:t>
            </w:r>
            <w:r w:rsidR="00724CBF">
              <w:t>Had tough time and took more period of time to clear the ramp.</w:t>
            </w:r>
          </w:p>
        </w:tc>
      </w:tr>
      <w:tr w:rsidR="001B4D04" w:rsidRPr="001174EB" w14:paraId="1E31B0D6" w14:textId="77777777" w:rsidTr="00153727">
        <w:tc>
          <w:tcPr>
            <w:tcW w:w="1615" w:type="dxa"/>
          </w:tcPr>
          <w:p w14:paraId="01549CC4" w14:textId="77777777" w:rsidR="001B4D04" w:rsidRPr="001174EB" w:rsidRDefault="001B4D04" w:rsidP="00153727">
            <w:r w:rsidRPr="001174EB">
              <w:t xml:space="preserve">Action </w:t>
            </w:r>
          </w:p>
        </w:tc>
        <w:tc>
          <w:tcPr>
            <w:tcW w:w="7735" w:type="dxa"/>
          </w:tcPr>
          <w:p w14:paraId="3C524E6D" w14:textId="2CEFC8CA" w:rsidR="00265B4D" w:rsidRDefault="000A24E1" w:rsidP="00153727">
            <w:r>
              <w:t xml:space="preserve">I was given tips from my tenured teammates, </w:t>
            </w:r>
            <w:r w:rsidR="00B138C0">
              <w:t xml:space="preserve">my manager took one-on-ones to help me that made me relax, focus on the SOP </w:t>
            </w:r>
            <w:r w:rsidR="00966795">
              <w:t>practice more and mor</w:t>
            </w:r>
            <w:r w:rsidR="002D4071">
              <w:t xml:space="preserve">e. </w:t>
            </w:r>
          </w:p>
          <w:p w14:paraId="260EBB3C" w14:textId="5DB9C868" w:rsidR="00F30D9A" w:rsidRPr="001174EB" w:rsidRDefault="00F30D9A" w:rsidP="00153727"/>
        </w:tc>
      </w:tr>
      <w:tr w:rsidR="001B4D04" w:rsidRPr="001174EB" w14:paraId="0C27C809" w14:textId="77777777" w:rsidTr="00153727">
        <w:tc>
          <w:tcPr>
            <w:tcW w:w="1615" w:type="dxa"/>
          </w:tcPr>
          <w:p w14:paraId="7359BE05" w14:textId="77777777" w:rsidR="001B4D04" w:rsidRPr="001174EB" w:rsidRDefault="001B4D04" w:rsidP="00153727">
            <w:r w:rsidRPr="001174EB">
              <w:t>Results</w:t>
            </w:r>
          </w:p>
        </w:tc>
        <w:tc>
          <w:tcPr>
            <w:tcW w:w="7735" w:type="dxa"/>
          </w:tcPr>
          <w:p w14:paraId="54DBB7D2" w14:textId="49C6CF9E" w:rsidR="00F30D9A" w:rsidRPr="001174EB" w:rsidRDefault="00AA36EF" w:rsidP="00912362">
            <w:r>
              <w:t xml:space="preserve">I’ve cleared the ramp after I took the suggestions </w:t>
            </w:r>
            <w:r w:rsidR="00ED04C4">
              <w:t>from my team,</w:t>
            </w:r>
            <w:r w:rsidR="00C07875">
              <w:t xml:space="preserve"> felt stress free due to open talks with my manger. </w:t>
            </w:r>
            <w:r w:rsidR="005118FC">
              <w:t>The tips were really helpful</w:t>
            </w:r>
            <w:r w:rsidR="00AA67BB">
              <w:t xml:space="preserve">, the way they treated me created belonginess. </w:t>
            </w:r>
          </w:p>
        </w:tc>
      </w:tr>
      <w:tr w:rsidR="001B4D04" w:rsidRPr="001174EB" w14:paraId="6923B787" w14:textId="77777777" w:rsidTr="00153727">
        <w:tc>
          <w:tcPr>
            <w:tcW w:w="1615" w:type="dxa"/>
          </w:tcPr>
          <w:p w14:paraId="6D31C574" w14:textId="77777777" w:rsidR="001B4D04" w:rsidRPr="001174EB" w:rsidRDefault="001B4D04" w:rsidP="00153727">
            <w:r w:rsidRPr="001174EB">
              <w:t xml:space="preserve">Skills </w:t>
            </w:r>
          </w:p>
        </w:tc>
        <w:tc>
          <w:tcPr>
            <w:tcW w:w="7735" w:type="dxa"/>
          </w:tcPr>
          <w:p w14:paraId="2970D838" w14:textId="0B7E84A6" w:rsidR="00F30D9A" w:rsidRPr="001174EB" w:rsidRDefault="001C6347" w:rsidP="002729EE">
            <w:r>
              <w:t xml:space="preserve">I was observing my error patterns, </w:t>
            </w:r>
            <w:r w:rsidR="00DB2131">
              <w:t xml:space="preserve">practiced hard, </w:t>
            </w:r>
            <w:r w:rsidR="0033621B">
              <w:t xml:space="preserve">was shadowing </w:t>
            </w:r>
            <w:r w:rsidR="00115199">
              <w:t xml:space="preserve">experienced people to learn more. </w:t>
            </w:r>
          </w:p>
        </w:tc>
      </w:tr>
    </w:tbl>
    <w:p w14:paraId="324C22B3" w14:textId="47A09925" w:rsidR="005D249F" w:rsidRDefault="005D249F" w:rsidP="003664AF">
      <w:pPr>
        <w:pStyle w:val="H2"/>
      </w:pPr>
    </w:p>
    <w:p w14:paraId="771FEA3E" w14:textId="1E6A4982" w:rsidR="00D136E6" w:rsidRDefault="00D136E6" w:rsidP="00D136E6"/>
    <w:p w14:paraId="6E92B2CD" w14:textId="0CE2539E" w:rsidR="00D136E6" w:rsidRDefault="00D136E6" w:rsidP="00D136E6"/>
    <w:p w14:paraId="61AE92AA" w14:textId="77777777" w:rsidR="00D136E6" w:rsidRPr="00D136E6" w:rsidRDefault="00D136E6" w:rsidP="00D136E6"/>
    <w:p w14:paraId="1FF43D32" w14:textId="255468FB" w:rsidR="003664AF" w:rsidRPr="00674443" w:rsidRDefault="003664AF" w:rsidP="003664AF">
      <w:pPr>
        <w:pStyle w:val="H2"/>
      </w:pPr>
      <w:r w:rsidRPr="00674443">
        <w:lastRenderedPageBreak/>
        <w:t xml:space="preserve">My </w:t>
      </w:r>
      <w:r w:rsidRPr="001174EB">
        <w:t xml:space="preserve">STAR </w:t>
      </w:r>
      <w:r w:rsidRPr="00674443">
        <w:t>Statements</w:t>
      </w:r>
    </w:p>
    <w:p w14:paraId="5CD5C881" w14:textId="2E4EC2B4" w:rsidR="003664AF" w:rsidRPr="00F30D9A" w:rsidRDefault="003664AF" w:rsidP="003664AF">
      <w:r w:rsidRPr="001174EB">
        <w:t xml:space="preserve">Aim to transform 3 STAR stories into accomplishment statements. </w:t>
      </w:r>
    </w:p>
    <w:tbl>
      <w:tblPr>
        <w:tblStyle w:val="TableGrid"/>
        <w:tblW w:w="0" w:type="auto"/>
        <w:tblLook w:val="04A0" w:firstRow="1" w:lastRow="0" w:firstColumn="1" w:lastColumn="0" w:noHBand="0" w:noVBand="1"/>
      </w:tblPr>
      <w:tblGrid>
        <w:gridCol w:w="2065"/>
        <w:gridCol w:w="7285"/>
      </w:tblGrid>
      <w:tr w:rsidR="003664AF" w:rsidRPr="001174EB" w14:paraId="1DD232A8" w14:textId="77777777" w:rsidTr="00153727">
        <w:tc>
          <w:tcPr>
            <w:tcW w:w="2065" w:type="dxa"/>
          </w:tcPr>
          <w:p w14:paraId="1079F32E" w14:textId="77777777" w:rsidR="003664AF" w:rsidRPr="001174EB" w:rsidRDefault="003664AF" w:rsidP="00153727">
            <w:r w:rsidRPr="001174EB">
              <w:rPr>
                <w:b/>
              </w:rPr>
              <w:t>Results from story</w:t>
            </w:r>
            <w:r w:rsidRPr="001174EB">
              <w:t xml:space="preserve"> (Summarize in one statement) </w:t>
            </w:r>
          </w:p>
        </w:tc>
        <w:tc>
          <w:tcPr>
            <w:tcW w:w="7285" w:type="dxa"/>
          </w:tcPr>
          <w:p w14:paraId="3172D7EB" w14:textId="764DFA7C" w:rsidR="003664AF" w:rsidRPr="001174EB" w:rsidRDefault="00F704C6" w:rsidP="00153727">
            <w:r>
              <w:t>Management of waste disposal</w:t>
            </w:r>
            <w:r w:rsidR="00423930">
              <w:t>.</w:t>
            </w:r>
          </w:p>
        </w:tc>
      </w:tr>
      <w:tr w:rsidR="003664AF" w:rsidRPr="001174EB" w14:paraId="31F73A18" w14:textId="77777777" w:rsidTr="00153727">
        <w:tc>
          <w:tcPr>
            <w:tcW w:w="2065" w:type="dxa"/>
          </w:tcPr>
          <w:p w14:paraId="23EE1A2B" w14:textId="77777777" w:rsidR="003664AF" w:rsidRPr="001174EB" w:rsidRDefault="003664AF" w:rsidP="00153727">
            <w:r w:rsidRPr="001174EB">
              <w:rPr>
                <w:b/>
              </w:rPr>
              <w:t>Starting statement</w:t>
            </w:r>
            <w:r w:rsidRPr="001174EB">
              <w:t xml:space="preserve"> (Ensure each statement starts with an action verb)</w:t>
            </w:r>
          </w:p>
        </w:tc>
        <w:tc>
          <w:tcPr>
            <w:tcW w:w="7285" w:type="dxa"/>
          </w:tcPr>
          <w:p w14:paraId="006EB3E0" w14:textId="5F3C6306" w:rsidR="003664AF" w:rsidRPr="001174EB" w:rsidRDefault="0064091F" w:rsidP="00153727">
            <w:r>
              <w:t xml:space="preserve">Assisted </w:t>
            </w:r>
            <w:r w:rsidR="00B056E7">
              <w:t xml:space="preserve">and provided solution </w:t>
            </w:r>
            <w:r w:rsidR="00AC0C63">
              <w:t xml:space="preserve">to </w:t>
            </w:r>
            <w:r>
              <w:t xml:space="preserve">the company </w:t>
            </w:r>
            <w:r w:rsidR="001C0DBA">
              <w:t>on waste disposal management</w:t>
            </w:r>
            <w:r w:rsidR="00B056E7">
              <w:t xml:space="preserve"> </w:t>
            </w:r>
            <w:r w:rsidR="00AC0C63">
              <w:t xml:space="preserve">during the internship period. </w:t>
            </w:r>
          </w:p>
        </w:tc>
      </w:tr>
      <w:tr w:rsidR="003664AF" w:rsidRPr="001174EB" w14:paraId="3F507D60" w14:textId="77777777" w:rsidTr="00153727">
        <w:tc>
          <w:tcPr>
            <w:tcW w:w="2065" w:type="dxa"/>
          </w:tcPr>
          <w:p w14:paraId="747C7A84" w14:textId="77777777" w:rsidR="003664AF" w:rsidRPr="001174EB" w:rsidRDefault="003664AF" w:rsidP="00153727">
            <w:r w:rsidRPr="001174EB">
              <w:rPr>
                <w:b/>
              </w:rPr>
              <w:t>Add details</w:t>
            </w:r>
            <w:r w:rsidRPr="001174EB">
              <w:t xml:space="preserve"> </w:t>
            </w:r>
          </w:p>
          <w:p w14:paraId="66751073" w14:textId="77777777" w:rsidR="003664AF" w:rsidRPr="001174EB" w:rsidRDefault="003664AF" w:rsidP="00153727">
            <w:r w:rsidRPr="001174EB">
              <w:t>(Ensure each statement outlines the results of your action)</w:t>
            </w:r>
          </w:p>
        </w:tc>
        <w:tc>
          <w:tcPr>
            <w:tcW w:w="7285" w:type="dxa"/>
          </w:tcPr>
          <w:p w14:paraId="340502FD" w14:textId="53636405" w:rsidR="003664AF" w:rsidRPr="001174EB" w:rsidRDefault="004E330B" w:rsidP="00153727">
            <w:r>
              <w:t>Assisted and provided solution to the company on waste disposal management during the internship period</w:t>
            </w:r>
            <w:r>
              <w:t xml:space="preserve"> which benefited the organization to </w:t>
            </w:r>
            <w:r w:rsidR="0057627C">
              <w:t>optimal utiliz</w:t>
            </w:r>
            <w:r w:rsidR="00984638">
              <w:t>e</w:t>
            </w:r>
            <w:r w:rsidR="0057627C">
              <w:t xml:space="preserve"> every </w:t>
            </w:r>
            <w:r w:rsidR="00E12A57">
              <w:t xml:space="preserve">waste </w:t>
            </w:r>
            <w:r w:rsidR="0057627C">
              <w:t>resource generated in the company, and turned it into profit.</w:t>
            </w:r>
          </w:p>
        </w:tc>
      </w:tr>
      <w:tr w:rsidR="003664AF" w:rsidRPr="001174EB" w14:paraId="09C01F57" w14:textId="77777777" w:rsidTr="00153727">
        <w:tc>
          <w:tcPr>
            <w:tcW w:w="2065" w:type="dxa"/>
          </w:tcPr>
          <w:p w14:paraId="0DE6A112" w14:textId="77777777" w:rsidR="003664AF" w:rsidRPr="001174EB" w:rsidRDefault="003664AF" w:rsidP="00153727">
            <w:r w:rsidRPr="001174EB">
              <w:t>Final polished accomplishment statement</w:t>
            </w:r>
          </w:p>
        </w:tc>
        <w:tc>
          <w:tcPr>
            <w:tcW w:w="7285" w:type="dxa"/>
          </w:tcPr>
          <w:p w14:paraId="63BDF72B" w14:textId="13DE4D76" w:rsidR="003664AF" w:rsidRPr="001174EB" w:rsidRDefault="00984638" w:rsidP="00153727">
            <w:r>
              <w:t xml:space="preserve">Assisted and provided solution to the company on waste disposal management during the internship period which benefited the organization to optimal </w:t>
            </w:r>
            <w:r>
              <w:t>utilize</w:t>
            </w:r>
            <w:r>
              <w:t xml:space="preserve"> every </w:t>
            </w:r>
            <w:r w:rsidR="00E12A57">
              <w:t xml:space="preserve">waste </w:t>
            </w:r>
            <w:r>
              <w:t>resource generated in the company, and turned it into profit</w:t>
            </w:r>
            <w:r>
              <w:t xml:space="preserve"> </w:t>
            </w:r>
            <w:r w:rsidR="004B55B9">
              <w:t xml:space="preserve">that added value to its company, provide more profits to its shareholders, improve sustainable environment development. </w:t>
            </w:r>
          </w:p>
        </w:tc>
      </w:tr>
    </w:tbl>
    <w:p w14:paraId="2A7F039B" w14:textId="77777777" w:rsidR="003664AF" w:rsidRPr="001174EB" w:rsidRDefault="003664AF" w:rsidP="003664AF"/>
    <w:tbl>
      <w:tblPr>
        <w:tblStyle w:val="TableGrid"/>
        <w:tblW w:w="0" w:type="auto"/>
        <w:tblLook w:val="04A0" w:firstRow="1" w:lastRow="0" w:firstColumn="1" w:lastColumn="0" w:noHBand="0" w:noVBand="1"/>
      </w:tblPr>
      <w:tblGrid>
        <w:gridCol w:w="2065"/>
        <w:gridCol w:w="7285"/>
      </w:tblGrid>
      <w:tr w:rsidR="003664AF" w:rsidRPr="001174EB" w14:paraId="0B0A5D8B" w14:textId="77777777" w:rsidTr="00153727">
        <w:tc>
          <w:tcPr>
            <w:tcW w:w="2065" w:type="dxa"/>
          </w:tcPr>
          <w:p w14:paraId="65BA1138" w14:textId="77777777" w:rsidR="003664AF" w:rsidRPr="001174EB" w:rsidRDefault="003664AF" w:rsidP="00153727">
            <w:r w:rsidRPr="001174EB">
              <w:rPr>
                <w:b/>
              </w:rPr>
              <w:t>Results from story</w:t>
            </w:r>
            <w:r w:rsidRPr="001174EB">
              <w:t xml:space="preserve"> (Summarize in one statement) </w:t>
            </w:r>
          </w:p>
        </w:tc>
        <w:tc>
          <w:tcPr>
            <w:tcW w:w="7285" w:type="dxa"/>
          </w:tcPr>
          <w:p w14:paraId="2E338F3A" w14:textId="77E49B9E" w:rsidR="003664AF" w:rsidRPr="001174EB" w:rsidRDefault="00891ED4" w:rsidP="00153727">
            <w:r>
              <w:t xml:space="preserve">Marketing </w:t>
            </w:r>
            <w:r w:rsidR="0060633C">
              <w:t>executives’</w:t>
            </w:r>
            <w:r>
              <w:t xml:space="preserve"> performance monitoring</w:t>
            </w:r>
            <w:r w:rsidR="00423930">
              <w:t>.</w:t>
            </w:r>
          </w:p>
        </w:tc>
      </w:tr>
      <w:tr w:rsidR="003664AF" w:rsidRPr="001174EB" w14:paraId="6203618E" w14:textId="77777777" w:rsidTr="00153727">
        <w:tc>
          <w:tcPr>
            <w:tcW w:w="2065" w:type="dxa"/>
          </w:tcPr>
          <w:p w14:paraId="27B35D30" w14:textId="77777777" w:rsidR="003664AF" w:rsidRPr="001174EB" w:rsidRDefault="003664AF" w:rsidP="00153727">
            <w:r w:rsidRPr="001174EB">
              <w:rPr>
                <w:b/>
              </w:rPr>
              <w:t>Starting statement</w:t>
            </w:r>
            <w:r w:rsidRPr="001174EB">
              <w:t xml:space="preserve"> (Ensure each statement starts with an action verb)</w:t>
            </w:r>
          </w:p>
        </w:tc>
        <w:tc>
          <w:tcPr>
            <w:tcW w:w="7285" w:type="dxa"/>
          </w:tcPr>
          <w:p w14:paraId="270ABD0D" w14:textId="3DB4BB08" w:rsidR="003664AF" w:rsidRPr="001174EB" w:rsidRDefault="0060633C" w:rsidP="00153727">
            <w:r>
              <w:t xml:space="preserve">Educated and focused </w:t>
            </w:r>
            <w:r w:rsidR="00BD00FC">
              <w:t xml:space="preserve">on marketing </w:t>
            </w:r>
            <w:r w:rsidR="005D674E">
              <w:t>executives’</w:t>
            </w:r>
            <w:r w:rsidR="007C6BA2">
              <w:t xml:space="preserve"> </w:t>
            </w:r>
            <w:r w:rsidR="006E28C0">
              <w:t xml:space="preserve">performance </w:t>
            </w:r>
            <w:r w:rsidR="007C6BA2">
              <w:t xml:space="preserve">during the work tenure at </w:t>
            </w:r>
            <w:r w:rsidR="00423930">
              <w:t>microsoftIt.</w:t>
            </w:r>
          </w:p>
        </w:tc>
      </w:tr>
      <w:tr w:rsidR="003664AF" w:rsidRPr="001174EB" w14:paraId="19B399BE" w14:textId="77777777" w:rsidTr="00153727">
        <w:tc>
          <w:tcPr>
            <w:tcW w:w="2065" w:type="dxa"/>
          </w:tcPr>
          <w:p w14:paraId="36C26984" w14:textId="77777777" w:rsidR="003664AF" w:rsidRPr="001174EB" w:rsidRDefault="003664AF" w:rsidP="00153727">
            <w:r w:rsidRPr="001174EB">
              <w:rPr>
                <w:b/>
              </w:rPr>
              <w:t>Add details</w:t>
            </w:r>
            <w:r w:rsidRPr="001174EB">
              <w:t xml:space="preserve"> </w:t>
            </w:r>
          </w:p>
          <w:p w14:paraId="5B56BA21" w14:textId="77777777" w:rsidR="003664AF" w:rsidRPr="001174EB" w:rsidRDefault="003664AF" w:rsidP="00153727">
            <w:r w:rsidRPr="001174EB">
              <w:t>(Ensure each statement outlines the results of your action)</w:t>
            </w:r>
          </w:p>
        </w:tc>
        <w:tc>
          <w:tcPr>
            <w:tcW w:w="7285" w:type="dxa"/>
          </w:tcPr>
          <w:p w14:paraId="292F6147" w14:textId="523BA878" w:rsidR="003664AF" w:rsidRPr="001174EB" w:rsidRDefault="005D674E" w:rsidP="00153727">
            <w:r>
              <w:t>Educated and focused on marketing executives’ performance during the work tenure at microsoftIt</w:t>
            </w:r>
            <w:r w:rsidR="00684803">
              <w:t xml:space="preserve"> to </w:t>
            </w:r>
            <w:r w:rsidR="006457C4">
              <w:t>boost</w:t>
            </w:r>
            <w:r w:rsidR="00684803">
              <w:t xml:space="preserve"> </w:t>
            </w:r>
            <w:r w:rsidR="006457C4">
              <w:t xml:space="preserve">sales in </w:t>
            </w:r>
            <w:r w:rsidR="00684803">
              <w:t xml:space="preserve">that year </w:t>
            </w:r>
            <w:r w:rsidR="006457C4">
              <w:t xml:space="preserve">and </w:t>
            </w:r>
            <w:r w:rsidR="00684803">
              <w:t xml:space="preserve">to ensure to cover up the </w:t>
            </w:r>
            <w:r w:rsidR="006A7876">
              <w:t>accumulated sales target from previous</w:t>
            </w:r>
            <w:r w:rsidR="008C18C1">
              <w:t xml:space="preserve"> </w:t>
            </w:r>
            <w:r w:rsidR="008C18C1" w:rsidRPr="008C18C1">
              <w:t>quarter</w:t>
            </w:r>
            <w:r w:rsidR="006A7876">
              <w:t xml:space="preserve">. </w:t>
            </w:r>
          </w:p>
        </w:tc>
      </w:tr>
      <w:tr w:rsidR="003664AF" w:rsidRPr="001174EB" w14:paraId="0426E7C1" w14:textId="77777777" w:rsidTr="00153727">
        <w:tc>
          <w:tcPr>
            <w:tcW w:w="2065" w:type="dxa"/>
          </w:tcPr>
          <w:p w14:paraId="1A1DC34D" w14:textId="77777777" w:rsidR="003664AF" w:rsidRPr="001174EB" w:rsidRDefault="003664AF" w:rsidP="00153727">
            <w:r w:rsidRPr="001174EB">
              <w:t>Final polished accomplishment statement</w:t>
            </w:r>
          </w:p>
        </w:tc>
        <w:tc>
          <w:tcPr>
            <w:tcW w:w="7285" w:type="dxa"/>
          </w:tcPr>
          <w:p w14:paraId="02DA1A12" w14:textId="5CF82FCE" w:rsidR="003664AF" w:rsidRPr="001174EB" w:rsidRDefault="006457C4" w:rsidP="00153727">
            <w:r>
              <w:t xml:space="preserve">Educated and focused on marketing executives’ performance during the work tenure at microsoftIt to </w:t>
            </w:r>
            <w:r>
              <w:t>boost</w:t>
            </w:r>
            <w:r>
              <w:t xml:space="preserve"> sales in that year </w:t>
            </w:r>
            <w:r>
              <w:t xml:space="preserve">and </w:t>
            </w:r>
            <w:r>
              <w:t xml:space="preserve">to ensure to cover up the accumulated sales target from previous </w:t>
            </w:r>
            <w:r w:rsidRPr="008C18C1">
              <w:t>quarter</w:t>
            </w:r>
            <w:r w:rsidR="006A316D">
              <w:t xml:space="preserve"> that helped </w:t>
            </w:r>
            <w:r w:rsidR="00721239">
              <w:t xml:space="preserve">improve executives’ sales, confidence, </w:t>
            </w:r>
            <w:r w:rsidR="0074271F">
              <w:t xml:space="preserve">passion towards work. </w:t>
            </w:r>
            <w:r w:rsidR="00721239">
              <w:t xml:space="preserve"> </w:t>
            </w:r>
          </w:p>
        </w:tc>
      </w:tr>
    </w:tbl>
    <w:p w14:paraId="639587F8" w14:textId="77777777" w:rsidR="003664AF" w:rsidRPr="001174EB" w:rsidRDefault="003664AF" w:rsidP="003664AF"/>
    <w:tbl>
      <w:tblPr>
        <w:tblStyle w:val="TableGrid"/>
        <w:tblW w:w="0" w:type="auto"/>
        <w:tblLook w:val="04A0" w:firstRow="1" w:lastRow="0" w:firstColumn="1" w:lastColumn="0" w:noHBand="0" w:noVBand="1"/>
      </w:tblPr>
      <w:tblGrid>
        <w:gridCol w:w="2065"/>
        <w:gridCol w:w="7285"/>
      </w:tblGrid>
      <w:tr w:rsidR="003664AF" w:rsidRPr="001174EB" w14:paraId="280C0CC6" w14:textId="77777777" w:rsidTr="00153727">
        <w:tc>
          <w:tcPr>
            <w:tcW w:w="2065" w:type="dxa"/>
          </w:tcPr>
          <w:p w14:paraId="7A8E100B" w14:textId="77777777" w:rsidR="003664AF" w:rsidRPr="001174EB" w:rsidRDefault="003664AF" w:rsidP="00153727">
            <w:r w:rsidRPr="001174EB">
              <w:rPr>
                <w:b/>
              </w:rPr>
              <w:t>Results from story</w:t>
            </w:r>
            <w:r w:rsidRPr="001174EB">
              <w:t xml:space="preserve"> (Summarize in one statement) </w:t>
            </w:r>
          </w:p>
        </w:tc>
        <w:tc>
          <w:tcPr>
            <w:tcW w:w="7285" w:type="dxa"/>
          </w:tcPr>
          <w:p w14:paraId="370A7A8C" w14:textId="5A4846A1" w:rsidR="003664AF" w:rsidRPr="001174EB" w:rsidRDefault="001430E7" w:rsidP="00153727">
            <w:r>
              <w:t>Unable to clear the ramp.</w:t>
            </w:r>
          </w:p>
        </w:tc>
      </w:tr>
      <w:tr w:rsidR="003664AF" w:rsidRPr="001174EB" w14:paraId="710A6F03" w14:textId="77777777" w:rsidTr="00153727">
        <w:tc>
          <w:tcPr>
            <w:tcW w:w="2065" w:type="dxa"/>
          </w:tcPr>
          <w:p w14:paraId="7152DF71" w14:textId="77777777" w:rsidR="003664AF" w:rsidRPr="001174EB" w:rsidRDefault="003664AF" w:rsidP="00153727">
            <w:r w:rsidRPr="001174EB">
              <w:rPr>
                <w:b/>
              </w:rPr>
              <w:t>Starting statement</w:t>
            </w:r>
            <w:r w:rsidRPr="001174EB">
              <w:t xml:space="preserve"> (Ensure each statement starts with an action verb)</w:t>
            </w:r>
          </w:p>
        </w:tc>
        <w:tc>
          <w:tcPr>
            <w:tcW w:w="7285" w:type="dxa"/>
          </w:tcPr>
          <w:p w14:paraId="1352F840" w14:textId="44214727" w:rsidR="003664AF" w:rsidRPr="001174EB" w:rsidRDefault="00E20406" w:rsidP="00153727">
            <w:r>
              <w:t xml:space="preserve">Gaining knowledge and focusing on clearing the ramp </w:t>
            </w:r>
            <w:r w:rsidR="0037396B">
              <w:t>to start working on live cases with the team.</w:t>
            </w:r>
          </w:p>
        </w:tc>
      </w:tr>
      <w:tr w:rsidR="003664AF" w:rsidRPr="001174EB" w14:paraId="575E8AD8" w14:textId="77777777" w:rsidTr="00153727">
        <w:tc>
          <w:tcPr>
            <w:tcW w:w="2065" w:type="dxa"/>
          </w:tcPr>
          <w:p w14:paraId="3851B609" w14:textId="77777777" w:rsidR="003664AF" w:rsidRPr="001174EB" w:rsidRDefault="003664AF" w:rsidP="00153727">
            <w:r w:rsidRPr="001174EB">
              <w:rPr>
                <w:b/>
              </w:rPr>
              <w:lastRenderedPageBreak/>
              <w:t>Add details</w:t>
            </w:r>
            <w:r w:rsidRPr="001174EB">
              <w:t xml:space="preserve"> </w:t>
            </w:r>
          </w:p>
          <w:p w14:paraId="31C13922" w14:textId="77777777" w:rsidR="003664AF" w:rsidRPr="001174EB" w:rsidRDefault="003664AF" w:rsidP="00153727">
            <w:r w:rsidRPr="001174EB">
              <w:t>(Ensure each statement outlines the results of your action)</w:t>
            </w:r>
          </w:p>
        </w:tc>
        <w:tc>
          <w:tcPr>
            <w:tcW w:w="7285" w:type="dxa"/>
          </w:tcPr>
          <w:p w14:paraId="5CB99A3A" w14:textId="612ED199" w:rsidR="003664AF" w:rsidRPr="001174EB" w:rsidRDefault="00737288" w:rsidP="00153727">
            <w:r>
              <w:t xml:space="preserve">Gaining knowledge and focusing on clearing the ramp to start working on live cases with the team to reach the team’s target needs to achieve in that </w:t>
            </w:r>
            <w:r w:rsidRPr="008C18C1">
              <w:t>quarter</w:t>
            </w:r>
            <w:r>
              <w:t>.</w:t>
            </w:r>
            <w:r w:rsidR="00904402">
              <w:t xml:space="preserve"> </w:t>
            </w:r>
          </w:p>
        </w:tc>
      </w:tr>
      <w:tr w:rsidR="003664AF" w14:paraId="2218F9DE" w14:textId="77777777" w:rsidTr="00153727">
        <w:tc>
          <w:tcPr>
            <w:tcW w:w="2065" w:type="dxa"/>
          </w:tcPr>
          <w:p w14:paraId="61017043" w14:textId="77777777" w:rsidR="003664AF" w:rsidRDefault="003664AF" w:rsidP="00153727">
            <w:r w:rsidRPr="001174EB">
              <w:t>Final polished accomplishment statement</w:t>
            </w:r>
          </w:p>
        </w:tc>
        <w:tc>
          <w:tcPr>
            <w:tcW w:w="7285" w:type="dxa"/>
          </w:tcPr>
          <w:p w14:paraId="0F3C947B" w14:textId="5CFFEDD3" w:rsidR="003664AF" w:rsidRDefault="00737288" w:rsidP="00153727">
            <w:r>
              <w:t xml:space="preserve">Gaining knowledge and focusing on clearing the ramp to start working on live cases with the team to reach the team’s target needs to achieve in that </w:t>
            </w:r>
            <w:r w:rsidRPr="008C18C1">
              <w:t>quarter</w:t>
            </w:r>
            <w:r>
              <w:t xml:space="preserve"> where gained command on </w:t>
            </w:r>
            <w:r w:rsidR="006E143F">
              <w:t>complete process of team</w:t>
            </w:r>
            <w:r w:rsidR="007A1B99">
              <w:t>.</w:t>
            </w:r>
          </w:p>
        </w:tc>
      </w:tr>
    </w:tbl>
    <w:p w14:paraId="679CE07F" w14:textId="77777777" w:rsidR="001B4D04" w:rsidRPr="001B4D04" w:rsidRDefault="001B4D04" w:rsidP="001B4D04"/>
    <w:p w14:paraId="41417945" w14:textId="58D34E04" w:rsidR="003664AF" w:rsidRDefault="006B5F0E" w:rsidP="003664AF">
      <w:pPr>
        <w:pStyle w:val="TopicTitle"/>
      </w:pPr>
      <w:r>
        <w:t xml:space="preserve">Module 4: </w:t>
      </w:r>
      <w:r w:rsidR="003664AF">
        <w:t>My Personal Brand S</w:t>
      </w:r>
      <w:r>
        <w:t xml:space="preserve">tatement, </w:t>
      </w:r>
      <w:r w:rsidR="003664AF">
        <w:t>My Social Media Platforms, My Code of C</w:t>
      </w:r>
      <w:r>
        <w:t xml:space="preserve">onduct </w:t>
      </w:r>
    </w:p>
    <w:p w14:paraId="07D61068" w14:textId="77777777" w:rsidR="003664AF" w:rsidRPr="003664AF" w:rsidRDefault="003664AF" w:rsidP="003664AF">
      <w:pPr>
        <w:pStyle w:val="H2"/>
      </w:pPr>
      <w:r w:rsidRPr="003664AF">
        <w:t xml:space="preserve">My Personal Brand Statement </w:t>
      </w:r>
    </w:p>
    <w:tbl>
      <w:tblPr>
        <w:tblStyle w:val="TableGrid"/>
        <w:tblW w:w="0" w:type="auto"/>
        <w:tblLook w:val="04A0" w:firstRow="1" w:lastRow="0" w:firstColumn="1" w:lastColumn="0" w:noHBand="0" w:noVBand="1"/>
      </w:tblPr>
      <w:tblGrid>
        <w:gridCol w:w="1975"/>
        <w:gridCol w:w="7375"/>
      </w:tblGrid>
      <w:tr w:rsidR="003664AF" w:rsidRPr="003664AF" w14:paraId="36A34EF0" w14:textId="77777777" w:rsidTr="00153727">
        <w:tc>
          <w:tcPr>
            <w:tcW w:w="1975" w:type="dxa"/>
          </w:tcPr>
          <w:p w14:paraId="3A400C12" w14:textId="77777777" w:rsidR="003664AF" w:rsidRPr="003664AF" w:rsidRDefault="003664AF" w:rsidP="00153727">
            <w:pPr>
              <w:pStyle w:val="NormalWeb"/>
              <w:spacing w:before="0" w:beforeAutospacing="0" w:after="0" w:afterAutospacing="0"/>
              <w:rPr>
                <w:rFonts w:ascii="Calibri" w:hAnsi="Calibri"/>
                <w:color w:val="000000"/>
                <w:sz w:val="22"/>
                <w:szCs w:val="22"/>
              </w:rPr>
            </w:pPr>
            <w:r w:rsidRPr="003664AF">
              <w:rPr>
                <w:rFonts w:ascii="Calibri" w:hAnsi="Calibri"/>
                <w:color w:val="000000"/>
                <w:sz w:val="22"/>
                <w:szCs w:val="22"/>
              </w:rPr>
              <w:t>Element</w:t>
            </w:r>
          </w:p>
        </w:tc>
        <w:tc>
          <w:tcPr>
            <w:tcW w:w="7375" w:type="dxa"/>
          </w:tcPr>
          <w:p w14:paraId="461BE169" w14:textId="77777777" w:rsidR="003664AF" w:rsidRPr="003664AF" w:rsidRDefault="003664AF" w:rsidP="00153727">
            <w:pPr>
              <w:pStyle w:val="NormalWeb"/>
              <w:spacing w:before="0" w:beforeAutospacing="0" w:after="0" w:afterAutospacing="0"/>
              <w:rPr>
                <w:rFonts w:ascii="Calibri" w:hAnsi="Calibri"/>
                <w:color w:val="000000"/>
                <w:sz w:val="22"/>
                <w:szCs w:val="22"/>
              </w:rPr>
            </w:pPr>
            <w:r w:rsidRPr="003664AF">
              <w:rPr>
                <w:rFonts w:ascii="Calibri" w:hAnsi="Calibri"/>
                <w:color w:val="000000"/>
                <w:sz w:val="22"/>
                <w:szCs w:val="22"/>
              </w:rPr>
              <w:t xml:space="preserve">Your response </w:t>
            </w:r>
          </w:p>
        </w:tc>
      </w:tr>
      <w:tr w:rsidR="003664AF" w:rsidRPr="003664AF" w14:paraId="09A10483" w14:textId="77777777" w:rsidTr="00153727">
        <w:tc>
          <w:tcPr>
            <w:tcW w:w="1975" w:type="dxa"/>
          </w:tcPr>
          <w:p w14:paraId="32182634" w14:textId="77777777" w:rsidR="003664AF" w:rsidRPr="003664AF" w:rsidRDefault="003664AF" w:rsidP="00153727">
            <w:pPr>
              <w:pStyle w:val="NormalWeb"/>
              <w:spacing w:before="0" w:beforeAutospacing="0" w:after="0" w:afterAutospacing="0"/>
              <w:rPr>
                <w:rFonts w:ascii="Calibri" w:hAnsi="Calibri"/>
                <w:color w:val="000000"/>
                <w:sz w:val="22"/>
                <w:szCs w:val="22"/>
              </w:rPr>
            </w:pPr>
            <w:r w:rsidRPr="003664AF">
              <w:rPr>
                <w:rFonts w:ascii="Calibri" w:hAnsi="Calibri"/>
                <w:color w:val="000000"/>
                <w:sz w:val="22"/>
                <w:szCs w:val="22"/>
              </w:rPr>
              <w:t xml:space="preserve">Desire </w:t>
            </w:r>
          </w:p>
        </w:tc>
        <w:tc>
          <w:tcPr>
            <w:tcW w:w="7375" w:type="dxa"/>
          </w:tcPr>
          <w:p w14:paraId="03CDCF94" w14:textId="3ABDC7EB" w:rsidR="003664AF" w:rsidRPr="003664AF" w:rsidRDefault="00BB3F59" w:rsidP="00153727">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xml:space="preserve">To serve a company to optimal utilization of its resources </w:t>
            </w:r>
            <w:r w:rsidR="003A72BF">
              <w:rPr>
                <w:rFonts w:ascii="Calibri" w:hAnsi="Calibri"/>
                <w:color w:val="000000"/>
                <w:sz w:val="22"/>
                <w:szCs w:val="22"/>
              </w:rPr>
              <w:t xml:space="preserve"> </w:t>
            </w:r>
          </w:p>
        </w:tc>
      </w:tr>
      <w:tr w:rsidR="003664AF" w:rsidRPr="003664AF" w14:paraId="52CA2754" w14:textId="77777777" w:rsidTr="00153727">
        <w:tc>
          <w:tcPr>
            <w:tcW w:w="1975" w:type="dxa"/>
          </w:tcPr>
          <w:p w14:paraId="0136BB5C" w14:textId="77777777" w:rsidR="003664AF" w:rsidRPr="003664AF" w:rsidRDefault="003664AF" w:rsidP="00153727">
            <w:pPr>
              <w:pStyle w:val="NormalWeb"/>
              <w:spacing w:before="0" w:beforeAutospacing="0" w:after="0" w:afterAutospacing="0"/>
              <w:rPr>
                <w:rFonts w:ascii="Calibri" w:hAnsi="Calibri"/>
                <w:color w:val="000000"/>
                <w:sz w:val="22"/>
                <w:szCs w:val="22"/>
              </w:rPr>
            </w:pPr>
            <w:r w:rsidRPr="003664AF">
              <w:rPr>
                <w:rFonts w:ascii="Calibri" w:hAnsi="Calibri"/>
                <w:color w:val="000000"/>
                <w:sz w:val="22"/>
                <w:szCs w:val="22"/>
              </w:rPr>
              <w:t>Natural Interest</w:t>
            </w:r>
          </w:p>
        </w:tc>
        <w:tc>
          <w:tcPr>
            <w:tcW w:w="7375" w:type="dxa"/>
          </w:tcPr>
          <w:p w14:paraId="40A3463B" w14:textId="43C5FE4F" w:rsidR="003664AF" w:rsidRPr="003664AF" w:rsidRDefault="001A6821" w:rsidP="00153727">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xml:space="preserve">Fascinated towards </w:t>
            </w:r>
            <w:r w:rsidR="007E7FD1">
              <w:rPr>
                <w:rFonts w:ascii="Calibri" w:hAnsi="Calibri"/>
                <w:color w:val="000000"/>
                <w:sz w:val="22"/>
                <w:szCs w:val="22"/>
              </w:rPr>
              <w:t xml:space="preserve">operations and organizing </w:t>
            </w:r>
          </w:p>
        </w:tc>
      </w:tr>
      <w:tr w:rsidR="003664AF" w:rsidRPr="003664AF" w14:paraId="2FDD991E" w14:textId="77777777" w:rsidTr="00153727">
        <w:tc>
          <w:tcPr>
            <w:tcW w:w="1975" w:type="dxa"/>
          </w:tcPr>
          <w:p w14:paraId="3053943D" w14:textId="77777777" w:rsidR="003664AF" w:rsidRPr="003664AF" w:rsidRDefault="003664AF" w:rsidP="00153727">
            <w:pPr>
              <w:pStyle w:val="NormalWeb"/>
              <w:spacing w:before="0" w:beforeAutospacing="0" w:after="0" w:afterAutospacing="0"/>
              <w:rPr>
                <w:rFonts w:ascii="Calibri" w:hAnsi="Calibri"/>
                <w:color w:val="000000"/>
                <w:sz w:val="22"/>
                <w:szCs w:val="22"/>
              </w:rPr>
            </w:pPr>
            <w:r w:rsidRPr="003664AF">
              <w:rPr>
                <w:rFonts w:ascii="Calibri" w:hAnsi="Calibri"/>
                <w:color w:val="000000"/>
                <w:sz w:val="22"/>
                <w:szCs w:val="22"/>
              </w:rPr>
              <w:t>Strength</w:t>
            </w:r>
          </w:p>
        </w:tc>
        <w:tc>
          <w:tcPr>
            <w:tcW w:w="7375" w:type="dxa"/>
          </w:tcPr>
          <w:p w14:paraId="116AB005" w14:textId="0144EF59" w:rsidR="003664AF" w:rsidRPr="003664AF" w:rsidRDefault="007F067F" w:rsidP="00153727">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xml:space="preserve">Coordinating </w:t>
            </w:r>
            <w:r w:rsidR="00894DBF">
              <w:rPr>
                <w:rFonts w:ascii="Calibri" w:hAnsi="Calibri"/>
                <w:color w:val="000000"/>
                <w:sz w:val="22"/>
                <w:szCs w:val="22"/>
              </w:rPr>
              <w:t xml:space="preserve"> </w:t>
            </w:r>
          </w:p>
          <w:p w14:paraId="44EF6AB6" w14:textId="73B3A9EC" w:rsidR="003664AF" w:rsidRPr="003664AF" w:rsidRDefault="00DB30D9" w:rsidP="00153727">
            <w:pPr>
              <w:pStyle w:val="NormalWeb"/>
              <w:spacing w:before="0" w:beforeAutospacing="0" w:after="0" w:afterAutospacing="0"/>
              <w:rPr>
                <w:rFonts w:ascii="Calibri" w:hAnsi="Calibri"/>
                <w:color w:val="000000"/>
                <w:sz w:val="22"/>
                <w:szCs w:val="22"/>
              </w:rPr>
            </w:pPr>
            <w:r>
              <w:rPr>
                <w:rFonts w:ascii="Calibri" w:hAnsi="Calibri"/>
                <w:color w:val="000000"/>
                <w:sz w:val="22"/>
                <w:szCs w:val="22"/>
              </w:rPr>
              <w:t>Flexible in nature</w:t>
            </w:r>
          </w:p>
        </w:tc>
      </w:tr>
      <w:tr w:rsidR="003664AF" w:rsidRPr="003664AF" w14:paraId="036BD52E" w14:textId="77777777" w:rsidTr="00153727">
        <w:tc>
          <w:tcPr>
            <w:tcW w:w="1975" w:type="dxa"/>
          </w:tcPr>
          <w:p w14:paraId="6347D4EF" w14:textId="77777777" w:rsidR="003664AF" w:rsidRPr="003664AF" w:rsidRDefault="003664AF" w:rsidP="00153727">
            <w:pPr>
              <w:pStyle w:val="NormalWeb"/>
              <w:spacing w:before="0" w:beforeAutospacing="0" w:after="0" w:afterAutospacing="0"/>
              <w:rPr>
                <w:rFonts w:ascii="Calibri" w:hAnsi="Calibri"/>
                <w:color w:val="000000"/>
                <w:sz w:val="22"/>
                <w:szCs w:val="22"/>
              </w:rPr>
            </w:pPr>
            <w:r w:rsidRPr="003664AF">
              <w:rPr>
                <w:rFonts w:ascii="Calibri" w:hAnsi="Calibri"/>
                <w:color w:val="000000"/>
                <w:sz w:val="22"/>
                <w:szCs w:val="22"/>
              </w:rPr>
              <w:t xml:space="preserve">Asset </w:t>
            </w:r>
          </w:p>
        </w:tc>
        <w:tc>
          <w:tcPr>
            <w:tcW w:w="7375" w:type="dxa"/>
          </w:tcPr>
          <w:p w14:paraId="5FCAD575" w14:textId="1DB9E3BC" w:rsidR="003664AF" w:rsidRPr="003664AF" w:rsidRDefault="0035070D" w:rsidP="00153727">
            <w:pPr>
              <w:pStyle w:val="NormalWeb"/>
              <w:spacing w:before="0" w:beforeAutospacing="0" w:after="0" w:afterAutospacing="0"/>
              <w:rPr>
                <w:rFonts w:ascii="Calibri" w:hAnsi="Calibri"/>
                <w:color w:val="000000"/>
                <w:sz w:val="22"/>
                <w:szCs w:val="22"/>
              </w:rPr>
            </w:pPr>
            <w:r>
              <w:rPr>
                <w:rFonts w:ascii="Calibri" w:hAnsi="Calibri"/>
                <w:color w:val="000000"/>
                <w:sz w:val="22"/>
                <w:szCs w:val="22"/>
              </w:rPr>
              <w:t>MBA</w:t>
            </w:r>
            <w:r w:rsidR="006E0510">
              <w:rPr>
                <w:rFonts w:ascii="Calibri" w:hAnsi="Calibri"/>
                <w:color w:val="000000"/>
                <w:sz w:val="22"/>
                <w:szCs w:val="22"/>
              </w:rPr>
              <w:t xml:space="preserve"> (Supply Chain Management &amp; Marketing)</w:t>
            </w:r>
          </w:p>
        </w:tc>
      </w:tr>
      <w:tr w:rsidR="003664AF" w:rsidRPr="003664AF" w14:paraId="476F6B5D" w14:textId="77777777" w:rsidTr="00153727">
        <w:tc>
          <w:tcPr>
            <w:tcW w:w="1975" w:type="dxa"/>
          </w:tcPr>
          <w:p w14:paraId="5ADDF9DC" w14:textId="77777777" w:rsidR="003664AF" w:rsidRPr="003664AF" w:rsidRDefault="003664AF" w:rsidP="00153727">
            <w:pPr>
              <w:pStyle w:val="NormalWeb"/>
              <w:spacing w:before="0" w:beforeAutospacing="0" w:after="0" w:afterAutospacing="0"/>
              <w:rPr>
                <w:rFonts w:ascii="Calibri" w:hAnsi="Calibri"/>
                <w:color w:val="000000"/>
                <w:sz w:val="22"/>
                <w:szCs w:val="22"/>
              </w:rPr>
            </w:pPr>
            <w:r w:rsidRPr="003664AF">
              <w:rPr>
                <w:rFonts w:ascii="Calibri" w:hAnsi="Calibri"/>
                <w:color w:val="000000"/>
                <w:sz w:val="22"/>
                <w:szCs w:val="22"/>
              </w:rPr>
              <w:t xml:space="preserve">Personal Quality </w:t>
            </w:r>
          </w:p>
        </w:tc>
        <w:tc>
          <w:tcPr>
            <w:tcW w:w="7375" w:type="dxa"/>
          </w:tcPr>
          <w:p w14:paraId="10C756F3" w14:textId="744BBD90" w:rsidR="003664AF" w:rsidRDefault="00D174F7" w:rsidP="00153727">
            <w:pPr>
              <w:pStyle w:val="NormalWeb"/>
              <w:spacing w:before="0" w:beforeAutospacing="0" w:after="0" w:afterAutospacing="0"/>
              <w:rPr>
                <w:rFonts w:ascii="Calibri" w:hAnsi="Calibri"/>
                <w:color w:val="000000"/>
                <w:sz w:val="22"/>
                <w:szCs w:val="22"/>
              </w:rPr>
            </w:pPr>
            <w:r>
              <w:rPr>
                <w:rFonts w:ascii="Calibri" w:hAnsi="Calibri"/>
                <w:color w:val="000000"/>
                <w:sz w:val="22"/>
                <w:szCs w:val="22"/>
              </w:rPr>
              <w:t>Ambitious towards</w:t>
            </w:r>
            <w:r w:rsidR="005D7753">
              <w:rPr>
                <w:rFonts w:ascii="Calibri" w:hAnsi="Calibri"/>
                <w:color w:val="000000"/>
                <w:sz w:val="22"/>
                <w:szCs w:val="22"/>
              </w:rPr>
              <w:t xml:space="preserve"> work </w:t>
            </w:r>
          </w:p>
          <w:p w14:paraId="4A5F5C94" w14:textId="44AC4319" w:rsidR="003664AF" w:rsidRPr="003664AF" w:rsidRDefault="005D7753" w:rsidP="005D7753">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xml:space="preserve">Ethical </w:t>
            </w:r>
          </w:p>
        </w:tc>
      </w:tr>
      <w:tr w:rsidR="003664AF" w:rsidRPr="003664AF" w14:paraId="6FA21F52" w14:textId="77777777" w:rsidTr="00153727">
        <w:tc>
          <w:tcPr>
            <w:tcW w:w="9350" w:type="dxa"/>
            <w:gridSpan w:val="2"/>
          </w:tcPr>
          <w:p w14:paraId="1876A136" w14:textId="77777777" w:rsidR="003664AF" w:rsidRPr="003664AF" w:rsidRDefault="003664AF" w:rsidP="00153727">
            <w:pPr>
              <w:pStyle w:val="NormalWeb"/>
              <w:spacing w:before="0" w:beforeAutospacing="0" w:after="0" w:afterAutospacing="0"/>
              <w:rPr>
                <w:rFonts w:ascii="Calibri" w:hAnsi="Calibri"/>
                <w:color w:val="000000"/>
                <w:sz w:val="22"/>
                <w:szCs w:val="22"/>
              </w:rPr>
            </w:pPr>
            <w:r w:rsidRPr="003664AF">
              <w:rPr>
                <w:rFonts w:ascii="Calibri" w:hAnsi="Calibri"/>
                <w:color w:val="000000"/>
                <w:sz w:val="22"/>
                <w:szCs w:val="22"/>
              </w:rPr>
              <w:t xml:space="preserve">Use the space below to draft and polish your brand statements.  </w:t>
            </w:r>
          </w:p>
          <w:p w14:paraId="1A13409A" w14:textId="77777777" w:rsidR="003664AF" w:rsidRPr="003664AF" w:rsidRDefault="003664AF" w:rsidP="00153727">
            <w:pPr>
              <w:pStyle w:val="NormalWeb"/>
              <w:spacing w:before="0" w:beforeAutospacing="0" w:after="0" w:afterAutospacing="0"/>
              <w:rPr>
                <w:rFonts w:ascii="Calibri" w:hAnsi="Calibri"/>
                <w:color w:val="000000"/>
                <w:sz w:val="22"/>
                <w:szCs w:val="22"/>
              </w:rPr>
            </w:pPr>
          </w:p>
        </w:tc>
      </w:tr>
      <w:tr w:rsidR="003664AF" w:rsidRPr="00F927A0" w14:paraId="5573DAA4" w14:textId="77777777" w:rsidTr="00153727">
        <w:tc>
          <w:tcPr>
            <w:tcW w:w="9350" w:type="dxa"/>
            <w:gridSpan w:val="2"/>
          </w:tcPr>
          <w:p w14:paraId="399882A7" w14:textId="03CD3256" w:rsidR="003664AF" w:rsidRPr="003664AF" w:rsidRDefault="003664AF" w:rsidP="00153727">
            <w:pPr>
              <w:pStyle w:val="NormalWeb"/>
              <w:spacing w:before="0" w:beforeAutospacing="0" w:after="0" w:afterAutospacing="0"/>
              <w:rPr>
                <w:rFonts w:ascii="Calibri" w:hAnsi="Calibri"/>
                <w:color w:val="000000"/>
                <w:sz w:val="22"/>
                <w:szCs w:val="22"/>
              </w:rPr>
            </w:pPr>
            <w:r w:rsidRPr="003664AF">
              <w:rPr>
                <w:rFonts w:ascii="Calibri" w:hAnsi="Calibri"/>
                <w:color w:val="000000"/>
                <w:sz w:val="22"/>
                <w:szCs w:val="22"/>
              </w:rPr>
              <w:t>Draft version 1</w:t>
            </w:r>
            <w:r w:rsidR="00553DEA">
              <w:rPr>
                <w:rFonts w:ascii="Calibri" w:hAnsi="Calibri"/>
                <w:color w:val="000000"/>
                <w:sz w:val="22"/>
                <w:szCs w:val="22"/>
              </w:rPr>
              <w:t xml:space="preserve">: I’m a </w:t>
            </w:r>
            <w:r w:rsidR="00BF2219" w:rsidRPr="00BF2219">
              <w:rPr>
                <w:rFonts w:ascii="Calibri" w:hAnsi="Calibri"/>
                <w:color w:val="000000"/>
                <w:sz w:val="22"/>
                <w:szCs w:val="22"/>
              </w:rPr>
              <w:t>resourceful</w:t>
            </w:r>
            <w:r w:rsidR="00BF2219" w:rsidRPr="00BF2219">
              <w:rPr>
                <w:rFonts w:ascii="Calibri" w:hAnsi="Calibri"/>
                <w:color w:val="000000"/>
                <w:sz w:val="22"/>
                <w:szCs w:val="22"/>
              </w:rPr>
              <w:t xml:space="preserve"> </w:t>
            </w:r>
            <w:r w:rsidR="00553DEA">
              <w:rPr>
                <w:rFonts w:ascii="Calibri" w:hAnsi="Calibri"/>
                <w:color w:val="000000"/>
                <w:sz w:val="22"/>
                <w:szCs w:val="22"/>
              </w:rPr>
              <w:t>individual</w:t>
            </w:r>
            <w:r w:rsidR="00F26549">
              <w:rPr>
                <w:rFonts w:ascii="Calibri" w:hAnsi="Calibri"/>
                <w:color w:val="000000"/>
                <w:sz w:val="22"/>
                <w:szCs w:val="22"/>
              </w:rPr>
              <w:t xml:space="preserve"> with skill sets</w:t>
            </w:r>
            <w:r w:rsidR="00D82AEA">
              <w:rPr>
                <w:rFonts w:ascii="Calibri" w:hAnsi="Calibri"/>
                <w:color w:val="000000"/>
                <w:sz w:val="22"/>
                <w:szCs w:val="22"/>
              </w:rPr>
              <w:t xml:space="preserve"> and experience in Supply Chain Management </w:t>
            </w:r>
            <w:r w:rsidR="007062A2">
              <w:rPr>
                <w:rFonts w:ascii="Calibri" w:hAnsi="Calibri"/>
                <w:color w:val="000000"/>
                <w:sz w:val="22"/>
                <w:szCs w:val="22"/>
              </w:rPr>
              <w:t xml:space="preserve">and marketing industry who can </w:t>
            </w:r>
          </w:p>
          <w:p w14:paraId="2AD90FDE" w14:textId="1E90449E" w:rsidR="003664AF" w:rsidRDefault="003664AF" w:rsidP="00153727">
            <w:pPr>
              <w:pStyle w:val="NormalWeb"/>
              <w:spacing w:before="0" w:beforeAutospacing="0" w:after="0" w:afterAutospacing="0"/>
              <w:rPr>
                <w:rFonts w:ascii="Calibri" w:hAnsi="Calibri"/>
                <w:color w:val="000000"/>
                <w:sz w:val="22"/>
                <w:szCs w:val="22"/>
              </w:rPr>
            </w:pPr>
          </w:p>
          <w:p w14:paraId="1FA510FB" w14:textId="77777777" w:rsidR="00F30D9A" w:rsidRPr="003664AF" w:rsidRDefault="00F30D9A" w:rsidP="00153727">
            <w:pPr>
              <w:pStyle w:val="NormalWeb"/>
              <w:spacing w:before="0" w:beforeAutospacing="0" w:after="0" w:afterAutospacing="0"/>
              <w:rPr>
                <w:rFonts w:ascii="Calibri" w:hAnsi="Calibri"/>
                <w:color w:val="000000"/>
                <w:sz w:val="22"/>
                <w:szCs w:val="22"/>
              </w:rPr>
            </w:pPr>
          </w:p>
          <w:p w14:paraId="64429143" w14:textId="77777777" w:rsidR="003664AF" w:rsidRPr="003664AF" w:rsidRDefault="003664AF" w:rsidP="00153727">
            <w:pPr>
              <w:pStyle w:val="NormalWeb"/>
              <w:spacing w:before="0" w:beforeAutospacing="0" w:after="0" w:afterAutospacing="0"/>
              <w:rPr>
                <w:rFonts w:ascii="Calibri" w:hAnsi="Calibri"/>
                <w:color w:val="000000"/>
                <w:sz w:val="22"/>
                <w:szCs w:val="22"/>
              </w:rPr>
            </w:pPr>
            <w:r w:rsidRPr="003664AF">
              <w:rPr>
                <w:rFonts w:ascii="Calibri" w:hAnsi="Calibri"/>
                <w:color w:val="000000"/>
                <w:sz w:val="22"/>
                <w:szCs w:val="22"/>
              </w:rPr>
              <w:t>Draft version 2</w:t>
            </w:r>
          </w:p>
          <w:p w14:paraId="68CB9A78" w14:textId="1A892DC6" w:rsidR="003664AF" w:rsidRDefault="003664AF" w:rsidP="00153727">
            <w:pPr>
              <w:pStyle w:val="NormalWeb"/>
              <w:spacing w:before="0" w:beforeAutospacing="0" w:after="0" w:afterAutospacing="0"/>
              <w:rPr>
                <w:rFonts w:ascii="Calibri" w:hAnsi="Calibri"/>
                <w:color w:val="000000"/>
                <w:sz w:val="22"/>
                <w:szCs w:val="22"/>
              </w:rPr>
            </w:pPr>
          </w:p>
          <w:p w14:paraId="1BADCE70" w14:textId="77777777" w:rsidR="00F30D9A" w:rsidRPr="003664AF" w:rsidRDefault="00F30D9A" w:rsidP="00153727">
            <w:pPr>
              <w:pStyle w:val="NormalWeb"/>
              <w:spacing w:before="0" w:beforeAutospacing="0" w:after="0" w:afterAutospacing="0"/>
              <w:rPr>
                <w:rFonts w:ascii="Calibri" w:hAnsi="Calibri"/>
                <w:color w:val="000000"/>
                <w:sz w:val="22"/>
                <w:szCs w:val="22"/>
              </w:rPr>
            </w:pPr>
          </w:p>
          <w:p w14:paraId="65F1D358" w14:textId="77777777" w:rsidR="003664AF" w:rsidRPr="003664AF" w:rsidRDefault="003664AF" w:rsidP="00153727">
            <w:pPr>
              <w:pStyle w:val="NormalWeb"/>
              <w:spacing w:before="0" w:beforeAutospacing="0" w:after="0" w:afterAutospacing="0"/>
              <w:rPr>
                <w:rFonts w:ascii="Calibri" w:hAnsi="Calibri"/>
                <w:color w:val="000000"/>
                <w:sz w:val="22"/>
                <w:szCs w:val="22"/>
              </w:rPr>
            </w:pPr>
            <w:r w:rsidRPr="003664AF">
              <w:rPr>
                <w:rFonts w:ascii="Calibri" w:hAnsi="Calibri"/>
                <w:color w:val="000000"/>
                <w:sz w:val="22"/>
                <w:szCs w:val="22"/>
              </w:rPr>
              <w:t xml:space="preserve">Final version I’m happy with </w:t>
            </w:r>
          </w:p>
          <w:p w14:paraId="14D4BA63" w14:textId="77777777" w:rsidR="003664AF" w:rsidRDefault="003664AF" w:rsidP="00153727">
            <w:pPr>
              <w:pStyle w:val="NormalWeb"/>
              <w:spacing w:before="0" w:beforeAutospacing="0" w:after="0" w:afterAutospacing="0"/>
              <w:rPr>
                <w:rFonts w:ascii="Calibri" w:hAnsi="Calibri"/>
                <w:color w:val="000000"/>
                <w:sz w:val="22"/>
                <w:szCs w:val="22"/>
              </w:rPr>
            </w:pPr>
          </w:p>
          <w:p w14:paraId="3C13E9F6" w14:textId="646F1EAF" w:rsidR="00F30D9A" w:rsidRDefault="00F30D9A" w:rsidP="00153727">
            <w:pPr>
              <w:pStyle w:val="NormalWeb"/>
              <w:spacing w:before="0" w:beforeAutospacing="0" w:after="0" w:afterAutospacing="0"/>
              <w:rPr>
                <w:rFonts w:ascii="Calibri" w:hAnsi="Calibri"/>
                <w:color w:val="000000"/>
                <w:sz w:val="22"/>
                <w:szCs w:val="22"/>
              </w:rPr>
            </w:pPr>
          </w:p>
          <w:p w14:paraId="15F90E79" w14:textId="0EACE4D8" w:rsidR="00265B4D" w:rsidRDefault="00265B4D" w:rsidP="00153727">
            <w:pPr>
              <w:pStyle w:val="NormalWeb"/>
              <w:spacing w:before="0" w:beforeAutospacing="0" w:after="0" w:afterAutospacing="0"/>
              <w:rPr>
                <w:rFonts w:ascii="Calibri" w:hAnsi="Calibri"/>
                <w:color w:val="000000"/>
                <w:sz w:val="22"/>
                <w:szCs w:val="22"/>
              </w:rPr>
            </w:pPr>
          </w:p>
          <w:p w14:paraId="19D3DE61" w14:textId="7006F3A5" w:rsidR="00265B4D" w:rsidRDefault="00265B4D" w:rsidP="00153727">
            <w:pPr>
              <w:pStyle w:val="NormalWeb"/>
              <w:spacing w:before="0" w:beforeAutospacing="0" w:after="0" w:afterAutospacing="0"/>
              <w:rPr>
                <w:rFonts w:ascii="Calibri" w:hAnsi="Calibri"/>
                <w:color w:val="000000"/>
                <w:sz w:val="22"/>
                <w:szCs w:val="22"/>
              </w:rPr>
            </w:pPr>
          </w:p>
          <w:p w14:paraId="55BDFAEC" w14:textId="745024D8" w:rsidR="00265B4D" w:rsidRDefault="00265B4D" w:rsidP="00153727">
            <w:pPr>
              <w:pStyle w:val="NormalWeb"/>
              <w:spacing w:before="0" w:beforeAutospacing="0" w:after="0" w:afterAutospacing="0"/>
              <w:rPr>
                <w:rFonts w:ascii="Calibri" w:hAnsi="Calibri"/>
                <w:color w:val="000000"/>
                <w:sz w:val="22"/>
                <w:szCs w:val="22"/>
              </w:rPr>
            </w:pPr>
          </w:p>
          <w:p w14:paraId="41A26F00" w14:textId="0F8928A5" w:rsidR="00265B4D" w:rsidRDefault="00265B4D" w:rsidP="00153727">
            <w:pPr>
              <w:pStyle w:val="NormalWeb"/>
              <w:spacing w:before="0" w:beforeAutospacing="0" w:after="0" w:afterAutospacing="0"/>
              <w:rPr>
                <w:rFonts w:ascii="Calibri" w:hAnsi="Calibri"/>
                <w:color w:val="000000"/>
                <w:sz w:val="22"/>
                <w:szCs w:val="22"/>
              </w:rPr>
            </w:pPr>
          </w:p>
          <w:p w14:paraId="1BE90D06" w14:textId="77777777" w:rsidR="00265B4D" w:rsidRDefault="00265B4D" w:rsidP="00153727">
            <w:pPr>
              <w:pStyle w:val="NormalWeb"/>
              <w:spacing w:before="0" w:beforeAutospacing="0" w:after="0" w:afterAutospacing="0"/>
              <w:rPr>
                <w:rFonts w:ascii="Calibri" w:hAnsi="Calibri"/>
                <w:color w:val="000000"/>
                <w:sz w:val="22"/>
                <w:szCs w:val="22"/>
              </w:rPr>
            </w:pPr>
          </w:p>
          <w:p w14:paraId="10C78805" w14:textId="77777777" w:rsidR="00F30D9A" w:rsidRDefault="00F30D9A" w:rsidP="00153727">
            <w:pPr>
              <w:pStyle w:val="NormalWeb"/>
              <w:spacing w:before="0" w:beforeAutospacing="0" w:after="0" w:afterAutospacing="0"/>
              <w:rPr>
                <w:rFonts w:ascii="Calibri" w:hAnsi="Calibri"/>
                <w:color w:val="000000"/>
                <w:sz w:val="22"/>
                <w:szCs w:val="22"/>
              </w:rPr>
            </w:pPr>
          </w:p>
          <w:p w14:paraId="0945CA70" w14:textId="63034DAB" w:rsidR="00F30D9A" w:rsidRPr="003664AF" w:rsidRDefault="00F30D9A" w:rsidP="00153727">
            <w:pPr>
              <w:pStyle w:val="NormalWeb"/>
              <w:spacing w:before="0" w:beforeAutospacing="0" w:after="0" w:afterAutospacing="0"/>
              <w:rPr>
                <w:rFonts w:ascii="Calibri" w:hAnsi="Calibri"/>
                <w:color w:val="000000"/>
                <w:sz w:val="22"/>
                <w:szCs w:val="22"/>
              </w:rPr>
            </w:pPr>
          </w:p>
        </w:tc>
      </w:tr>
    </w:tbl>
    <w:p w14:paraId="7DB1F815" w14:textId="77777777" w:rsidR="00F30D9A" w:rsidRDefault="00F30D9A" w:rsidP="003664AF">
      <w:pPr>
        <w:pStyle w:val="H2"/>
      </w:pPr>
    </w:p>
    <w:p w14:paraId="6F314A98" w14:textId="77777777" w:rsidR="00F30D9A" w:rsidRDefault="00F30D9A">
      <w:pPr>
        <w:rPr>
          <w:rFonts w:asciiTheme="majorHAnsi" w:eastAsiaTheme="majorEastAsia" w:hAnsiTheme="majorHAnsi" w:cstheme="majorBidi"/>
          <w:color w:val="005AC9" w:themeColor="accent4"/>
          <w:sz w:val="28"/>
          <w:szCs w:val="26"/>
        </w:rPr>
      </w:pPr>
      <w:r>
        <w:br w:type="page"/>
      </w:r>
    </w:p>
    <w:p w14:paraId="2F245E8A" w14:textId="2F8728B4" w:rsidR="003664AF" w:rsidRDefault="003664AF" w:rsidP="003664AF">
      <w:pPr>
        <w:pStyle w:val="H2"/>
      </w:pPr>
      <w:r w:rsidRPr="001174EB">
        <w:lastRenderedPageBreak/>
        <w:t xml:space="preserve">My </w:t>
      </w:r>
      <w:r w:rsidRPr="00097138">
        <w:t>Social Media Platforms</w:t>
      </w:r>
    </w:p>
    <w:p w14:paraId="2FDEAB33" w14:textId="77777777" w:rsidR="00153727" w:rsidRPr="00153727" w:rsidRDefault="00153727" w:rsidP="00153727">
      <w:pPr>
        <w:pStyle w:val="H2"/>
        <w:rPr>
          <w:rFonts w:asciiTheme="minorHAnsi" w:eastAsiaTheme="minorHAnsi" w:hAnsiTheme="minorHAnsi" w:cstheme="minorBidi"/>
          <w:color w:val="auto"/>
          <w:sz w:val="22"/>
          <w:szCs w:val="22"/>
        </w:rPr>
      </w:pPr>
      <w:r w:rsidRPr="00153727">
        <w:rPr>
          <w:rFonts w:asciiTheme="minorHAnsi" w:eastAsiaTheme="minorHAnsi" w:hAnsiTheme="minorHAnsi" w:cstheme="minorBidi"/>
          <w:color w:val="auto"/>
          <w:sz w:val="22"/>
          <w:szCs w:val="22"/>
        </w:rPr>
        <w:t>For this activity, you will choose three social media platforms to compare and contrast, to help you better identify the features and benefits of each. You will need to do research to complete this activity.</w:t>
      </w:r>
    </w:p>
    <w:p w14:paraId="0C5A8C23" w14:textId="77777777" w:rsidR="00153727" w:rsidRPr="00153727" w:rsidRDefault="00153727" w:rsidP="00153727">
      <w:pPr>
        <w:pStyle w:val="H2"/>
        <w:rPr>
          <w:rFonts w:asciiTheme="minorHAnsi" w:eastAsiaTheme="minorHAnsi" w:hAnsiTheme="minorHAnsi" w:cstheme="minorBidi"/>
          <w:color w:val="auto"/>
          <w:sz w:val="22"/>
          <w:szCs w:val="22"/>
        </w:rPr>
      </w:pPr>
    </w:p>
    <w:p w14:paraId="5F211448" w14:textId="08BECE92" w:rsidR="00153727" w:rsidRPr="00153727" w:rsidRDefault="00153727" w:rsidP="00153727">
      <w:r w:rsidRPr="00153727">
        <w:t>To get started, choose the three platforms you are most likely to use for marketing your brand; alternatively, choose ones that you are less familiar with, so you can unlock more of their potential. When you have chosen your three, research each of them to identify the following information.</w:t>
      </w:r>
    </w:p>
    <w:tbl>
      <w:tblPr>
        <w:tblStyle w:val="TableGrid"/>
        <w:tblW w:w="0" w:type="auto"/>
        <w:tblLook w:val="04A0" w:firstRow="1" w:lastRow="0" w:firstColumn="1" w:lastColumn="0" w:noHBand="0" w:noVBand="1"/>
      </w:tblPr>
      <w:tblGrid>
        <w:gridCol w:w="2337"/>
        <w:gridCol w:w="2337"/>
        <w:gridCol w:w="2338"/>
        <w:gridCol w:w="2338"/>
      </w:tblGrid>
      <w:tr w:rsidR="003664AF" w:rsidRPr="001174EB" w14:paraId="6A5CE06C" w14:textId="77777777" w:rsidTr="00153727">
        <w:tc>
          <w:tcPr>
            <w:tcW w:w="2337" w:type="dxa"/>
          </w:tcPr>
          <w:p w14:paraId="5D8EAA68" w14:textId="77777777" w:rsidR="003664AF" w:rsidRPr="001174EB" w:rsidRDefault="003664AF" w:rsidP="00153727">
            <w:pPr>
              <w:rPr>
                <w:rFonts w:ascii="Calibri" w:hAnsi="Calibri"/>
                <w:color w:val="000000"/>
              </w:rPr>
            </w:pPr>
          </w:p>
        </w:tc>
        <w:tc>
          <w:tcPr>
            <w:tcW w:w="2337" w:type="dxa"/>
          </w:tcPr>
          <w:p w14:paraId="452C451A" w14:textId="4290B567" w:rsidR="003664AF" w:rsidRPr="001174EB" w:rsidRDefault="003664AF" w:rsidP="00153727">
            <w:pPr>
              <w:rPr>
                <w:rFonts w:ascii="Calibri" w:hAnsi="Calibri"/>
                <w:color w:val="000000"/>
              </w:rPr>
            </w:pPr>
            <w:r w:rsidRPr="001174EB">
              <w:rPr>
                <w:rFonts w:ascii="Calibri" w:hAnsi="Calibri"/>
                <w:color w:val="000000"/>
              </w:rPr>
              <w:t xml:space="preserve">Social Media Platform 1: </w:t>
            </w:r>
            <w:r w:rsidR="005464F4">
              <w:rPr>
                <w:rFonts w:ascii="Calibri" w:hAnsi="Calibri"/>
                <w:color w:val="000000"/>
              </w:rPr>
              <w:t>LinkedIn</w:t>
            </w:r>
          </w:p>
        </w:tc>
        <w:tc>
          <w:tcPr>
            <w:tcW w:w="2338" w:type="dxa"/>
          </w:tcPr>
          <w:p w14:paraId="4E63D0CF" w14:textId="4E704D67" w:rsidR="003664AF" w:rsidRPr="001174EB" w:rsidRDefault="003664AF" w:rsidP="00153727">
            <w:pPr>
              <w:rPr>
                <w:rFonts w:ascii="Calibri" w:hAnsi="Calibri"/>
                <w:color w:val="000000"/>
              </w:rPr>
            </w:pPr>
            <w:r w:rsidRPr="001174EB">
              <w:rPr>
                <w:rFonts w:ascii="Calibri" w:hAnsi="Calibri"/>
                <w:color w:val="000000"/>
              </w:rPr>
              <w:t xml:space="preserve">Social Media Platform 2: </w:t>
            </w:r>
            <w:r w:rsidR="0085054B">
              <w:rPr>
                <w:rFonts w:ascii="Calibri" w:hAnsi="Calibri"/>
                <w:color w:val="000000"/>
              </w:rPr>
              <w:t>Twitter</w:t>
            </w:r>
          </w:p>
        </w:tc>
        <w:tc>
          <w:tcPr>
            <w:tcW w:w="2338" w:type="dxa"/>
          </w:tcPr>
          <w:p w14:paraId="664E7149" w14:textId="2D44B4F5" w:rsidR="003664AF" w:rsidRPr="001174EB" w:rsidRDefault="003664AF" w:rsidP="00153727">
            <w:pPr>
              <w:rPr>
                <w:rFonts w:ascii="Calibri" w:hAnsi="Calibri"/>
                <w:color w:val="000000"/>
              </w:rPr>
            </w:pPr>
            <w:r w:rsidRPr="001174EB">
              <w:rPr>
                <w:rFonts w:ascii="Calibri" w:hAnsi="Calibri"/>
                <w:color w:val="000000"/>
              </w:rPr>
              <w:t xml:space="preserve">Social Media Platform 3: </w:t>
            </w:r>
            <w:r w:rsidR="0085054B">
              <w:rPr>
                <w:rFonts w:ascii="Calibri" w:hAnsi="Calibri"/>
                <w:color w:val="000000"/>
              </w:rPr>
              <w:t>Instagram</w:t>
            </w:r>
          </w:p>
        </w:tc>
      </w:tr>
      <w:tr w:rsidR="003664AF" w:rsidRPr="001174EB" w14:paraId="785764B9" w14:textId="77777777" w:rsidTr="00153727">
        <w:tc>
          <w:tcPr>
            <w:tcW w:w="2337" w:type="dxa"/>
          </w:tcPr>
          <w:p w14:paraId="081A8673" w14:textId="77777777" w:rsidR="003664AF" w:rsidRPr="001174EB" w:rsidRDefault="003664AF" w:rsidP="00153727">
            <w:pPr>
              <w:rPr>
                <w:rFonts w:ascii="Calibri" w:hAnsi="Calibri"/>
                <w:color w:val="000000"/>
              </w:rPr>
            </w:pPr>
            <w:r w:rsidRPr="001174EB">
              <w:rPr>
                <w:rFonts w:ascii="Calibri" w:hAnsi="Calibri"/>
                <w:color w:val="000000"/>
              </w:rPr>
              <w:t xml:space="preserve">Features and benefits </w:t>
            </w:r>
          </w:p>
        </w:tc>
        <w:tc>
          <w:tcPr>
            <w:tcW w:w="2337" w:type="dxa"/>
          </w:tcPr>
          <w:p w14:paraId="27DE70D7" w14:textId="77777777" w:rsidR="003664AF" w:rsidRDefault="003664AF" w:rsidP="00153727">
            <w:pPr>
              <w:rPr>
                <w:rFonts w:ascii="Calibri" w:hAnsi="Calibri"/>
                <w:color w:val="000000"/>
              </w:rPr>
            </w:pPr>
          </w:p>
          <w:p w14:paraId="3E7B1478" w14:textId="77777777" w:rsidR="00265B4D" w:rsidRDefault="00265B4D" w:rsidP="00153727">
            <w:pPr>
              <w:rPr>
                <w:rFonts w:ascii="Calibri" w:hAnsi="Calibri"/>
                <w:color w:val="000000"/>
              </w:rPr>
            </w:pPr>
          </w:p>
          <w:p w14:paraId="62190033" w14:textId="7D44CB84" w:rsidR="00265B4D" w:rsidRDefault="00265B4D" w:rsidP="00153727">
            <w:pPr>
              <w:rPr>
                <w:rFonts w:ascii="Calibri" w:hAnsi="Calibri"/>
                <w:color w:val="000000"/>
              </w:rPr>
            </w:pPr>
          </w:p>
          <w:p w14:paraId="53408C06" w14:textId="77777777" w:rsidR="00265B4D" w:rsidRDefault="00265B4D" w:rsidP="00153727">
            <w:pPr>
              <w:rPr>
                <w:rFonts w:ascii="Calibri" w:hAnsi="Calibri"/>
                <w:color w:val="000000"/>
              </w:rPr>
            </w:pPr>
          </w:p>
          <w:p w14:paraId="35B6D782" w14:textId="77777777" w:rsidR="00265B4D" w:rsidRDefault="00265B4D" w:rsidP="00153727">
            <w:pPr>
              <w:rPr>
                <w:rFonts w:ascii="Calibri" w:hAnsi="Calibri"/>
                <w:color w:val="000000"/>
              </w:rPr>
            </w:pPr>
          </w:p>
          <w:p w14:paraId="7CA49CE0" w14:textId="12CD1E88" w:rsidR="00265B4D" w:rsidRPr="001174EB" w:rsidRDefault="00265B4D" w:rsidP="00153727">
            <w:pPr>
              <w:rPr>
                <w:rFonts w:ascii="Calibri" w:hAnsi="Calibri"/>
                <w:color w:val="000000"/>
              </w:rPr>
            </w:pPr>
          </w:p>
        </w:tc>
        <w:tc>
          <w:tcPr>
            <w:tcW w:w="2338" w:type="dxa"/>
          </w:tcPr>
          <w:p w14:paraId="522338EE" w14:textId="77777777" w:rsidR="003664AF" w:rsidRPr="001174EB" w:rsidRDefault="003664AF" w:rsidP="00153727">
            <w:pPr>
              <w:rPr>
                <w:rFonts w:ascii="Calibri" w:hAnsi="Calibri"/>
                <w:color w:val="000000"/>
              </w:rPr>
            </w:pPr>
          </w:p>
        </w:tc>
        <w:tc>
          <w:tcPr>
            <w:tcW w:w="2338" w:type="dxa"/>
          </w:tcPr>
          <w:p w14:paraId="2C4BF088" w14:textId="77777777" w:rsidR="003664AF" w:rsidRPr="001174EB" w:rsidRDefault="003664AF" w:rsidP="00153727">
            <w:pPr>
              <w:rPr>
                <w:rFonts w:ascii="Calibri" w:hAnsi="Calibri"/>
                <w:color w:val="000000"/>
              </w:rPr>
            </w:pPr>
          </w:p>
        </w:tc>
      </w:tr>
      <w:tr w:rsidR="003664AF" w:rsidRPr="001174EB" w14:paraId="456A15AC" w14:textId="77777777" w:rsidTr="00153727">
        <w:tc>
          <w:tcPr>
            <w:tcW w:w="2337" w:type="dxa"/>
          </w:tcPr>
          <w:p w14:paraId="4BC00CCF" w14:textId="77777777" w:rsidR="003664AF" w:rsidRPr="001174EB" w:rsidRDefault="003664AF" w:rsidP="00153727">
            <w:pPr>
              <w:rPr>
                <w:rFonts w:ascii="Calibri" w:hAnsi="Calibri"/>
                <w:color w:val="000000"/>
              </w:rPr>
            </w:pPr>
            <w:r w:rsidRPr="001174EB">
              <w:rPr>
                <w:rFonts w:ascii="Calibri" w:hAnsi="Calibri"/>
                <w:color w:val="000000"/>
              </w:rPr>
              <w:t xml:space="preserve">Target Audience/Industry </w:t>
            </w:r>
          </w:p>
        </w:tc>
        <w:tc>
          <w:tcPr>
            <w:tcW w:w="2337" w:type="dxa"/>
          </w:tcPr>
          <w:p w14:paraId="7ACFC08E" w14:textId="77777777" w:rsidR="003664AF" w:rsidRDefault="003664AF" w:rsidP="00153727">
            <w:pPr>
              <w:rPr>
                <w:rFonts w:ascii="Calibri" w:hAnsi="Calibri"/>
                <w:color w:val="000000"/>
              </w:rPr>
            </w:pPr>
          </w:p>
          <w:p w14:paraId="1785CA7B" w14:textId="42766FEA" w:rsidR="00265B4D" w:rsidRDefault="00265B4D" w:rsidP="00153727">
            <w:pPr>
              <w:rPr>
                <w:rFonts w:ascii="Calibri" w:hAnsi="Calibri"/>
                <w:color w:val="000000"/>
              </w:rPr>
            </w:pPr>
          </w:p>
          <w:p w14:paraId="54B04E1B" w14:textId="6E48B2CB" w:rsidR="00265B4D" w:rsidRDefault="00265B4D" w:rsidP="00153727">
            <w:pPr>
              <w:rPr>
                <w:rFonts w:ascii="Calibri" w:hAnsi="Calibri"/>
                <w:color w:val="000000"/>
              </w:rPr>
            </w:pPr>
          </w:p>
          <w:p w14:paraId="7600162C" w14:textId="77777777" w:rsidR="00265B4D" w:rsidRDefault="00265B4D" w:rsidP="00153727">
            <w:pPr>
              <w:rPr>
                <w:rFonts w:ascii="Calibri" w:hAnsi="Calibri"/>
                <w:color w:val="000000"/>
              </w:rPr>
            </w:pPr>
          </w:p>
          <w:p w14:paraId="0C8CDD2D" w14:textId="77777777" w:rsidR="00265B4D" w:rsidRDefault="00265B4D" w:rsidP="00153727">
            <w:pPr>
              <w:rPr>
                <w:rFonts w:ascii="Calibri" w:hAnsi="Calibri"/>
                <w:color w:val="000000"/>
              </w:rPr>
            </w:pPr>
          </w:p>
          <w:p w14:paraId="21B847EE" w14:textId="02B59E77" w:rsidR="00265B4D" w:rsidRPr="001174EB" w:rsidRDefault="00265B4D" w:rsidP="00153727">
            <w:pPr>
              <w:rPr>
                <w:rFonts w:ascii="Calibri" w:hAnsi="Calibri"/>
                <w:color w:val="000000"/>
              </w:rPr>
            </w:pPr>
          </w:p>
        </w:tc>
        <w:tc>
          <w:tcPr>
            <w:tcW w:w="2338" w:type="dxa"/>
          </w:tcPr>
          <w:p w14:paraId="35AC2A10" w14:textId="77777777" w:rsidR="003664AF" w:rsidRPr="001174EB" w:rsidRDefault="003664AF" w:rsidP="00153727">
            <w:pPr>
              <w:rPr>
                <w:rFonts w:ascii="Calibri" w:hAnsi="Calibri"/>
                <w:color w:val="000000"/>
              </w:rPr>
            </w:pPr>
          </w:p>
        </w:tc>
        <w:tc>
          <w:tcPr>
            <w:tcW w:w="2338" w:type="dxa"/>
          </w:tcPr>
          <w:p w14:paraId="28D66EEC" w14:textId="77777777" w:rsidR="003664AF" w:rsidRPr="001174EB" w:rsidRDefault="003664AF" w:rsidP="00153727">
            <w:pPr>
              <w:rPr>
                <w:rFonts w:ascii="Calibri" w:hAnsi="Calibri"/>
                <w:color w:val="000000"/>
              </w:rPr>
            </w:pPr>
          </w:p>
        </w:tc>
      </w:tr>
      <w:tr w:rsidR="003664AF" w:rsidRPr="001174EB" w14:paraId="2F9CBAF1" w14:textId="77777777" w:rsidTr="00153727">
        <w:tc>
          <w:tcPr>
            <w:tcW w:w="2337" w:type="dxa"/>
          </w:tcPr>
          <w:p w14:paraId="11CE3B55" w14:textId="77777777" w:rsidR="003664AF" w:rsidRPr="001174EB" w:rsidRDefault="003664AF" w:rsidP="00153727">
            <w:pPr>
              <w:rPr>
                <w:rFonts w:ascii="Calibri" w:hAnsi="Calibri"/>
                <w:color w:val="000000"/>
              </w:rPr>
            </w:pPr>
            <w:r w:rsidRPr="001174EB">
              <w:rPr>
                <w:rFonts w:ascii="Calibri" w:hAnsi="Calibri"/>
                <w:color w:val="000000"/>
              </w:rPr>
              <w:t>Level of engagement needed to manage</w:t>
            </w:r>
          </w:p>
        </w:tc>
        <w:tc>
          <w:tcPr>
            <w:tcW w:w="2337" w:type="dxa"/>
          </w:tcPr>
          <w:p w14:paraId="1265E692" w14:textId="77777777" w:rsidR="003664AF" w:rsidRDefault="003664AF" w:rsidP="00153727">
            <w:pPr>
              <w:rPr>
                <w:rFonts w:ascii="Calibri" w:hAnsi="Calibri"/>
                <w:color w:val="000000"/>
              </w:rPr>
            </w:pPr>
          </w:p>
          <w:p w14:paraId="5E31B24D" w14:textId="7C5F7CB5" w:rsidR="00265B4D" w:rsidRDefault="00265B4D" w:rsidP="00153727">
            <w:pPr>
              <w:rPr>
                <w:rFonts w:ascii="Calibri" w:hAnsi="Calibri"/>
                <w:color w:val="000000"/>
              </w:rPr>
            </w:pPr>
          </w:p>
          <w:p w14:paraId="76402D27" w14:textId="77777777" w:rsidR="00265B4D" w:rsidRDefault="00265B4D" w:rsidP="00153727">
            <w:pPr>
              <w:rPr>
                <w:rFonts w:ascii="Calibri" w:hAnsi="Calibri"/>
                <w:color w:val="000000"/>
              </w:rPr>
            </w:pPr>
          </w:p>
          <w:p w14:paraId="0913E91A" w14:textId="0AB14372" w:rsidR="00265B4D" w:rsidRDefault="00265B4D" w:rsidP="00153727">
            <w:pPr>
              <w:rPr>
                <w:rFonts w:ascii="Calibri" w:hAnsi="Calibri"/>
                <w:color w:val="000000"/>
              </w:rPr>
            </w:pPr>
          </w:p>
          <w:p w14:paraId="4D751387" w14:textId="77777777" w:rsidR="00265B4D" w:rsidRDefault="00265B4D" w:rsidP="00153727">
            <w:pPr>
              <w:rPr>
                <w:rFonts w:ascii="Calibri" w:hAnsi="Calibri"/>
                <w:color w:val="000000"/>
              </w:rPr>
            </w:pPr>
          </w:p>
          <w:p w14:paraId="2FC6E92C" w14:textId="339227F6" w:rsidR="00265B4D" w:rsidRPr="001174EB" w:rsidRDefault="00265B4D" w:rsidP="00153727">
            <w:pPr>
              <w:rPr>
                <w:rFonts w:ascii="Calibri" w:hAnsi="Calibri"/>
                <w:color w:val="000000"/>
              </w:rPr>
            </w:pPr>
          </w:p>
        </w:tc>
        <w:tc>
          <w:tcPr>
            <w:tcW w:w="2338" w:type="dxa"/>
          </w:tcPr>
          <w:p w14:paraId="7CEC06C9" w14:textId="77777777" w:rsidR="003664AF" w:rsidRPr="001174EB" w:rsidRDefault="003664AF" w:rsidP="00153727">
            <w:pPr>
              <w:rPr>
                <w:rFonts w:ascii="Calibri" w:hAnsi="Calibri"/>
                <w:color w:val="000000"/>
              </w:rPr>
            </w:pPr>
          </w:p>
        </w:tc>
        <w:tc>
          <w:tcPr>
            <w:tcW w:w="2338" w:type="dxa"/>
          </w:tcPr>
          <w:p w14:paraId="05CD4A01" w14:textId="77777777" w:rsidR="003664AF" w:rsidRPr="001174EB" w:rsidRDefault="003664AF" w:rsidP="00153727">
            <w:pPr>
              <w:rPr>
                <w:rFonts w:ascii="Calibri" w:hAnsi="Calibri"/>
                <w:color w:val="000000"/>
              </w:rPr>
            </w:pPr>
          </w:p>
        </w:tc>
      </w:tr>
      <w:tr w:rsidR="003664AF" w:rsidRPr="001174EB" w14:paraId="69BE9C3E" w14:textId="77777777" w:rsidTr="00153727">
        <w:tc>
          <w:tcPr>
            <w:tcW w:w="2337" w:type="dxa"/>
          </w:tcPr>
          <w:p w14:paraId="2ABC7A55" w14:textId="20ECDA90" w:rsidR="003664AF" w:rsidRPr="001174EB" w:rsidRDefault="00A21925" w:rsidP="00153727">
            <w:pPr>
              <w:rPr>
                <w:rFonts w:ascii="Calibri" w:hAnsi="Calibri"/>
                <w:color w:val="000000"/>
              </w:rPr>
            </w:pPr>
            <w:r w:rsidRPr="001174EB">
              <w:rPr>
                <w:rFonts w:ascii="Calibri" w:hAnsi="Calibri"/>
                <w:color w:val="000000"/>
              </w:rPr>
              <w:t>Strategies I</w:t>
            </w:r>
            <w:r w:rsidR="003664AF" w:rsidRPr="001174EB">
              <w:rPr>
                <w:rFonts w:ascii="Calibri" w:hAnsi="Calibri"/>
                <w:color w:val="000000"/>
              </w:rPr>
              <w:t xml:space="preserve"> would use it to manage my brand </w:t>
            </w:r>
          </w:p>
        </w:tc>
        <w:tc>
          <w:tcPr>
            <w:tcW w:w="2337" w:type="dxa"/>
          </w:tcPr>
          <w:p w14:paraId="144B576E" w14:textId="77777777" w:rsidR="003664AF" w:rsidRDefault="003664AF" w:rsidP="00153727">
            <w:pPr>
              <w:rPr>
                <w:rFonts w:ascii="Calibri" w:hAnsi="Calibri"/>
                <w:color w:val="000000"/>
              </w:rPr>
            </w:pPr>
          </w:p>
          <w:p w14:paraId="4480B4EA" w14:textId="77777777" w:rsidR="00265B4D" w:rsidRDefault="00265B4D" w:rsidP="00153727">
            <w:pPr>
              <w:rPr>
                <w:rFonts w:ascii="Calibri" w:hAnsi="Calibri"/>
                <w:color w:val="000000"/>
              </w:rPr>
            </w:pPr>
          </w:p>
          <w:p w14:paraId="338D3DA2" w14:textId="171125AF" w:rsidR="00265B4D" w:rsidRDefault="00265B4D" w:rsidP="00153727">
            <w:pPr>
              <w:rPr>
                <w:rFonts w:ascii="Calibri" w:hAnsi="Calibri"/>
                <w:color w:val="000000"/>
              </w:rPr>
            </w:pPr>
          </w:p>
          <w:p w14:paraId="07DF6F70" w14:textId="77777777" w:rsidR="00265B4D" w:rsidRDefault="00265B4D" w:rsidP="00153727">
            <w:pPr>
              <w:rPr>
                <w:rFonts w:ascii="Calibri" w:hAnsi="Calibri"/>
                <w:color w:val="000000"/>
              </w:rPr>
            </w:pPr>
          </w:p>
          <w:p w14:paraId="4B0FAAEE" w14:textId="77777777" w:rsidR="00265B4D" w:rsidRDefault="00265B4D" w:rsidP="00153727">
            <w:pPr>
              <w:rPr>
                <w:rFonts w:ascii="Calibri" w:hAnsi="Calibri"/>
                <w:color w:val="000000"/>
              </w:rPr>
            </w:pPr>
          </w:p>
          <w:p w14:paraId="1BADCCFF" w14:textId="18A95777" w:rsidR="00265B4D" w:rsidRPr="001174EB" w:rsidRDefault="00265B4D" w:rsidP="00153727">
            <w:pPr>
              <w:rPr>
                <w:rFonts w:ascii="Calibri" w:hAnsi="Calibri"/>
                <w:color w:val="000000"/>
              </w:rPr>
            </w:pPr>
          </w:p>
        </w:tc>
        <w:tc>
          <w:tcPr>
            <w:tcW w:w="2338" w:type="dxa"/>
          </w:tcPr>
          <w:p w14:paraId="759E1C5D" w14:textId="77777777" w:rsidR="003664AF" w:rsidRPr="001174EB" w:rsidRDefault="003664AF" w:rsidP="00153727">
            <w:pPr>
              <w:rPr>
                <w:rFonts w:ascii="Calibri" w:hAnsi="Calibri"/>
                <w:color w:val="000000"/>
              </w:rPr>
            </w:pPr>
          </w:p>
        </w:tc>
        <w:tc>
          <w:tcPr>
            <w:tcW w:w="2338" w:type="dxa"/>
          </w:tcPr>
          <w:p w14:paraId="4DB311CC" w14:textId="77777777" w:rsidR="003664AF" w:rsidRPr="001174EB" w:rsidRDefault="003664AF" w:rsidP="00153727">
            <w:pPr>
              <w:rPr>
                <w:rFonts w:ascii="Calibri" w:hAnsi="Calibri"/>
                <w:color w:val="000000"/>
              </w:rPr>
            </w:pPr>
          </w:p>
        </w:tc>
      </w:tr>
      <w:tr w:rsidR="003664AF" w:rsidRPr="001174EB" w14:paraId="54DF81DA" w14:textId="77777777" w:rsidTr="00153727">
        <w:tc>
          <w:tcPr>
            <w:tcW w:w="2337" w:type="dxa"/>
          </w:tcPr>
          <w:p w14:paraId="507CEE42" w14:textId="77777777" w:rsidR="003664AF" w:rsidRPr="001174EB" w:rsidRDefault="003664AF" w:rsidP="00153727">
            <w:pPr>
              <w:rPr>
                <w:rFonts w:ascii="Calibri" w:hAnsi="Calibri"/>
                <w:color w:val="000000"/>
              </w:rPr>
            </w:pPr>
            <w:r w:rsidRPr="001174EB">
              <w:rPr>
                <w:rFonts w:ascii="Calibri" w:hAnsi="Calibri"/>
                <w:color w:val="000000"/>
              </w:rPr>
              <w:t xml:space="preserve">Potential risks I may need to manage </w:t>
            </w:r>
          </w:p>
        </w:tc>
        <w:tc>
          <w:tcPr>
            <w:tcW w:w="2337" w:type="dxa"/>
          </w:tcPr>
          <w:p w14:paraId="3B385528" w14:textId="77777777" w:rsidR="003664AF" w:rsidRDefault="003664AF" w:rsidP="00153727">
            <w:pPr>
              <w:rPr>
                <w:rFonts w:ascii="Calibri" w:hAnsi="Calibri"/>
                <w:color w:val="000000"/>
              </w:rPr>
            </w:pPr>
          </w:p>
          <w:p w14:paraId="3E6F5E24" w14:textId="77777777" w:rsidR="00265B4D" w:rsidRDefault="00265B4D" w:rsidP="00153727">
            <w:pPr>
              <w:rPr>
                <w:rFonts w:ascii="Calibri" w:hAnsi="Calibri"/>
                <w:color w:val="000000"/>
              </w:rPr>
            </w:pPr>
          </w:p>
          <w:p w14:paraId="04B62A3D" w14:textId="21C2CC65" w:rsidR="00265B4D" w:rsidRDefault="00265B4D" w:rsidP="00153727">
            <w:pPr>
              <w:rPr>
                <w:rFonts w:ascii="Calibri" w:hAnsi="Calibri"/>
                <w:color w:val="000000"/>
              </w:rPr>
            </w:pPr>
          </w:p>
          <w:p w14:paraId="4927F4B7" w14:textId="77777777" w:rsidR="00265B4D" w:rsidRDefault="00265B4D" w:rsidP="00153727">
            <w:pPr>
              <w:rPr>
                <w:rFonts w:ascii="Calibri" w:hAnsi="Calibri"/>
                <w:color w:val="000000"/>
              </w:rPr>
            </w:pPr>
          </w:p>
          <w:p w14:paraId="059D43F5" w14:textId="77777777" w:rsidR="00265B4D" w:rsidRDefault="00265B4D" w:rsidP="00153727">
            <w:pPr>
              <w:rPr>
                <w:rFonts w:ascii="Calibri" w:hAnsi="Calibri"/>
                <w:color w:val="000000"/>
              </w:rPr>
            </w:pPr>
          </w:p>
          <w:p w14:paraId="63CD3DDB" w14:textId="517B5D46" w:rsidR="00265B4D" w:rsidRPr="001174EB" w:rsidRDefault="00265B4D" w:rsidP="00153727">
            <w:pPr>
              <w:rPr>
                <w:rFonts w:ascii="Calibri" w:hAnsi="Calibri"/>
                <w:color w:val="000000"/>
              </w:rPr>
            </w:pPr>
          </w:p>
        </w:tc>
        <w:tc>
          <w:tcPr>
            <w:tcW w:w="2338" w:type="dxa"/>
          </w:tcPr>
          <w:p w14:paraId="53CAD944" w14:textId="77777777" w:rsidR="003664AF" w:rsidRPr="001174EB" w:rsidRDefault="003664AF" w:rsidP="00153727">
            <w:pPr>
              <w:rPr>
                <w:rFonts w:ascii="Calibri" w:hAnsi="Calibri"/>
                <w:color w:val="000000"/>
              </w:rPr>
            </w:pPr>
          </w:p>
        </w:tc>
        <w:tc>
          <w:tcPr>
            <w:tcW w:w="2338" w:type="dxa"/>
          </w:tcPr>
          <w:p w14:paraId="27FDF652" w14:textId="77777777" w:rsidR="003664AF" w:rsidRPr="001174EB" w:rsidRDefault="003664AF" w:rsidP="00153727">
            <w:pPr>
              <w:rPr>
                <w:rFonts w:ascii="Calibri" w:hAnsi="Calibri"/>
                <w:color w:val="000000"/>
              </w:rPr>
            </w:pPr>
          </w:p>
        </w:tc>
      </w:tr>
    </w:tbl>
    <w:p w14:paraId="6CE66B76" w14:textId="77777777" w:rsidR="00A21925" w:rsidRDefault="00A21925" w:rsidP="003664AF">
      <w:pPr>
        <w:pStyle w:val="H2"/>
      </w:pPr>
    </w:p>
    <w:p w14:paraId="5BA32273" w14:textId="39898CAC" w:rsidR="003664AF" w:rsidRDefault="003664AF" w:rsidP="003664AF">
      <w:pPr>
        <w:pStyle w:val="H2"/>
      </w:pPr>
      <w:r>
        <w:t>My Code of Conduct:</w:t>
      </w:r>
    </w:p>
    <w:p w14:paraId="55EA8FBC" w14:textId="77777777" w:rsidR="00153727" w:rsidRPr="00153727" w:rsidRDefault="00153727" w:rsidP="00153727">
      <w:pPr>
        <w:pStyle w:val="H2"/>
        <w:rPr>
          <w:rFonts w:asciiTheme="minorHAnsi" w:eastAsiaTheme="minorHAnsi" w:hAnsiTheme="minorHAnsi" w:cstheme="minorBidi"/>
          <w:color w:val="auto"/>
          <w:sz w:val="22"/>
          <w:szCs w:val="22"/>
        </w:rPr>
      </w:pPr>
      <w:r w:rsidRPr="00153727">
        <w:rPr>
          <w:rFonts w:asciiTheme="minorHAnsi" w:eastAsiaTheme="minorHAnsi" w:hAnsiTheme="minorHAnsi" w:cstheme="minorBidi"/>
          <w:color w:val="auto"/>
          <w:sz w:val="22"/>
          <w:szCs w:val="22"/>
        </w:rPr>
        <w:t>This activity allows for reflection, intention, and ownership over your personal brand online.</w:t>
      </w:r>
    </w:p>
    <w:p w14:paraId="20D9BBCE" w14:textId="1B2B8DEA" w:rsidR="00153727" w:rsidRPr="00153727" w:rsidRDefault="00153727" w:rsidP="00153727">
      <w:r w:rsidRPr="00153727">
        <w:t xml:space="preserve">Drawing inspiration from the article 10 rules to post by (Binary Tattoo, 2014), identify 5 to 10 </w:t>
      </w:r>
      <w:r w:rsidR="00474160" w:rsidRPr="00153727">
        <w:t>behaviors</w:t>
      </w:r>
      <w:r w:rsidRPr="00153727">
        <w:t xml:space="preserve"> that will serve as your own personal code of conduct. If none of these rules give you the inspiration you need for a code of conduct, feel free to locate other sources that better suite your needs.</w:t>
      </w:r>
    </w:p>
    <w:p w14:paraId="3F7D753E" w14:textId="7875D21B" w:rsidR="003664AF" w:rsidRPr="003664AF" w:rsidRDefault="003664AF" w:rsidP="003664AF">
      <w:r>
        <w:t>Identify 8 behaviors that will serve as your personal code of conduct</w:t>
      </w:r>
    </w:p>
    <w:p w14:paraId="2AE4E979" w14:textId="73A7A75F" w:rsidR="00F30D9A" w:rsidRDefault="003664AF" w:rsidP="00F30D9A">
      <w:pPr>
        <w:pStyle w:val="ListParagraph"/>
        <w:numPr>
          <w:ilvl w:val="0"/>
          <w:numId w:val="46"/>
        </w:numPr>
      </w:pPr>
      <w:r>
        <w:t xml:space="preserve"> </w:t>
      </w:r>
    </w:p>
    <w:p w14:paraId="2217E9C6" w14:textId="72760332" w:rsidR="00F30D9A" w:rsidRDefault="00F30D9A" w:rsidP="00F30D9A">
      <w:pPr>
        <w:pStyle w:val="ListParagraph"/>
        <w:numPr>
          <w:ilvl w:val="0"/>
          <w:numId w:val="46"/>
        </w:numPr>
      </w:pPr>
      <w:r>
        <w:t xml:space="preserve"> </w:t>
      </w:r>
    </w:p>
    <w:p w14:paraId="346578BF" w14:textId="32F01751" w:rsidR="00F30D9A" w:rsidRDefault="00F30D9A" w:rsidP="00F30D9A">
      <w:pPr>
        <w:pStyle w:val="ListParagraph"/>
        <w:numPr>
          <w:ilvl w:val="0"/>
          <w:numId w:val="46"/>
        </w:numPr>
      </w:pPr>
      <w:r>
        <w:t xml:space="preserve"> </w:t>
      </w:r>
    </w:p>
    <w:p w14:paraId="3FBB52DF" w14:textId="74608654" w:rsidR="00F30D9A" w:rsidRDefault="00F30D9A" w:rsidP="00F30D9A">
      <w:pPr>
        <w:pStyle w:val="ListParagraph"/>
        <w:numPr>
          <w:ilvl w:val="0"/>
          <w:numId w:val="46"/>
        </w:numPr>
      </w:pPr>
      <w:r>
        <w:t xml:space="preserve">  </w:t>
      </w:r>
    </w:p>
    <w:p w14:paraId="360E27A6" w14:textId="3C692E69" w:rsidR="00F30D9A" w:rsidRDefault="00F30D9A" w:rsidP="00F30D9A">
      <w:pPr>
        <w:pStyle w:val="ListParagraph"/>
        <w:numPr>
          <w:ilvl w:val="0"/>
          <w:numId w:val="46"/>
        </w:numPr>
      </w:pPr>
      <w:r>
        <w:t xml:space="preserve">  </w:t>
      </w:r>
    </w:p>
    <w:p w14:paraId="2A2655F3" w14:textId="3BA3427E" w:rsidR="00F30D9A" w:rsidRDefault="00F30D9A" w:rsidP="00F30D9A">
      <w:pPr>
        <w:pStyle w:val="ListParagraph"/>
        <w:numPr>
          <w:ilvl w:val="0"/>
          <w:numId w:val="46"/>
        </w:numPr>
      </w:pPr>
      <w:r>
        <w:t xml:space="preserve">  </w:t>
      </w:r>
    </w:p>
    <w:p w14:paraId="013A9F83" w14:textId="79AC0F50" w:rsidR="00F30D9A" w:rsidRDefault="00F30D9A" w:rsidP="00F30D9A">
      <w:pPr>
        <w:pStyle w:val="ListParagraph"/>
        <w:numPr>
          <w:ilvl w:val="0"/>
          <w:numId w:val="46"/>
        </w:numPr>
      </w:pPr>
      <w:r>
        <w:t xml:space="preserve">  </w:t>
      </w:r>
    </w:p>
    <w:p w14:paraId="58D45D3B" w14:textId="77777777" w:rsidR="00F30D9A" w:rsidRDefault="00F30D9A" w:rsidP="00F30D9A">
      <w:pPr>
        <w:pStyle w:val="ListParagraph"/>
        <w:numPr>
          <w:ilvl w:val="0"/>
          <w:numId w:val="46"/>
        </w:numPr>
      </w:pPr>
    </w:p>
    <w:p w14:paraId="69F9EE3A" w14:textId="34352015" w:rsidR="009D538A" w:rsidRDefault="009D538A" w:rsidP="005631FE"/>
    <w:p w14:paraId="751C8684" w14:textId="77777777" w:rsidR="009D538A" w:rsidRDefault="009D538A" w:rsidP="005631FE"/>
    <w:p w14:paraId="2C59BE13" w14:textId="77777777" w:rsidR="005631FE" w:rsidRDefault="005631FE" w:rsidP="005631FE"/>
    <w:p w14:paraId="744BDF8D" w14:textId="77777777" w:rsidR="005631FE" w:rsidRDefault="005631FE" w:rsidP="005631FE"/>
    <w:p w14:paraId="1346B16B" w14:textId="77777777" w:rsidR="003E0B08" w:rsidRDefault="003E0B08" w:rsidP="003E0B08"/>
    <w:sectPr w:rsidR="003E0B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761B26"/>
    <w:multiLevelType w:val="hybridMultilevel"/>
    <w:tmpl w:val="8DA09FFC"/>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AD37357"/>
    <w:multiLevelType w:val="hybridMultilevel"/>
    <w:tmpl w:val="318ADE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CFB20D0"/>
    <w:multiLevelType w:val="hybridMultilevel"/>
    <w:tmpl w:val="001A2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8550AA"/>
    <w:multiLevelType w:val="hybridMultilevel"/>
    <w:tmpl w:val="B75CC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0E1FE5"/>
    <w:multiLevelType w:val="hybridMultilevel"/>
    <w:tmpl w:val="AFAAA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4660B8"/>
    <w:multiLevelType w:val="hybridMultilevel"/>
    <w:tmpl w:val="91142D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BE31339"/>
    <w:multiLevelType w:val="hybridMultilevel"/>
    <w:tmpl w:val="4178E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2E5B90"/>
    <w:multiLevelType w:val="hybridMultilevel"/>
    <w:tmpl w:val="D388994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97230F"/>
    <w:multiLevelType w:val="hybridMultilevel"/>
    <w:tmpl w:val="67C211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248A090A"/>
    <w:multiLevelType w:val="hybridMultilevel"/>
    <w:tmpl w:val="DEDA0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4C5E68"/>
    <w:multiLevelType w:val="hybridMultilevel"/>
    <w:tmpl w:val="B49408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382F45"/>
    <w:multiLevelType w:val="hybridMultilevel"/>
    <w:tmpl w:val="3C562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AD7C6A"/>
    <w:multiLevelType w:val="hybridMultilevel"/>
    <w:tmpl w:val="9F262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4B1276"/>
    <w:multiLevelType w:val="hybridMultilevel"/>
    <w:tmpl w:val="CEBED4FE"/>
    <w:lvl w:ilvl="0" w:tplc="04090001">
      <w:start w:val="1"/>
      <w:numFmt w:val="bullet"/>
      <w:lvlText w:val=""/>
      <w:lvlJc w:val="left"/>
      <w:pPr>
        <w:ind w:left="816" w:hanging="360"/>
      </w:pPr>
      <w:rPr>
        <w:rFonts w:ascii="Symbol" w:hAnsi="Symbol" w:hint="default"/>
      </w:rPr>
    </w:lvl>
    <w:lvl w:ilvl="1" w:tplc="04090003" w:tentative="1">
      <w:start w:val="1"/>
      <w:numFmt w:val="bullet"/>
      <w:lvlText w:val="o"/>
      <w:lvlJc w:val="left"/>
      <w:pPr>
        <w:ind w:left="1536" w:hanging="360"/>
      </w:pPr>
      <w:rPr>
        <w:rFonts w:ascii="Courier New" w:hAnsi="Courier New" w:cs="Courier New" w:hint="default"/>
      </w:rPr>
    </w:lvl>
    <w:lvl w:ilvl="2" w:tplc="04090005" w:tentative="1">
      <w:start w:val="1"/>
      <w:numFmt w:val="bullet"/>
      <w:lvlText w:val=""/>
      <w:lvlJc w:val="left"/>
      <w:pPr>
        <w:ind w:left="2256" w:hanging="360"/>
      </w:pPr>
      <w:rPr>
        <w:rFonts w:ascii="Wingdings" w:hAnsi="Wingdings" w:hint="default"/>
      </w:rPr>
    </w:lvl>
    <w:lvl w:ilvl="3" w:tplc="04090001" w:tentative="1">
      <w:start w:val="1"/>
      <w:numFmt w:val="bullet"/>
      <w:lvlText w:val=""/>
      <w:lvlJc w:val="left"/>
      <w:pPr>
        <w:ind w:left="2976" w:hanging="360"/>
      </w:pPr>
      <w:rPr>
        <w:rFonts w:ascii="Symbol" w:hAnsi="Symbol" w:hint="default"/>
      </w:rPr>
    </w:lvl>
    <w:lvl w:ilvl="4" w:tplc="04090003" w:tentative="1">
      <w:start w:val="1"/>
      <w:numFmt w:val="bullet"/>
      <w:lvlText w:val="o"/>
      <w:lvlJc w:val="left"/>
      <w:pPr>
        <w:ind w:left="3696" w:hanging="360"/>
      </w:pPr>
      <w:rPr>
        <w:rFonts w:ascii="Courier New" w:hAnsi="Courier New" w:cs="Courier New" w:hint="default"/>
      </w:rPr>
    </w:lvl>
    <w:lvl w:ilvl="5" w:tplc="04090005" w:tentative="1">
      <w:start w:val="1"/>
      <w:numFmt w:val="bullet"/>
      <w:lvlText w:val=""/>
      <w:lvlJc w:val="left"/>
      <w:pPr>
        <w:ind w:left="4416" w:hanging="360"/>
      </w:pPr>
      <w:rPr>
        <w:rFonts w:ascii="Wingdings" w:hAnsi="Wingdings" w:hint="default"/>
      </w:rPr>
    </w:lvl>
    <w:lvl w:ilvl="6" w:tplc="04090001" w:tentative="1">
      <w:start w:val="1"/>
      <w:numFmt w:val="bullet"/>
      <w:lvlText w:val=""/>
      <w:lvlJc w:val="left"/>
      <w:pPr>
        <w:ind w:left="5136" w:hanging="360"/>
      </w:pPr>
      <w:rPr>
        <w:rFonts w:ascii="Symbol" w:hAnsi="Symbol" w:hint="default"/>
      </w:rPr>
    </w:lvl>
    <w:lvl w:ilvl="7" w:tplc="04090003" w:tentative="1">
      <w:start w:val="1"/>
      <w:numFmt w:val="bullet"/>
      <w:lvlText w:val="o"/>
      <w:lvlJc w:val="left"/>
      <w:pPr>
        <w:ind w:left="5856" w:hanging="360"/>
      </w:pPr>
      <w:rPr>
        <w:rFonts w:ascii="Courier New" w:hAnsi="Courier New" w:cs="Courier New" w:hint="default"/>
      </w:rPr>
    </w:lvl>
    <w:lvl w:ilvl="8" w:tplc="04090005" w:tentative="1">
      <w:start w:val="1"/>
      <w:numFmt w:val="bullet"/>
      <w:lvlText w:val=""/>
      <w:lvlJc w:val="left"/>
      <w:pPr>
        <w:ind w:left="6576" w:hanging="360"/>
      </w:pPr>
      <w:rPr>
        <w:rFonts w:ascii="Wingdings" w:hAnsi="Wingdings" w:hint="default"/>
      </w:rPr>
    </w:lvl>
  </w:abstractNum>
  <w:abstractNum w:abstractNumId="14" w15:restartNumberingAfterBreak="0">
    <w:nsid w:val="2E564746"/>
    <w:multiLevelType w:val="hybridMultilevel"/>
    <w:tmpl w:val="3B520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46582F"/>
    <w:multiLevelType w:val="hybridMultilevel"/>
    <w:tmpl w:val="B5AE57B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34DA41B1"/>
    <w:multiLevelType w:val="hybridMultilevel"/>
    <w:tmpl w:val="BF6646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6493B8A"/>
    <w:multiLevelType w:val="hybridMultilevel"/>
    <w:tmpl w:val="F88E1C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4654E9"/>
    <w:multiLevelType w:val="hybridMultilevel"/>
    <w:tmpl w:val="4AB0C3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EA20A6"/>
    <w:multiLevelType w:val="hybridMultilevel"/>
    <w:tmpl w:val="96FCD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D1B716C"/>
    <w:multiLevelType w:val="hybridMultilevel"/>
    <w:tmpl w:val="22D0F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D7C1194"/>
    <w:multiLevelType w:val="hybridMultilevel"/>
    <w:tmpl w:val="FB8606D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46BB3D3F"/>
    <w:multiLevelType w:val="hybridMultilevel"/>
    <w:tmpl w:val="CA4E85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95E5F78"/>
    <w:multiLevelType w:val="hybridMultilevel"/>
    <w:tmpl w:val="8312D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BF95E74"/>
    <w:multiLevelType w:val="hybridMultilevel"/>
    <w:tmpl w:val="FA04F3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28D34D9"/>
    <w:multiLevelType w:val="hybridMultilevel"/>
    <w:tmpl w:val="3D2E7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6AB36A5"/>
    <w:multiLevelType w:val="hybridMultilevel"/>
    <w:tmpl w:val="11B48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A052DDC"/>
    <w:multiLevelType w:val="hybridMultilevel"/>
    <w:tmpl w:val="050AA0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B7A3129"/>
    <w:multiLevelType w:val="hybridMultilevel"/>
    <w:tmpl w:val="3F9A8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CCB31FC"/>
    <w:multiLevelType w:val="hybridMultilevel"/>
    <w:tmpl w:val="83E8FD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E6D549C"/>
    <w:multiLevelType w:val="hybridMultilevel"/>
    <w:tmpl w:val="0BEEE3B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ED140CB"/>
    <w:multiLevelType w:val="hybridMultilevel"/>
    <w:tmpl w:val="D2D85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2AF22F0"/>
    <w:multiLevelType w:val="hybridMultilevel"/>
    <w:tmpl w:val="F56E2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2DC58A0"/>
    <w:multiLevelType w:val="hybridMultilevel"/>
    <w:tmpl w:val="5BFC3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3632506"/>
    <w:multiLevelType w:val="hybridMultilevel"/>
    <w:tmpl w:val="2006DD1E"/>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5" w15:restartNumberingAfterBreak="0">
    <w:nsid w:val="65C330B2"/>
    <w:multiLevelType w:val="hybridMultilevel"/>
    <w:tmpl w:val="A3767C50"/>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6ACD0B2A"/>
    <w:multiLevelType w:val="hybridMultilevel"/>
    <w:tmpl w:val="18329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FF96EEE"/>
    <w:multiLevelType w:val="hybridMultilevel"/>
    <w:tmpl w:val="F6909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2184DCE"/>
    <w:multiLevelType w:val="hybridMultilevel"/>
    <w:tmpl w:val="301028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73AC6F8F"/>
    <w:multiLevelType w:val="hybridMultilevel"/>
    <w:tmpl w:val="FD98683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4EA14CD"/>
    <w:multiLevelType w:val="hybridMultilevel"/>
    <w:tmpl w:val="6FEE987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A210DA9"/>
    <w:multiLevelType w:val="hybridMultilevel"/>
    <w:tmpl w:val="80A26F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CAB0559"/>
    <w:multiLevelType w:val="hybridMultilevel"/>
    <w:tmpl w:val="B8B80C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7E8508A5"/>
    <w:multiLevelType w:val="hybridMultilevel"/>
    <w:tmpl w:val="8888473C"/>
    <w:lvl w:ilvl="0" w:tplc="6EA2A03C">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EB66A15"/>
    <w:multiLevelType w:val="hybridMultilevel"/>
    <w:tmpl w:val="D898B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FB51CCC"/>
    <w:multiLevelType w:val="hybridMultilevel"/>
    <w:tmpl w:val="EC3692A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6" w15:restartNumberingAfterBreak="0">
    <w:nsid w:val="7FFE7DC3"/>
    <w:multiLevelType w:val="hybridMultilevel"/>
    <w:tmpl w:val="0A04B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5"/>
  </w:num>
  <w:num w:numId="2">
    <w:abstractNumId w:val="0"/>
  </w:num>
  <w:num w:numId="3">
    <w:abstractNumId w:val="8"/>
  </w:num>
  <w:num w:numId="4">
    <w:abstractNumId w:val="15"/>
  </w:num>
  <w:num w:numId="5">
    <w:abstractNumId w:val="11"/>
  </w:num>
  <w:num w:numId="6">
    <w:abstractNumId w:val="28"/>
  </w:num>
  <w:num w:numId="7">
    <w:abstractNumId w:val="46"/>
  </w:num>
  <w:num w:numId="8">
    <w:abstractNumId w:val="18"/>
  </w:num>
  <w:num w:numId="9">
    <w:abstractNumId w:val="6"/>
  </w:num>
  <w:num w:numId="10">
    <w:abstractNumId w:val="26"/>
  </w:num>
  <w:num w:numId="11">
    <w:abstractNumId w:val="44"/>
  </w:num>
  <w:num w:numId="12">
    <w:abstractNumId w:val="9"/>
  </w:num>
  <w:num w:numId="13">
    <w:abstractNumId w:val="23"/>
  </w:num>
  <w:num w:numId="14">
    <w:abstractNumId w:val="29"/>
  </w:num>
  <w:num w:numId="15">
    <w:abstractNumId w:val="30"/>
  </w:num>
  <w:num w:numId="16">
    <w:abstractNumId w:val="10"/>
  </w:num>
  <w:num w:numId="17">
    <w:abstractNumId w:val="2"/>
  </w:num>
  <w:num w:numId="18">
    <w:abstractNumId w:val="27"/>
  </w:num>
  <w:num w:numId="19">
    <w:abstractNumId w:val="42"/>
  </w:num>
  <w:num w:numId="20">
    <w:abstractNumId w:val="5"/>
  </w:num>
  <w:num w:numId="21">
    <w:abstractNumId w:val="16"/>
  </w:num>
  <w:num w:numId="22">
    <w:abstractNumId w:val="1"/>
  </w:num>
  <w:num w:numId="23">
    <w:abstractNumId w:val="41"/>
  </w:num>
  <w:num w:numId="24">
    <w:abstractNumId w:val="35"/>
  </w:num>
  <w:num w:numId="25">
    <w:abstractNumId w:val="38"/>
  </w:num>
  <w:num w:numId="26">
    <w:abstractNumId w:val="33"/>
  </w:num>
  <w:num w:numId="27">
    <w:abstractNumId w:val="37"/>
  </w:num>
  <w:num w:numId="28">
    <w:abstractNumId w:val="19"/>
  </w:num>
  <w:num w:numId="29">
    <w:abstractNumId w:val="24"/>
  </w:num>
  <w:num w:numId="30">
    <w:abstractNumId w:val="20"/>
  </w:num>
  <w:num w:numId="31">
    <w:abstractNumId w:val="4"/>
  </w:num>
  <w:num w:numId="32">
    <w:abstractNumId w:val="22"/>
  </w:num>
  <w:num w:numId="33">
    <w:abstractNumId w:val="3"/>
  </w:num>
  <w:num w:numId="34">
    <w:abstractNumId w:val="14"/>
  </w:num>
  <w:num w:numId="35">
    <w:abstractNumId w:val="12"/>
  </w:num>
  <w:num w:numId="36">
    <w:abstractNumId w:val="43"/>
  </w:num>
  <w:num w:numId="37">
    <w:abstractNumId w:val="40"/>
  </w:num>
  <w:num w:numId="38">
    <w:abstractNumId w:val="39"/>
  </w:num>
  <w:num w:numId="39">
    <w:abstractNumId w:val="13"/>
  </w:num>
  <w:num w:numId="40">
    <w:abstractNumId w:val="36"/>
  </w:num>
  <w:num w:numId="41">
    <w:abstractNumId w:val="25"/>
  </w:num>
  <w:num w:numId="42">
    <w:abstractNumId w:val="32"/>
  </w:num>
  <w:num w:numId="43">
    <w:abstractNumId w:val="31"/>
  </w:num>
  <w:num w:numId="44">
    <w:abstractNumId w:val="17"/>
  </w:num>
  <w:num w:numId="45">
    <w:abstractNumId w:val="7"/>
  </w:num>
  <w:num w:numId="46">
    <w:abstractNumId w:val="21"/>
  </w:num>
  <w:num w:numId="47">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LockTheme/>
  <w:styleLockQFSet/>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420"/>
    <w:rsid w:val="000002E5"/>
    <w:rsid w:val="000006B7"/>
    <w:rsid w:val="00010C98"/>
    <w:rsid w:val="00012133"/>
    <w:rsid w:val="000138D9"/>
    <w:rsid w:val="00014042"/>
    <w:rsid w:val="00021302"/>
    <w:rsid w:val="000230D2"/>
    <w:rsid w:val="00024B49"/>
    <w:rsid w:val="0002598D"/>
    <w:rsid w:val="00032022"/>
    <w:rsid w:val="000425A4"/>
    <w:rsid w:val="00050EFD"/>
    <w:rsid w:val="000608EE"/>
    <w:rsid w:val="000617D4"/>
    <w:rsid w:val="000643B2"/>
    <w:rsid w:val="00070C6E"/>
    <w:rsid w:val="00070FE0"/>
    <w:rsid w:val="0007236C"/>
    <w:rsid w:val="000817CE"/>
    <w:rsid w:val="00083809"/>
    <w:rsid w:val="000A0E9D"/>
    <w:rsid w:val="000A147E"/>
    <w:rsid w:val="000A22B7"/>
    <w:rsid w:val="000A24E1"/>
    <w:rsid w:val="000A2820"/>
    <w:rsid w:val="000A2DF7"/>
    <w:rsid w:val="000B64F5"/>
    <w:rsid w:val="000C09A0"/>
    <w:rsid w:val="000C3852"/>
    <w:rsid w:val="000C4FF9"/>
    <w:rsid w:val="000C73E2"/>
    <w:rsid w:val="000D320F"/>
    <w:rsid w:val="000D36A3"/>
    <w:rsid w:val="000D3D03"/>
    <w:rsid w:val="000D7EA9"/>
    <w:rsid w:val="000E379B"/>
    <w:rsid w:val="000E584A"/>
    <w:rsid w:val="000E5D8B"/>
    <w:rsid w:val="000E72BE"/>
    <w:rsid w:val="000F0B88"/>
    <w:rsid w:val="000F3886"/>
    <w:rsid w:val="00101449"/>
    <w:rsid w:val="0010144E"/>
    <w:rsid w:val="00111EF7"/>
    <w:rsid w:val="00115199"/>
    <w:rsid w:val="0011686C"/>
    <w:rsid w:val="00117056"/>
    <w:rsid w:val="00122509"/>
    <w:rsid w:val="00133C0C"/>
    <w:rsid w:val="001430E7"/>
    <w:rsid w:val="00146955"/>
    <w:rsid w:val="00152036"/>
    <w:rsid w:val="00153727"/>
    <w:rsid w:val="00156C46"/>
    <w:rsid w:val="00165A8A"/>
    <w:rsid w:val="0016746C"/>
    <w:rsid w:val="001735C9"/>
    <w:rsid w:val="00173AAB"/>
    <w:rsid w:val="00192B79"/>
    <w:rsid w:val="00194A57"/>
    <w:rsid w:val="001A0881"/>
    <w:rsid w:val="001A139F"/>
    <w:rsid w:val="001A3D22"/>
    <w:rsid w:val="001A3DB3"/>
    <w:rsid w:val="001A6821"/>
    <w:rsid w:val="001B32A2"/>
    <w:rsid w:val="001B4D04"/>
    <w:rsid w:val="001B787E"/>
    <w:rsid w:val="001C01F2"/>
    <w:rsid w:val="001C0DBA"/>
    <w:rsid w:val="001C1E56"/>
    <w:rsid w:val="001C2A7C"/>
    <w:rsid w:val="001C591E"/>
    <w:rsid w:val="001C6347"/>
    <w:rsid w:val="001C6E24"/>
    <w:rsid w:val="001D5CD7"/>
    <w:rsid w:val="001D6D5E"/>
    <w:rsid w:val="001E41E2"/>
    <w:rsid w:val="001E43E5"/>
    <w:rsid w:val="001F3236"/>
    <w:rsid w:val="001F4CDD"/>
    <w:rsid w:val="00205EC5"/>
    <w:rsid w:val="00211564"/>
    <w:rsid w:val="002118C7"/>
    <w:rsid w:val="002128FA"/>
    <w:rsid w:val="002130F3"/>
    <w:rsid w:val="002177F1"/>
    <w:rsid w:val="00222782"/>
    <w:rsid w:val="002233F1"/>
    <w:rsid w:val="0022410D"/>
    <w:rsid w:val="002262DF"/>
    <w:rsid w:val="002271E3"/>
    <w:rsid w:val="00232ED1"/>
    <w:rsid w:val="002331A4"/>
    <w:rsid w:val="00244D86"/>
    <w:rsid w:val="00250672"/>
    <w:rsid w:val="00262733"/>
    <w:rsid w:val="00263260"/>
    <w:rsid w:val="00265B4D"/>
    <w:rsid w:val="00266E47"/>
    <w:rsid w:val="002729EE"/>
    <w:rsid w:val="00287A95"/>
    <w:rsid w:val="00295E79"/>
    <w:rsid w:val="002A0831"/>
    <w:rsid w:val="002A1F12"/>
    <w:rsid w:val="002A3E6A"/>
    <w:rsid w:val="002B5420"/>
    <w:rsid w:val="002B56EE"/>
    <w:rsid w:val="002C7A88"/>
    <w:rsid w:val="002D058B"/>
    <w:rsid w:val="002D4071"/>
    <w:rsid w:val="002D5FE7"/>
    <w:rsid w:val="002D6B51"/>
    <w:rsid w:val="002D78DA"/>
    <w:rsid w:val="002D7A5D"/>
    <w:rsid w:val="002E0A8A"/>
    <w:rsid w:val="002E52C4"/>
    <w:rsid w:val="002F1AF1"/>
    <w:rsid w:val="002F377B"/>
    <w:rsid w:val="002F4734"/>
    <w:rsid w:val="003006A8"/>
    <w:rsid w:val="00300760"/>
    <w:rsid w:val="00312BE3"/>
    <w:rsid w:val="00327130"/>
    <w:rsid w:val="00330E5B"/>
    <w:rsid w:val="0033621B"/>
    <w:rsid w:val="00336683"/>
    <w:rsid w:val="00343603"/>
    <w:rsid w:val="003464CC"/>
    <w:rsid w:val="00346CA2"/>
    <w:rsid w:val="0035070D"/>
    <w:rsid w:val="003525A6"/>
    <w:rsid w:val="00353D05"/>
    <w:rsid w:val="003630AA"/>
    <w:rsid w:val="00363385"/>
    <w:rsid w:val="003664AF"/>
    <w:rsid w:val="003734B3"/>
    <w:rsid w:val="0037396B"/>
    <w:rsid w:val="00377998"/>
    <w:rsid w:val="00382608"/>
    <w:rsid w:val="0038408A"/>
    <w:rsid w:val="00397CEF"/>
    <w:rsid w:val="003A18F1"/>
    <w:rsid w:val="003A6C20"/>
    <w:rsid w:val="003A72BF"/>
    <w:rsid w:val="003B5F84"/>
    <w:rsid w:val="003C2D1C"/>
    <w:rsid w:val="003C78F8"/>
    <w:rsid w:val="003D1F35"/>
    <w:rsid w:val="003D3E71"/>
    <w:rsid w:val="003D798D"/>
    <w:rsid w:val="003E0B08"/>
    <w:rsid w:val="003E55DA"/>
    <w:rsid w:val="003E5FDA"/>
    <w:rsid w:val="004021E3"/>
    <w:rsid w:val="004068C6"/>
    <w:rsid w:val="00411D35"/>
    <w:rsid w:val="00414F7E"/>
    <w:rsid w:val="00415F8E"/>
    <w:rsid w:val="00423930"/>
    <w:rsid w:val="00433F03"/>
    <w:rsid w:val="004356D3"/>
    <w:rsid w:val="00440C22"/>
    <w:rsid w:val="00445AE2"/>
    <w:rsid w:val="004552CD"/>
    <w:rsid w:val="00456DD6"/>
    <w:rsid w:val="00462243"/>
    <w:rsid w:val="0046270D"/>
    <w:rsid w:val="00472757"/>
    <w:rsid w:val="00474160"/>
    <w:rsid w:val="00480C48"/>
    <w:rsid w:val="00490F7F"/>
    <w:rsid w:val="0049114B"/>
    <w:rsid w:val="00493EF5"/>
    <w:rsid w:val="00496466"/>
    <w:rsid w:val="004B55B9"/>
    <w:rsid w:val="004B7D0B"/>
    <w:rsid w:val="004C1984"/>
    <w:rsid w:val="004C1BB5"/>
    <w:rsid w:val="004C1F4A"/>
    <w:rsid w:val="004C352E"/>
    <w:rsid w:val="004C7C8D"/>
    <w:rsid w:val="004D3F06"/>
    <w:rsid w:val="004D44B9"/>
    <w:rsid w:val="004D5D32"/>
    <w:rsid w:val="004E0E0C"/>
    <w:rsid w:val="004E1073"/>
    <w:rsid w:val="004E330B"/>
    <w:rsid w:val="004E337A"/>
    <w:rsid w:val="004E6FD1"/>
    <w:rsid w:val="004E756F"/>
    <w:rsid w:val="004F15CF"/>
    <w:rsid w:val="004F1C6A"/>
    <w:rsid w:val="004F436C"/>
    <w:rsid w:val="004F6436"/>
    <w:rsid w:val="00504A06"/>
    <w:rsid w:val="00505407"/>
    <w:rsid w:val="00506576"/>
    <w:rsid w:val="005101C8"/>
    <w:rsid w:val="005118FC"/>
    <w:rsid w:val="005127D0"/>
    <w:rsid w:val="00515DBE"/>
    <w:rsid w:val="00523C6D"/>
    <w:rsid w:val="0052530C"/>
    <w:rsid w:val="00525D6A"/>
    <w:rsid w:val="0052635F"/>
    <w:rsid w:val="00526A37"/>
    <w:rsid w:val="00527662"/>
    <w:rsid w:val="00541F67"/>
    <w:rsid w:val="00542339"/>
    <w:rsid w:val="00545D04"/>
    <w:rsid w:val="005464F4"/>
    <w:rsid w:val="00547EC2"/>
    <w:rsid w:val="005502E4"/>
    <w:rsid w:val="00550D64"/>
    <w:rsid w:val="00551707"/>
    <w:rsid w:val="00553DEA"/>
    <w:rsid w:val="0055423A"/>
    <w:rsid w:val="005568CE"/>
    <w:rsid w:val="00556D17"/>
    <w:rsid w:val="0055747B"/>
    <w:rsid w:val="005631FE"/>
    <w:rsid w:val="00564800"/>
    <w:rsid w:val="0057047A"/>
    <w:rsid w:val="005750E2"/>
    <w:rsid w:val="0057627C"/>
    <w:rsid w:val="0057705A"/>
    <w:rsid w:val="0058354C"/>
    <w:rsid w:val="00583BA0"/>
    <w:rsid w:val="005841AE"/>
    <w:rsid w:val="00592067"/>
    <w:rsid w:val="005A0DB5"/>
    <w:rsid w:val="005A2D7F"/>
    <w:rsid w:val="005A47BB"/>
    <w:rsid w:val="005A557A"/>
    <w:rsid w:val="005A6B91"/>
    <w:rsid w:val="005C454E"/>
    <w:rsid w:val="005C5363"/>
    <w:rsid w:val="005C7A71"/>
    <w:rsid w:val="005D249F"/>
    <w:rsid w:val="005D25C7"/>
    <w:rsid w:val="005D674E"/>
    <w:rsid w:val="005D7753"/>
    <w:rsid w:val="005E0654"/>
    <w:rsid w:val="005E6B69"/>
    <w:rsid w:val="005E73F7"/>
    <w:rsid w:val="005E7C5B"/>
    <w:rsid w:val="00602B03"/>
    <w:rsid w:val="00605CB5"/>
    <w:rsid w:val="0060633C"/>
    <w:rsid w:val="0061159F"/>
    <w:rsid w:val="00626067"/>
    <w:rsid w:val="00632886"/>
    <w:rsid w:val="0064091F"/>
    <w:rsid w:val="0064203A"/>
    <w:rsid w:val="00642A87"/>
    <w:rsid w:val="006457C4"/>
    <w:rsid w:val="006463ED"/>
    <w:rsid w:val="0065292B"/>
    <w:rsid w:val="006566AB"/>
    <w:rsid w:val="00665E69"/>
    <w:rsid w:val="00674264"/>
    <w:rsid w:val="0067525E"/>
    <w:rsid w:val="006814C5"/>
    <w:rsid w:val="00684803"/>
    <w:rsid w:val="006978AC"/>
    <w:rsid w:val="006A309F"/>
    <w:rsid w:val="006A316D"/>
    <w:rsid w:val="006A3C09"/>
    <w:rsid w:val="006A4044"/>
    <w:rsid w:val="006A46FF"/>
    <w:rsid w:val="006A498E"/>
    <w:rsid w:val="006A7876"/>
    <w:rsid w:val="006B04AF"/>
    <w:rsid w:val="006B4F86"/>
    <w:rsid w:val="006B5F0E"/>
    <w:rsid w:val="006B66CB"/>
    <w:rsid w:val="006B6AD5"/>
    <w:rsid w:val="006C5C4D"/>
    <w:rsid w:val="006C6D79"/>
    <w:rsid w:val="006E0510"/>
    <w:rsid w:val="006E143F"/>
    <w:rsid w:val="006E18D9"/>
    <w:rsid w:val="006E1DC6"/>
    <w:rsid w:val="006E28C0"/>
    <w:rsid w:val="006E30FC"/>
    <w:rsid w:val="006E52BE"/>
    <w:rsid w:val="006E6E85"/>
    <w:rsid w:val="006F3D24"/>
    <w:rsid w:val="00700B32"/>
    <w:rsid w:val="00700CBC"/>
    <w:rsid w:val="007011BE"/>
    <w:rsid w:val="0070280C"/>
    <w:rsid w:val="007030D6"/>
    <w:rsid w:val="00704068"/>
    <w:rsid w:val="007062A2"/>
    <w:rsid w:val="007100D8"/>
    <w:rsid w:val="00711E27"/>
    <w:rsid w:val="00713717"/>
    <w:rsid w:val="00720014"/>
    <w:rsid w:val="00721239"/>
    <w:rsid w:val="00724CBF"/>
    <w:rsid w:val="0072769B"/>
    <w:rsid w:val="00730C37"/>
    <w:rsid w:val="00735BB7"/>
    <w:rsid w:val="00737288"/>
    <w:rsid w:val="00741090"/>
    <w:rsid w:val="0074148A"/>
    <w:rsid w:val="0074271F"/>
    <w:rsid w:val="0075631F"/>
    <w:rsid w:val="00757CF7"/>
    <w:rsid w:val="00762A4F"/>
    <w:rsid w:val="00763B0E"/>
    <w:rsid w:val="007641D1"/>
    <w:rsid w:val="00772E39"/>
    <w:rsid w:val="00772F2F"/>
    <w:rsid w:val="00772FCC"/>
    <w:rsid w:val="007739DF"/>
    <w:rsid w:val="0077449F"/>
    <w:rsid w:val="00775C4E"/>
    <w:rsid w:val="00780A6A"/>
    <w:rsid w:val="00780CD8"/>
    <w:rsid w:val="00780FC2"/>
    <w:rsid w:val="007852AF"/>
    <w:rsid w:val="007853BC"/>
    <w:rsid w:val="00786B08"/>
    <w:rsid w:val="007941A7"/>
    <w:rsid w:val="007A1B99"/>
    <w:rsid w:val="007A326A"/>
    <w:rsid w:val="007B01E3"/>
    <w:rsid w:val="007C0607"/>
    <w:rsid w:val="007C6BA2"/>
    <w:rsid w:val="007D3CE0"/>
    <w:rsid w:val="007E7FD1"/>
    <w:rsid w:val="007F067F"/>
    <w:rsid w:val="007F0A74"/>
    <w:rsid w:val="007F11F7"/>
    <w:rsid w:val="007F4BA5"/>
    <w:rsid w:val="007F7313"/>
    <w:rsid w:val="007F7B09"/>
    <w:rsid w:val="00806BD0"/>
    <w:rsid w:val="0081082D"/>
    <w:rsid w:val="00813A35"/>
    <w:rsid w:val="008143F7"/>
    <w:rsid w:val="00821B11"/>
    <w:rsid w:val="00822C31"/>
    <w:rsid w:val="00826429"/>
    <w:rsid w:val="008316D7"/>
    <w:rsid w:val="00834DC2"/>
    <w:rsid w:val="0084028E"/>
    <w:rsid w:val="0084183D"/>
    <w:rsid w:val="0085054B"/>
    <w:rsid w:val="00853A5D"/>
    <w:rsid w:val="00855576"/>
    <w:rsid w:val="00866897"/>
    <w:rsid w:val="00866AF6"/>
    <w:rsid w:val="0087003E"/>
    <w:rsid w:val="008707D0"/>
    <w:rsid w:val="00872678"/>
    <w:rsid w:val="008750DE"/>
    <w:rsid w:val="008757DD"/>
    <w:rsid w:val="008829A5"/>
    <w:rsid w:val="00884951"/>
    <w:rsid w:val="008856F6"/>
    <w:rsid w:val="008900C1"/>
    <w:rsid w:val="00891829"/>
    <w:rsid w:val="00891ED4"/>
    <w:rsid w:val="00894DBF"/>
    <w:rsid w:val="008957AC"/>
    <w:rsid w:val="008A6AC5"/>
    <w:rsid w:val="008B037F"/>
    <w:rsid w:val="008B2F05"/>
    <w:rsid w:val="008C18C1"/>
    <w:rsid w:val="008C2271"/>
    <w:rsid w:val="008C5535"/>
    <w:rsid w:val="008F41CF"/>
    <w:rsid w:val="00901910"/>
    <w:rsid w:val="00902AF9"/>
    <w:rsid w:val="00904402"/>
    <w:rsid w:val="009046EC"/>
    <w:rsid w:val="00904B82"/>
    <w:rsid w:val="009057D0"/>
    <w:rsid w:val="00912362"/>
    <w:rsid w:val="00916D35"/>
    <w:rsid w:val="00917E90"/>
    <w:rsid w:val="009238A3"/>
    <w:rsid w:val="00926096"/>
    <w:rsid w:val="00926FD9"/>
    <w:rsid w:val="00932093"/>
    <w:rsid w:val="009418CE"/>
    <w:rsid w:val="00941DB6"/>
    <w:rsid w:val="00947429"/>
    <w:rsid w:val="009572DD"/>
    <w:rsid w:val="0096299D"/>
    <w:rsid w:val="00962B25"/>
    <w:rsid w:val="00966795"/>
    <w:rsid w:val="00970EAE"/>
    <w:rsid w:val="009718B7"/>
    <w:rsid w:val="0098398C"/>
    <w:rsid w:val="00984638"/>
    <w:rsid w:val="009865AB"/>
    <w:rsid w:val="00994B4B"/>
    <w:rsid w:val="00997AAD"/>
    <w:rsid w:val="009A2B73"/>
    <w:rsid w:val="009A2F70"/>
    <w:rsid w:val="009A77DA"/>
    <w:rsid w:val="009B0617"/>
    <w:rsid w:val="009B6611"/>
    <w:rsid w:val="009B66F3"/>
    <w:rsid w:val="009C2C83"/>
    <w:rsid w:val="009C71ED"/>
    <w:rsid w:val="009D0144"/>
    <w:rsid w:val="009D538A"/>
    <w:rsid w:val="009D55ED"/>
    <w:rsid w:val="009E77A4"/>
    <w:rsid w:val="009F17E1"/>
    <w:rsid w:val="00A009C6"/>
    <w:rsid w:val="00A1152D"/>
    <w:rsid w:val="00A17759"/>
    <w:rsid w:val="00A21925"/>
    <w:rsid w:val="00A22787"/>
    <w:rsid w:val="00A22A34"/>
    <w:rsid w:val="00A24FCE"/>
    <w:rsid w:val="00A251C8"/>
    <w:rsid w:val="00A2741C"/>
    <w:rsid w:val="00A2793A"/>
    <w:rsid w:val="00A27EF4"/>
    <w:rsid w:val="00A37B3B"/>
    <w:rsid w:val="00A44692"/>
    <w:rsid w:val="00A451D4"/>
    <w:rsid w:val="00A45680"/>
    <w:rsid w:val="00A51097"/>
    <w:rsid w:val="00A52F7A"/>
    <w:rsid w:val="00A55CE7"/>
    <w:rsid w:val="00A56ED0"/>
    <w:rsid w:val="00A61347"/>
    <w:rsid w:val="00A652DB"/>
    <w:rsid w:val="00A676D9"/>
    <w:rsid w:val="00A77159"/>
    <w:rsid w:val="00A92F3A"/>
    <w:rsid w:val="00AA0506"/>
    <w:rsid w:val="00AA36EF"/>
    <w:rsid w:val="00AA58F5"/>
    <w:rsid w:val="00AA67BB"/>
    <w:rsid w:val="00AB5FBE"/>
    <w:rsid w:val="00AB7CCA"/>
    <w:rsid w:val="00AC0C63"/>
    <w:rsid w:val="00AC0EE3"/>
    <w:rsid w:val="00AC59F0"/>
    <w:rsid w:val="00AD1C10"/>
    <w:rsid w:val="00AD45CE"/>
    <w:rsid w:val="00AD5483"/>
    <w:rsid w:val="00B00646"/>
    <w:rsid w:val="00B026EE"/>
    <w:rsid w:val="00B056E7"/>
    <w:rsid w:val="00B138C0"/>
    <w:rsid w:val="00B168CE"/>
    <w:rsid w:val="00B17CA9"/>
    <w:rsid w:val="00B2207E"/>
    <w:rsid w:val="00B27451"/>
    <w:rsid w:val="00B31C89"/>
    <w:rsid w:val="00B4606C"/>
    <w:rsid w:val="00B57582"/>
    <w:rsid w:val="00B60645"/>
    <w:rsid w:val="00B62B6B"/>
    <w:rsid w:val="00B649B2"/>
    <w:rsid w:val="00B65CC3"/>
    <w:rsid w:val="00B66946"/>
    <w:rsid w:val="00B66A86"/>
    <w:rsid w:val="00B67BDA"/>
    <w:rsid w:val="00B72324"/>
    <w:rsid w:val="00B7448F"/>
    <w:rsid w:val="00B87340"/>
    <w:rsid w:val="00B936EF"/>
    <w:rsid w:val="00BA54CB"/>
    <w:rsid w:val="00BB082D"/>
    <w:rsid w:val="00BB3F59"/>
    <w:rsid w:val="00BC4A6B"/>
    <w:rsid w:val="00BD00FC"/>
    <w:rsid w:val="00BD1BC8"/>
    <w:rsid w:val="00BD39BF"/>
    <w:rsid w:val="00BD5A41"/>
    <w:rsid w:val="00BE7620"/>
    <w:rsid w:val="00BF2219"/>
    <w:rsid w:val="00BF700F"/>
    <w:rsid w:val="00C07875"/>
    <w:rsid w:val="00C07F00"/>
    <w:rsid w:val="00C1030A"/>
    <w:rsid w:val="00C20504"/>
    <w:rsid w:val="00C30E61"/>
    <w:rsid w:val="00C33239"/>
    <w:rsid w:val="00C410DA"/>
    <w:rsid w:val="00C41C42"/>
    <w:rsid w:val="00C465D0"/>
    <w:rsid w:val="00C47B9D"/>
    <w:rsid w:val="00C536FF"/>
    <w:rsid w:val="00C627A3"/>
    <w:rsid w:val="00C65FC2"/>
    <w:rsid w:val="00C7663B"/>
    <w:rsid w:val="00C8018A"/>
    <w:rsid w:val="00C94EF5"/>
    <w:rsid w:val="00CB5133"/>
    <w:rsid w:val="00CB69CB"/>
    <w:rsid w:val="00CD05B3"/>
    <w:rsid w:val="00CD3829"/>
    <w:rsid w:val="00CE1F8D"/>
    <w:rsid w:val="00CE2E25"/>
    <w:rsid w:val="00CE36F2"/>
    <w:rsid w:val="00CF038F"/>
    <w:rsid w:val="00CF07B4"/>
    <w:rsid w:val="00D011D9"/>
    <w:rsid w:val="00D04E06"/>
    <w:rsid w:val="00D07395"/>
    <w:rsid w:val="00D125C8"/>
    <w:rsid w:val="00D136E6"/>
    <w:rsid w:val="00D13DFC"/>
    <w:rsid w:val="00D14879"/>
    <w:rsid w:val="00D174F7"/>
    <w:rsid w:val="00D24F29"/>
    <w:rsid w:val="00D31BF5"/>
    <w:rsid w:val="00D47193"/>
    <w:rsid w:val="00D55355"/>
    <w:rsid w:val="00D622A9"/>
    <w:rsid w:val="00D65696"/>
    <w:rsid w:val="00D73BB2"/>
    <w:rsid w:val="00D82AEA"/>
    <w:rsid w:val="00D91584"/>
    <w:rsid w:val="00D96515"/>
    <w:rsid w:val="00DA4E7A"/>
    <w:rsid w:val="00DA5332"/>
    <w:rsid w:val="00DB0615"/>
    <w:rsid w:val="00DB2065"/>
    <w:rsid w:val="00DB2131"/>
    <w:rsid w:val="00DB30D9"/>
    <w:rsid w:val="00DB4942"/>
    <w:rsid w:val="00DB7039"/>
    <w:rsid w:val="00DC0346"/>
    <w:rsid w:val="00DC289C"/>
    <w:rsid w:val="00DC5CE7"/>
    <w:rsid w:val="00DD3B7B"/>
    <w:rsid w:val="00DD6DB6"/>
    <w:rsid w:val="00DD6F84"/>
    <w:rsid w:val="00DD7C05"/>
    <w:rsid w:val="00DE3AC6"/>
    <w:rsid w:val="00DE65F7"/>
    <w:rsid w:val="00DE6635"/>
    <w:rsid w:val="00DE7843"/>
    <w:rsid w:val="00DF3B44"/>
    <w:rsid w:val="00DF5FA8"/>
    <w:rsid w:val="00E01543"/>
    <w:rsid w:val="00E03726"/>
    <w:rsid w:val="00E05533"/>
    <w:rsid w:val="00E12A57"/>
    <w:rsid w:val="00E13E8C"/>
    <w:rsid w:val="00E20406"/>
    <w:rsid w:val="00E30E27"/>
    <w:rsid w:val="00E406C4"/>
    <w:rsid w:val="00E50DB8"/>
    <w:rsid w:val="00E517AF"/>
    <w:rsid w:val="00E51DB6"/>
    <w:rsid w:val="00E522EB"/>
    <w:rsid w:val="00E55D7D"/>
    <w:rsid w:val="00E61F2B"/>
    <w:rsid w:val="00E667E4"/>
    <w:rsid w:val="00E75CC3"/>
    <w:rsid w:val="00E75F58"/>
    <w:rsid w:val="00E86FC8"/>
    <w:rsid w:val="00E870FD"/>
    <w:rsid w:val="00E979F8"/>
    <w:rsid w:val="00EA2A73"/>
    <w:rsid w:val="00EB08F8"/>
    <w:rsid w:val="00EC18D8"/>
    <w:rsid w:val="00EC29E4"/>
    <w:rsid w:val="00ED00C7"/>
    <w:rsid w:val="00ED04C4"/>
    <w:rsid w:val="00ED66E2"/>
    <w:rsid w:val="00ED7FDE"/>
    <w:rsid w:val="00EE0227"/>
    <w:rsid w:val="00EE3DEC"/>
    <w:rsid w:val="00EE5D43"/>
    <w:rsid w:val="00EE5E4F"/>
    <w:rsid w:val="00EE6920"/>
    <w:rsid w:val="00F13FE3"/>
    <w:rsid w:val="00F15591"/>
    <w:rsid w:val="00F248CF"/>
    <w:rsid w:val="00F255C6"/>
    <w:rsid w:val="00F26549"/>
    <w:rsid w:val="00F27BF4"/>
    <w:rsid w:val="00F30D9A"/>
    <w:rsid w:val="00F3716F"/>
    <w:rsid w:val="00F44E1B"/>
    <w:rsid w:val="00F57D8C"/>
    <w:rsid w:val="00F61B21"/>
    <w:rsid w:val="00F62A0E"/>
    <w:rsid w:val="00F6397C"/>
    <w:rsid w:val="00F6414C"/>
    <w:rsid w:val="00F675EE"/>
    <w:rsid w:val="00F704C6"/>
    <w:rsid w:val="00F760E1"/>
    <w:rsid w:val="00F824B2"/>
    <w:rsid w:val="00F83BDB"/>
    <w:rsid w:val="00F8480F"/>
    <w:rsid w:val="00F86056"/>
    <w:rsid w:val="00F87C8E"/>
    <w:rsid w:val="00FA2BBD"/>
    <w:rsid w:val="00FB3AF3"/>
    <w:rsid w:val="00FB505E"/>
    <w:rsid w:val="00FC0CDD"/>
    <w:rsid w:val="00FD1952"/>
    <w:rsid w:val="00FD4FEB"/>
    <w:rsid w:val="00FE2F4F"/>
    <w:rsid w:val="00FE4E8E"/>
    <w:rsid w:val="00FE5EAC"/>
    <w:rsid w:val="00FF1F5F"/>
    <w:rsid w:val="0BDF5328"/>
    <w:rsid w:val="18973DBB"/>
    <w:rsid w:val="50389A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6838D"/>
  <w15:chartTrackingRefBased/>
  <w15:docId w15:val="{FFB80B90-AA7F-47F9-BF40-96B0069AE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uiPriority="35" w:unhideWhenUsed="1"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locked="0" w:semiHidden="1" w:uiPriority="1" w:unhideWhenUsed="1"/>
    <w:lsdException w:name="Body Text" w:semiHidden="1" w:unhideWhenUsed="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locked="0" w:semiHidden="1" w:unhideWhenUsed="1"/>
    <w:lsdException w:name="HTML Bottom of Form" w:locked="0"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unhideWhenUsed="1"/>
    <w:lsdException w:name="HTML Sample" w:semiHidden="1"/>
    <w:lsdException w:name="HTML Typewriter" w:semiHidden="1" w:unhideWhenUsed="1"/>
    <w:lsdException w:name="HTML Variable" w:semiHidden="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semiHidden="1"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qFormat/>
    <w:rsid w:val="00133C0C"/>
  </w:style>
  <w:style w:type="paragraph" w:styleId="Heading1">
    <w:name w:val="heading 1"/>
    <w:basedOn w:val="Normal"/>
    <w:next w:val="Normal"/>
    <w:link w:val="Heading1Char"/>
    <w:uiPriority w:val="9"/>
    <w:qFormat/>
    <w:locked/>
    <w:rsid w:val="000425A4"/>
    <w:pPr>
      <w:keepNext/>
      <w:keepLines/>
      <w:spacing w:before="240" w:after="0"/>
      <w:outlineLvl w:val="0"/>
    </w:pPr>
    <w:rPr>
      <w:rFonts w:asciiTheme="majorHAnsi" w:eastAsiaTheme="majorEastAsia" w:hAnsiTheme="majorHAnsi" w:cstheme="majorBidi"/>
      <w:color w:val="007982" w:themeColor="accent1" w:themeShade="BF"/>
      <w:sz w:val="32"/>
      <w:szCs w:val="32"/>
    </w:rPr>
  </w:style>
  <w:style w:type="paragraph" w:styleId="Heading2">
    <w:name w:val="heading 2"/>
    <w:basedOn w:val="Normal"/>
    <w:next w:val="Normal"/>
    <w:link w:val="Heading2Char"/>
    <w:uiPriority w:val="9"/>
    <w:semiHidden/>
    <w:qFormat/>
    <w:locked/>
    <w:rsid w:val="000425A4"/>
    <w:pPr>
      <w:keepNext/>
      <w:keepLines/>
      <w:spacing w:before="40" w:after="0"/>
      <w:outlineLvl w:val="1"/>
    </w:pPr>
    <w:rPr>
      <w:rFonts w:asciiTheme="majorHAnsi" w:eastAsiaTheme="majorEastAsia" w:hAnsiTheme="majorHAnsi" w:cstheme="majorBidi"/>
      <w:color w:val="007982" w:themeColor="accent1" w:themeShade="BF"/>
      <w:sz w:val="26"/>
      <w:szCs w:val="26"/>
    </w:rPr>
  </w:style>
  <w:style w:type="paragraph" w:styleId="Heading3">
    <w:name w:val="heading 3"/>
    <w:basedOn w:val="Normal"/>
    <w:next w:val="Normal"/>
    <w:link w:val="Heading3Char"/>
    <w:uiPriority w:val="9"/>
    <w:semiHidden/>
    <w:qFormat/>
    <w:locked/>
    <w:rsid w:val="000425A4"/>
    <w:pPr>
      <w:keepNext/>
      <w:keepLines/>
      <w:spacing w:before="40" w:after="0"/>
      <w:outlineLvl w:val="2"/>
    </w:pPr>
    <w:rPr>
      <w:rFonts w:asciiTheme="majorHAnsi" w:eastAsiaTheme="majorEastAsia" w:hAnsiTheme="majorHAnsi" w:cstheme="majorBidi"/>
      <w:color w:val="005056" w:themeColor="accent1" w:themeShade="7F"/>
      <w:sz w:val="24"/>
      <w:szCs w:val="24"/>
    </w:rPr>
  </w:style>
  <w:style w:type="paragraph" w:styleId="Heading4">
    <w:name w:val="heading 4"/>
    <w:basedOn w:val="Normal"/>
    <w:next w:val="Normal"/>
    <w:link w:val="Heading4Char"/>
    <w:uiPriority w:val="9"/>
    <w:semiHidden/>
    <w:qFormat/>
    <w:locked/>
    <w:rsid w:val="000230D2"/>
    <w:pPr>
      <w:keepNext/>
      <w:keepLines/>
      <w:spacing w:before="40" w:after="0"/>
      <w:outlineLvl w:val="3"/>
    </w:pPr>
    <w:rPr>
      <w:rFonts w:asciiTheme="majorHAnsi" w:eastAsiaTheme="majorEastAsia" w:hAnsiTheme="majorHAnsi" w:cstheme="majorBidi"/>
      <w:i/>
      <w:iCs/>
      <w:color w:val="007982" w:themeColor="accent1" w:themeShade="BF"/>
    </w:rPr>
  </w:style>
  <w:style w:type="paragraph" w:styleId="Heading5">
    <w:name w:val="heading 5"/>
    <w:basedOn w:val="Normal"/>
    <w:next w:val="Normal"/>
    <w:link w:val="Heading5Char"/>
    <w:uiPriority w:val="9"/>
    <w:semiHidden/>
    <w:qFormat/>
    <w:locked/>
    <w:rsid w:val="000230D2"/>
    <w:pPr>
      <w:keepNext/>
      <w:keepLines/>
      <w:spacing w:before="40" w:after="0"/>
      <w:outlineLvl w:val="4"/>
    </w:pPr>
    <w:rPr>
      <w:rFonts w:asciiTheme="majorHAnsi" w:eastAsiaTheme="majorEastAsia" w:hAnsiTheme="majorHAnsi" w:cstheme="majorBidi"/>
      <w:color w:val="007982" w:themeColor="accent1" w:themeShade="BF"/>
    </w:rPr>
  </w:style>
  <w:style w:type="paragraph" w:styleId="Heading6">
    <w:name w:val="heading 6"/>
    <w:basedOn w:val="Normal"/>
    <w:next w:val="Normal"/>
    <w:link w:val="Heading6Char"/>
    <w:uiPriority w:val="9"/>
    <w:semiHidden/>
    <w:qFormat/>
    <w:locked/>
    <w:rsid w:val="000230D2"/>
    <w:pPr>
      <w:keepNext/>
      <w:keepLines/>
      <w:spacing w:before="40" w:after="0"/>
      <w:outlineLvl w:val="5"/>
    </w:pPr>
    <w:rPr>
      <w:rFonts w:asciiTheme="majorHAnsi" w:eastAsiaTheme="majorEastAsia" w:hAnsiTheme="majorHAnsi" w:cstheme="majorBidi"/>
      <w:color w:val="005056" w:themeColor="accent1" w:themeShade="7F"/>
    </w:rPr>
  </w:style>
  <w:style w:type="paragraph" w:styleId="Heading7">
    <w:name w:val="heading 7"/>
    <w:basedOn w:val="Normal"/>
    <w:next w:val="Normal"/>
    <w:link w:val="Heading7Char"/>
    <w:uiPriority w:val="9"/>
    <w:semiHidden/>
    <w:qFormat/>
    <w:locked/>
    <w:rsid w:val="000230D2"/>
    <w:pPr>
      <w:keepNext/>
      <w:keepLines/>
      <w:spacing w:before="40" w:after="0"/>
      <w:outlineLvl w:val="6"/>
    </w:pPr>
    <w:rPr>
      <w:rFonts w:asciiTheme="majorHAnsi" w:eastAsiaTheme="majorEastAsia" w:hAnsiTheme="majorHAnsi" w:cstheme="majorBidi"/>
      <w:i/>
      <w:iCs/>
      <w:color w:val="005056"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locked/>
    <w:rsid w:val="000425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urseTitle">
    <w:name w:val="Course Title"/>
    <w:basedOn w:val="Title"/>
    <w:next w:val="Normal"/>
    <w:uiPriority w:val="1"/>
    <w:qFormat/>
    <w:locked/>
    <w:rsid w:val="000230D2"/>
    <w:rPr>
      <w:smallCaps/>
      <w:color w:val="565A5C" w:themeColor="text2"/>
      <w:sz w:val="44"/>
    </w:rPr>
  </w:style>
  <w:style w:type="paragraph" w:customStyle="1" w:styleId="ModuleTitle">
    <w:name w:val="Module Title"/>
    <w:basedOn w:val="Title"/>
    <w:next w:val="Normal"/>
    <w:uiPriority w:val="1"/>
    <w:qFormat/>
    <w:locked/>
    <w:rsid w:val="000230D2"/>
    <w:pPr>
      <w:spacing w:after="240"/>
      <w:contextualSpacing w:val="0"/>
      <w:outlineLvl w:val="0"/>
    </w:pPr>
    <w:rPr>
      <w:color w:val="004396" w:themeColor="accent4" w:themeShade="BF"/>
      <w:sz w:val="44"/>
    </w:rPr>
  </w:style>
  <w:style w:type="paragraph" w:styleId="Title">
    <w:name w:val="Title"/>
    <w:basedOn w:val="Normal"/>
    <w:next w:val="Normal"/>
    <w:link w:val="TitleChar"/>
    <w:uiPriority w:val="10"/>
    <w:qFormat/>
    <w:locked/>
    <w:rsid w:val="000425A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22B7"/>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0230D2"/>
    <w:rPr>
      <w:rFonts w:asciiTheme="majorHAnsi" w:eastAsiaTheme="majorEastAsia" w:hAnsiTheme="majorHAnsi" w:cstheme="majorBidi"/>
      <w:color w:val="007982" w:themeColor="accent1" w:themeShade="BF"/>
      <w:sz w:val="32"/>
      <w:szCs w:val="32"/>
    </w:rPr>
  </w:style>
  <w:style w:type="character" w:customStyle="1" w:styleId="Heading2Char">
    <w:name w:val="Heading 2 Char"/>
    <w:basedOn w:val="DefaultParagraphFont"/>
    <w:link w:val="Heading2"/>
    <w:uiPriority w:val="9"/>
    <w:semiHidden/>
    <w:rsid w:val="000230D2"/>
    <w:rPr>
      <w:rFonts w:asciiTheme="majorHAnsi" w:eastAsiaTheme="majorEastAsia" w:hAnsiTheme="majorHAnsi" w:cstheme="majorBidi"/>
      <w:color w:val="007982" w:themeColor="accent1" w:themeShade="BF"/>
      <w:sz w:val="26"/>
      <w:szCs w:val="26"/>
    </w:rPr>
  </w:style>
  <w:style w:type="character" w:customStyle="1" w:styleId="Heading3Char">
    <w:name w:val="Heading 3 Char"/>
    <w:basedOn w:val="DefaultParagraphFont"/>
    <w:link w:val="Heading3"/>
    <w:uiPriority w:val="9"/>
    <w:semiHidden/>
    <w:rsid w:val="000230D2"/>
    <w:rPr>
      <w:rFonts w:asciiTheme="majorHAnsi" w:eastAsiaTheme="majorEastAsia" w:hAnsiTheme="majorHAnsi" w:cstheme="majorBidi"/>
      <w:color w:val="005056" w:themeColor="accent1" w:themeShade="7F"/>
      <w:sz w:val="24"/>
      <w:szCs w:val="24"/>
    </w:rPr>
  </w:style>
  <w:style w:type="paragraph" w:customStyle="1" w:styleId="Lead">
    <w:name w:val="Lead"/>
    <w:basedOn w:val="BodyText"/>
    <w:uiPriority w:val="30"/>
    <w:qFormat/>
    <w:locked/>
    <w:rsid w:val="007941A7"/>
    <w:rPr>
      <w:sz w:val="28"/>
    </w:rPr>
  </w:style>
  <w:style w:type="paragraph" w:styleId="Caption">
    <w:name w:val="caption"/>
    <w:basedOn w:val="Normal"/>
    <w:next w:val="Normal"/>
    <w:uiPriority w:val="35"/>
    <w:qFormat/>
    <w:locked/>
    <w:rsid w:val="00445AE2"/>
    <w:pPr>
      <w:spacing w:after="200" w:line="240" w:lineRule="auto"/>
    </w:pPr>
    <w:rPr>
      <w:i/>
      <w:iCs/>
      <w:color w:val="565A5C" w:themeColor="text2"/>
      <w:sz w:val="18"/>
      <w:szCs w:val="18"/>
    </w:rPr>
  </w:style>
  <w:style w:type="paragraph" w:styleId="BodyText">
    <w:name w:val="Body Text"/>
    <w:basedOn w:val="Normal"/>
    <w:link w:val="BodyTextChar"/>
    <w:uiPriority w:val="99"/>
    <w:semiHidden/>
    <w:locked/>
    <w:rsid w:val="007941A7"/>
    <w:pPr>
      <w:spacing w:after="120"/>
    </w:pPr>
  </w:style>
  <w:style w:type="character" w:customStyle="1" w:styleId="BodyTextChar">
    <w:name w:val="Body Text Char"/>
    <w:basedOn w:val="DefaultParagraphFont"/>
    <w:link w:val="BodyText"/>
    <w:uiPriority w:val="99"/>
    <w:semiHidden/>
    <w:rsid w:val="000A22B7"/>
  </w:style>
  <w:style w:type="paragraph" w:styleId="Quote">
    <w:name w:val="Quote"/>
    <w:basedOn w:val="Normal"/>
    <w:next w:val="Normal"/>
    <w:link w:val="QuoteChar"/>
    <w:uiPriority w:val="29"/>
    <w:qFormat/>
    <w:locked/>
    <w:rsid w:val="00445AE2"/>
    <w:pPr>
      <w:spacing w:before="200"/>
      <w:ind w:left="864" w:right="864"/>
      <w:jc w:val="center"/>
    </w:pPr>
    <w:rPr>
      <w:i/>
      <w:iCs/>
      <w:color w:val="7D8386" w:themeColor="text1" w:themeTint="BF"/>
    </w:rPr>
  </w:style>
  <w:style w:type="character" w:customStyle="1" w:styleId="QuoteChar">
    <w:name w:val="Quote Char"/>
    <w:basedOn w:val="DefaultParagraphFont"/>
    <w:link w:val="Quote"/>
    <w:uiPriority w:val="29"/>
    <w:rsid w:val="000A22B7"/>
    <w:rPr>
      <w:i/>
      <w:iCs/>
      <w:color w:val="7D8386" w:themeColor="text1" w:themeTint="BF"/>
    </w:rPr>
  </w:style>
  <w:style w:type="paragraph" w:styleId="BalloonText">
    <w:name w:val="Balloon Text"/>
    <w:basedOn w:val="Normal"/>
    <w:link w:val="BalloonTextChar"/>
    <w:uiPriority w:val="99"/>
    <w:semiHidden/>
    <w:locked/>
    <w:rsid w:val="00772F2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72F2F"/>
    <w:rPr>
      <w:rFonts w:ascii="Segoe UI" w:hAnsi="Segoe UI" w:cs="Segoe UI"/>
      <w:sz w:val="18"/>
      <w:szCs w:val="18"/>
    </w:rPr>
  </w:style>
  <w:style w:type="paragraph" w:styleId="ListParagraph">
    <w:name w:val="List Paragraph"/>
    <w:basedOn w:val="Normal"/>
    <w:uiPriority w:val="34"/>
    <w:qFormat/>
    <w:locked/>
    <w:rsid w:val="009A2F70"/>
    <w:pPr>
      <w:ind w:left="720"/>
      <w:contextualSpacing/>
    </w:pPr>
  </w:style>
  <w:style w:type="paragraph" w:customStyle="1" w:styleId="TopicTitle">
    <w:name w:val="Topic Title"/>
    <w:aliases w:val="H1"/>
    <w:basedOn w:val="Heading1"/>
    <w:next w:val="Normal"/>
    <w:uiPriority w:val="2"/>
    <w:qFormat/>
    <w:locked/>
    <w:rsid w:val="000230D2"/>
    <w:pPr>
      <w:spacing w:before="40"/>
      <w:outlineLvl w:val="1"/>
    </w:pPr>
    <w:rPr>
      <w:color w:val="E87511" w:themeColor="background2"/>
    </w:rPr>
  </w:style>
  <w:style w:type="paragraph" w:customStyle="1" w:styleId="H2">
    <w:name w:val="H2"/>
    <w:basedOn w:val="Heading2"/>
    <w:next w:val="Normal"/>
    <w:uiPriority w:val="3"/>
    <w:qFormat/>
    <w:locked/>
    <w:rsid w:val="000230D2"/>
    <w:pPr>
      <w:outlineLvl w:val="2"/>
    </w:pPr>
    <w:rPr>
      <w:color w:val="005AC9" w:themeColor="accent4"/>
      <w:sz w:val="28"/>
    </w:rPr>
  </w:style>
  <w:style w:type="paragraph" w:customStyle="1" w:styleId="H3">
    <w:name w:val="H3"/>
    <w:basedOn w:val="Heading4"/>
    <w:next w:val="Normal"/>
    <w:uiPriority w:val="4"/>
    <w:qFormat/>
    <w:locked/>
    <w:rsid w:val="000230D2"/>
    <w:rPr>
      <w:color w:val="76A23F" w:themeColor="accent3"/>
    </w:rPr>
  </w:style>
  <w:style w:type="character" w:customStyle="1" w:styleId="Heading4Char">
    <w:name w:val="Heading 4 Char"/>
    <w:basedOn w:val="DefaultParagraphFont"/>
    <w:link w:val="Heading4"/>
    <w:uiPriority w:val="9"/>
    <w:semiHidden/>
    <w:rsid w:val="000230D2"/>
    <w:rPr>
      <w:rFonts w:asciiTheme="majorHAnsi" w:eastAsiaTheme="majorEastAsia" w:hAnsiTheme="majorHAnsi" w:cstheme="majorBidi"/>
      <w:i/>
      <w:iCs/>
      <w:color w:val="007982" w:themeColor="accent1" w:themeShade="BF"/>
    </w:rPr>
  </w:style>
  <w:style w:type="paragraph" w:customStyle="1" w:styleId="H4">
    <w:name w:val="H4"/>
    <w:basedOn w:val="Heading5"/>
    <w:uiPriority w:val="4"/>
    <w:semiHidden/>
    <w:qFormat/>
    <w:locked/>
    <w:rsid w:val="000230D2"/>
  </w:style>
  <w:style w:type="character" w:customStyle="1" w:styleId="Heading5Char">
    <w:name w:val="Heading 5 Char"/>
    <w:basedOn w:val="DefaultParagraphFont"/>
    <w:link w:val="Heading5"/>
    <w:uiPriority w:val="9"/>
    <w:semiHidden/>
    <w:rsid w:val="000230D2"/>
    <w:rPr>
      <w:rFonts w:asciiTheme="majorHAnsi" w:eastAsiaTheme="majorEastAsia" w:hAnsiTheme="majorHAnsi" w:cstheme="majorBidi"/>
      <w:color w:val="007982" w:themeColor="accent1" w:themeShade="BF"/>
    </w:rPr>
  </w:style>
  <w:style w:type="paragraph" w:customStyle="1" w:styleId="H5">
    <w:name w:val="H5"/>
    <w:basedOn w:val="Heading6"/>
    <w:uiPriority w:val="5"/>
    <w:semiHidden/>
    <w:qFormat/>
    <w:locked/>
    <w:rsid w:val="000230D2"/>
  </w:style>
  <w:style w:type="character" w:customStyle="1" w:styleId="Heading6Char">
    <w:name w:val="Heading 6 Char"/>
    <w:basedOn w:val="DefaultParagraphFont"/>
    <w:link w:val="Heading6"/>
    <w:uiPriority w:val="9"/>
    <w:semiHidden/>
    <w:rsid w:val="000230D2"/>
    <w:rPr>
      <w:rFonts w:asciiTheme="majorHAnsi" w:eastAsiaTheme="majorEastAsia" w:hAnsiTheme="majorHAnsi" w:cstheme="majorBidi"/>
      <w:color w:val="005056" w:themeColor="accent1" w:themeShade="7F"/>
    </w:rPr>
  </w:style>
  <w:style w:type="paragraph" w:customStyle="1" w:styleId="H6">
    <w:name w:val="H6"/>
    <w:basedOn w:val="Heading7"/>
    <w:uiPriority w:val="5"/>
    <w:semiHidden/>
    <w:qFormat/>
    <w:locked/>
    <w:rsid w:val="000230D2"/>
  </w:style>
  <w:style w:type="character" w:customStyle="1" w:styleId="Heading7Char">
    <w:name w:val="Heading 7 Char"/>
    <w:basedOn w:val="DefaultParagraphFont"/>
    <w:link w:val="Heading7"/>
    <w:uiPriority w:val="9"/>
    <w:semiHidden/>
    <w:rsid w:val="000230D2"/>
    <w:rPr>
      <w:rFonts w:asciiTheme="majorHAnsi" w:eastAsiaTheme="majorEastAsia" w:hAnsiTheme="majorHAnsi" w:cstheme="majorBidi"/>
      <w:i/>
      <w:iCs/>
      <w:color w:val="005056" w:themeColor="accent1" w:themeShade="7F"/>
    </w:rPr>
  </w:style>
  <w:style w:type="character" w:styleId="CommentReference">
    <w:name w:val="annotation reference"/>
    <w:basedOn w:val="DefaultParagraphFont"/>
    <w:uiPriority w:val="99"/>
    <w:semiHidden/>
    <w:locked/>
    <w:rsid w:val="006C6D79"/>
    <w:rPr>
      <w:sz w:val="16"/>
      <w:szCs w:val="16"/>
    </w:rPr>
  </w:style>
  <w:style w:type="paragraph" w:styleId="CommentText">
    <w:name w:val="annotation text"/>
    <w:basedOn w:val="Normal"/>
    <w:link w:val="CommentTextChar"/>
    <w:uiPriority w:val="99"/>
    <w:locked/>
    <w:rsid w:val="006C6D79"/>
    <w:pPr>
      <w:spacing w:line="240" w:lineRule="auto"/>
    </w:pPr>
    <w:rPr>
      <w:sz w:val="20"/>
      <w:szCs w:val="20"/>
    </w:rPr>
  </w:style>
  <w:style w:type="character" w:customStyle="1" w:styleId="CommentTextChar">
    <w:name w:val="Comment Text Char"/>
    <w:basedOn w:val="DefaultParagraphFont"/>
    <w:link w:val="CommentText"/>
    <w:uiPriority w:val="99"/>
    <w:rsid w:val="006C6D79"/>
    <w:rPr>
      <w:sz w:val="20"/>
      <w:szCs w:val="20"/>
    </w:rPr>
  </w:style>
  <w:style w:type="paragraph" w:styleId="CommentSubject">
    <w:name w:val="annotation subject"/>
    <w:basedOn w:val="CommentText"/>
    <w:next w:val="CommentText"/>
    <w:link w:val="CommentSubjectChar"/>
    <w:uiPriority w:val="99"/>
    <w:semiHidden/>
    <w:locked/>
    <w:rsid w:val="00CD05B3"/>
    <w:rPr>
      <w:b/>
      <w:bCs/>
    </w:rPr>
  </w:style>
  <w:style w:type="character" w:customStyle="1" w:styleId="CommentSubjectChar">
    <w:name w:val="Comment Subject Char"/>
    <w:basedOn w:val="CommentTextChar"/>
    <w:link w:val="CommentSubject"/>
    <w:uiPriority w:val="99"/>
    <w:semiHidden/>
    <w:rsid w:val="00CD05B3"/>
    <w:rPr>
      <w:b/>
      <w:bCs/>
      <w:sz w:val="20"/>
      <w:szCs w:val="20"/>
    </w:rPr>
  </w:style>
  <w:style w:type="character" w:styleId="Hyperlink">
    <w:name w:val="Hyperlink"/>
    <w:basedOn w:val="DefaultParagraphFont"/>
    <w:uiPriority w:val="99"/>
    <w:semiHidden/>
    <w:locked/>
    <w:rsid w:val="00CD05B3"/>
    <w:rPr>
      <w:color w:val="565A5C" w:themeColor="hyperlink"/>
      <w:u w:val="single"/>
    </w:rPr>
  </w:style>
  <w:style w:type="paragraph" w:customStyle="1" w:styleId="paragraph">
    <w:name w:val="paragraph"/>
    <w:basedOn w:val="Normal"/>
    <w:rsid w:val="005631FE"/>
    <w:pPr>
      <w:spacing w:before="100" w:beforeAutospacing="1" w:after="100" w:afterAutospacing="1" w:line="240" w:lineRule="auto"/>
    </w:pPr>
    <w:rPr>
      <w:rFonts w:ascii="Times New Roman" w:eastAsia="Times New Roman" w:hAnsi="Times New Roman" w:cs="Times New Roman"/>
      <w:sz w:val="24"/>
      <w:szCs w:val="24"/>
      <w:lang w:val="en-CA" w:eastAsia="en-CA"/>
    </w:rPr>
  </w:style>
  <w:style w:type="character" w:customStyle="1" w:styleId="normaltextrun">
    <w:name w:val="normaltextrun"/>
    <w:basedOn w:val="DefaultParagraphFont"/>
    <w:rsid w:val="005631FE"/>
  </w:style>
  <w:style w:type="character" w:customStyle="1" w:styleId="eop">
    <w:name w:val="eop"/>
    <w:basedOn w:val="DefaultParagraphFont"/>
    <w:rsid w:val="005631FE"/>
  </w:style>
  <w:style w:type="character" w:customStyle="1" w:styleId="scxw230811340">
    <w:name w:val="scxw230811340"/>
    <w:basedOn w:val="DefaultParagraphFont"/>
    <w:rsid w:val="005631FE"/>
  </w:style>
  <w:style w:type="character" w:customStyle="1" w:styleId="Mention1">
    <w:name w:val="Mention1"/>
    <w:basedOn w:val="DefaultParagraphFont"/>
    <w:uiPriority w:val="99"/>
    <w:unhideWhenUsed/>
    <w:rsid w:val="001B4D04"/>
    <w:rPr>
      <w:color w:val="2B579A"/>
      <w:shd w:val="clear" w:color="auto" w:fill="E6E6E6"/>
    </w:rPr>
  </w:style>
  <w:style w:type="paragraph" w:styleId="NormalWeb">
    <w:name w:val="Normal (Web)"/>
    <w:basedOn w:val="Normal"/>
    <w:uiPriority w:val="99"/>
    <w:unhideWhenUsed/>
    <w:locked/>
    <w:rsid w:val="003664A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1413394">
      <w:bodyDiv w:val="1"/>
      <w:marLeft w:val="0"/>
      <w:marRight w:val="0"/>
      <w:marTop w:val="0"/>
      <w:marBottom w:val="0"/>
      <w:divBdr>
        <w:top w:val="none" w:sz="0" w:space="0" w:color="auto"/>
        <w:left w:val="none" w:sz="0" w:space="0" w:color="auto"/>
        <w:bottom w:val="none" w:sz="0" w:space="0" w:color="auto"/>
        <w:right w:val="none" w:sz="0" w:space="0" w:color="auto"/>
      </w:divBdr>
    </w:div>
    <w:div w:id="870190737">
      <w:bodyDiv w:val="1"/>
      <w:marLeft w:val="0"/>
      <w:marRight w:val="0"/>
      <w:marTop w:val="0"/>
      <w:marBottom w:val="0"/>
      <w:divBdr>
        <w:top w:val="none" w:sz="0" w:space="0" w:color="auto"/>
        <w:left w:val="none" w:sz="0" w:space="0" w:color="auto"/>
        <w:bottom w:val="none" w:sz="0" w:space="0" w:color="auto"/>
        <w:right w:val="none" w:sz="0" w:space="0" w:color="auto"/>
      </w:divBdr>
    </w:div>
    <w:div w:id="2145194800">
      <w:bodyDiv w:val="1"/>
      <w:marLeft w:val="0"/>
      <w:marRight w:val="0"/>
      <w:marTop w:val="0"/>
      <w:marBottom w:val="0"/>
      <w:divBdr>
        <w:top w:val="none" w:sz="0" w:space="0" w:color="auto"/>
        <w:left w:val="none" w:sz="0" w:space="0" w:color="auto"/>
        <w:bottom w:val="none" w:sz="0" w:space="0" w:color="auto"/>
        <w:right w:val="none" w:sz="0" w:space="0" w:color="auto"/>
      </w:divBdr>
      <w:divsChild>
        <w:div w:id="745301547">
          <w:marLeft w:val="0"/>
          <w:marRight w:val="0"/>
          <w:marTop w:val="150"/>
          <w:marBottom w:val="150"/>
          <w:divBdr>
            <w:top w:val="none" w:sz="0" w:space="0" w:color="auto"/>
            <w:left w:val="none" w:sz="0" w:space="0" w:color="auto"/>
            <w:bottom w:val="none" w:sz="0" w:space="0" w:color="auto"/>
            <w:right w:val="none" w:sz="0" w:space="0" w:color="auto"/>
          </w:divBdr>
        </w:div>
        <w:div w:id="470366065">
          <w:marLeft w:val="0"/>
          <w:marRight w:val="0"/>
          <w:marTop w:val="0"/>
          <w:marBottom w:val="150"/>
          <w:divBdr>
            <w:top w:val="none" w:sz="0" w:space="0" w:color="auto"/>
            <w:left w:val="none" w:sz="0" w:space="0" w:color="auto"/>
            <w:bottom w:val="none" w:sz="0" w:space="0" w:color="auto"/>
            <w:right w:val="none" w:sz="0" w:space="0" w:color="auto"/>
          </w:divBdr>
        </w:div>
        <w:div w:id="53554346">
          <w:marLeft w:val="0"/>
          <w:marRight w:val="0"/>
          <w:marTop w:val="0"/>
          <w:marBottom w:val="15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T:\COOOrganization\CoursewareDevelopment\Public\Client%20Work\Conestoga\Client%20Facing%20Documentation\Rec_Doc_Template-Conestoga.dotx" TargetMode="External"/></Relationships>
</file>

<file path=word/theme/theme1.xml><?xml version="1.0" encoding="utf-8"?>
<a:theme xmlns:a="http://schemas.openxmlformats.org/drawingml/2006/main" name="Office Theme">
  <a:themeElements>
    <a:clrScheme name="Birghtspace on lights">
      <a:dk1>
        <a:srgbClr val="55595B"/>
      </a:dk1>
      <a:lt1>
        <a:srgbClr val="FFFFFF"/>
      </a:lt1>
      <a:dk2>
        <a:srgbClr val="565A5C"/>
      </a:dk2>
      <a:lt2>
        <a:srgbClr val="E87511"/>
      </a:lt2>
      <a:accent1>
        <a:srgbClr val="00A3AE"/>
      </a:accent1>
      <a:accent2>
        <a:srgbClr val="C83000"/>
      </a:accent2>
      <a:accent3>
        <a:srgbClr val="76A23F"/>
      </a:accent3>
      <a:accent4>
        <a:srgbClr val="005AC9"/>
      </a:accent4>
      <a:accent5>
        <a:srgbClr val="55595B"/>
      </a:accent5>
      <a:accent6>
        <a:srgbClr val="E87511"/>
      </a:accent6>
      <a:hlink>
        <a:srgbClr val="565A5C"/>
      </a:hlink>
      <a:folHlink>
        <a:srgbClr val="D7D7D7"/>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C926CBAB6520224AA8EDB08AB4468286" ma:contentTypeVersion="8" ma:contentTypeDescription="Create a new document." ma:contentTypeScope="" ma:versionID="67786a6699e227d63cba518e44d19679">
  <xsd:schema xmlns:xsd="http://www.w3.org/2001/XMLSchema" xmlns:xs="http://www.w3.org/2001/XMLSchema" xmlns:p="http://schemas.microsoft.com/office/2006/metadata/properties" xmlns:ns2="88433af1-a3fb-4cf6-8001-212a18487c6a" targetNamespace="http://schemas.microsoft.com/office/2006/metadata/properties" ma:root="true" ma:fieldsID="40c91569af905d11e2143be0def970c4" ns2:_="">
    <xsd:import namespace="88433af1-a3fb-4cf6-8001-212a18487c6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433af1-a3fb-4cf6-8001-212a18487c6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361D2E4-3DF9-44CD-A01B-7D19BA811336}">
  <ds:schemaRefs>
    <ds:schemaRef ds:uri="http://schemas.microsoft.com/sharepoint/v3/contenttype/forms"/>
  </ds:schemaRefs>
</ds:datastoreItem>
</file>

<file path=customXml/itemProps2.xml><?xml version="1.0" encoding="utf-8"?>
<ds:datastoreItem xmlns:ds="http://schemas.openxmlformats.org/officeDocument/2006/customXml" ds:itemID="{B2CFD7C6-1949-4CFB-BB80-491552423040}">
  <ds:schemaRefs>
    <ds:schemaRef ds:uri="http://schemas.openxmlformats.org/officeDocument/2006/bibliography"/>
  </ds:schemaRefs>
</ds:datastoreItem>
</file>

<file path=customXml/itemProps3.xml><?xml version="1.0" encoding="utf-8"?>
<ds:datastoreItem xmlns:ds="http://schemas.openxmlformats.org/officeDocument/2006/customXml" ds:itemID="{5635CFC3-A6A7-4497-AFE0-61E41DA740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8433af1-a3fb-4cf6-8001-212a18487c6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F745DC9-5352-40CD-B3A4-5733FC903B5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Rec_Doc_Template-Conestoga</Template>
  <TotalTime>4478</TotalTime>
  <Pages>9</Pages>
  <Words>2302</Words>
  <Characters>13122</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Micheal McEwan</dc:creator>
  <cp:keywords/>
  <dc:description/>
  <cp:lastModifiedBy>Leela Sri Swati B</cp:lastModifiedBy>
  <cp:revision>449</cp:revision>
  <cp:lastPrinted>2018-04-23T18:58:00Z</cp:lastPrinted>
  <dcterms:created xsi:type="dcterms:W3CDTF">2021-09-15T16:57:00Z</dcterms:created>
  <dcterms:modified xsi:type="dcterms:W3CDTF">2021-09-30T03:39:00Z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0x010100C926CBAB6520224AA8EDB08AB4468286</vt:lpwstr>
  </property>
</Properties>
</file>