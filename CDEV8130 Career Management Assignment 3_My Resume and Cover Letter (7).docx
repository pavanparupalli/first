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024A" w14:textId="65781DA6" w:rsidR="00FD1952" w:rsidRDefault="004552CD" w:rsidP="009A2F70">
      <w:pPr>
        <w:pStyle w:val="CourseTitle"/>
      </w:pPr>
      <w:r>
        <w:t xml:space="preserve">Career </w:t>
      </w:r>
      <w:r w:rsidR="002C551C">
        <w:t>Management</w:t>
      </w:r>
      <w:r>
        <w:t>- CDEV8</w:t>
      </w:r>
      <w:r w:rsidR="002C551C">
        <w:t>1</w:t>
      </w:r>
      <w:r>
        <w:t>30</w:t>
      </w:r>
      <w:r w:rsidR="00A75357">
        <w:t xml:space="preserve"> </w:t>
      </w:r>
    </w:p>
    <w:p w14:paraId="2334AFFE" w14:textId="77777777" w:rsidR="00B70849" w:rsidRDefault="00700B32" w:rsidP="000425A4">
      <w:pPr>
        <w:pStyle w:val="ModuleTitle"/>
        <w:rPr>
          <w:sz w:val="40"/>
        </w:rPr>
      </w:pPr>
      <w:r>
        <w:rPr>
          <w:sz w:val="40"/>
        </w:rPr>
        <w:t>Assignment</w:t>
      </w:r>
      <w:r w:rsidR="00902AF9">
        <w:rPr>
          <w:sz w:val="40"/>
        </w:rPr>
        <w:t xml:space="preserve"> </w:t>
      </w:r>
      <w:r w:rsidR="000F0A3E">
        <w:rPr>
          <w:sz w:val="40"/>
        </w:rPr>
        <w:t>3</w:t>
      </w:r>
      <w:r w:rsidR="00902AF9">
        <w:rPr>
          <w:sz w:val="40"/>
        </w:rPr>
        <w:t xml:space="preserve">: </w:t>
      </w:r>
      <w:r w:rsidR="000F0A3E">
        <w:rPr>
          <w:sz w:val="40"/>
        </w:rPr>
        <w:t>My Resume and Cover Letter</w:t>
      </w:r>
      <w:r w:rsidR="001A52DA">
        <w:rPr>
          <w:sz w:val="40"/>
        </w:rPr>
        <w:t xml:space="preserve"> </w:t>
      </w:r>
    </w:p>
    <w:p w14:paraId="11B8B292" w14:textId="651E8E2A" w:rsidR="003D67F6" w:rsidRPr="003D67F6" w:rsidRDefault="003D67F6" w:rsidP="003D67F6">
      <w:r>
        <w:t>2021-2022 Academic Year</w:t>
      </w:r>
    </w:p>
    <w:p w14:paraId="2D4CC27A" w14:textId="1AD7CFEF" w:rsidR="000425A4" w:rsidRDefault="00B70849" w:rsidP="00B70849">
      <w:pPr>
        <w:pStyle w:val="Lead"/>
      </w:pPr>
      <w:r>
        <w:t xml:space="preserve">Worth </w:t>
      </w:r>
      <w:r w:rsidR="004518F3">
        <w:t>3</w:t>
      </w:r>
      <w:r w:rsidR="00902AF9">
        <w:t>5%</w:t>
      </w:r>
      <w:r w:rsidR="00700B32">
        <w:t xml:space="preserve"> </w:t>
      </w:r>
      <w:r>
        <w:t>of Final Grade</w:t>
      </w:r>
      <w:r w:rsidR="004518F3">
        <w:t xml:space="preserve"> and is comprised of two parts </w:t>
      </w:r>
    </w:p>
    <w:p w14:paraId="7E0514E8" w14:textId="77777777" w:rsidR="00B70849" w:rsidRDefault="000F0A3E" w:rsidP="00B70849">
      <w:pPr>
        <w:pStyle w:val="H3"/>
      </w:pPr>
      <w:r>
        <w:t>Due Date</w:t>
      </w:r>
    </w:p>
    <w:p w14:paraId="71F9AA3E" w14:textId="12A16485" w:rsidR="004518F3" w:rsidRDefault="004518F3" w:rsidP="004518F3">
      <w:r>
        <w:t xml:space="preserve">Part 1 of this assignment is due by the end of module nine and will be worth 15% </w:t>
      </w:r>
    </w:p>
    <w:p w14:paraId="120505B0" w14:textId="2E266946" w:rsidR="004518F3" w:rsidRDefault="004518F3" w:rsidP="004518F3">
      <w:r>
        <w:t xml:space="preserve">Part 2 of this assignment is due by the end of module ten and will be worth 20%  </w:t>
      </w:r>
    </w:p>
    <w:p w14:paraId="521EC620" w14:textId="77777777" w:rsidR="00B70849" w:rsidRDefault="000F0A3E" w:rsidP="00B70849">
      <w:pPr>
        <w:pStyle w:val="H3"/>
      </w:pPr>
      <w:r>
        <w:t>Purpose</w:t>
      </w:r>
    </w:p>
    <w:p w14:paraId="684FCB73" w14:textId="775D51F9" w:rsidR="000F0A3E" w:rsidRDefault="000F0A3E" w:rsidP="000F0A3E">
      <w:r>
        <w:t>Your polished resume and cover letter will serve to market your skills to employers</w:t>
      </w:r>
      <w:proofErr w:type="gramStart"/>
      <w:r>
        <w:t xml:space="preserve">.  </w:t>
      </w:r>
      <w:proofErr w:type="gramEnd"/>
    </w:p>
    <w:p w14:paraId="199CC703" w14:textId="77777777" w:rsidR="00B70849" w:rsidRDefault="000F0A3E" w:rsidP="00B70849">
      <w:pPr>
        <w:pStyle w:val="H3"/>
      </w:pPr>
      <w:r>
        <w:t>Explanation of tasks</w:t>
      </w:r>
    </w:p>
    <w:p w14:paraId="4D168EB0" w14:textId="50DD03DC" w:rsidR="004518F3" w:rsidRDefault="004518F3" w:rsidP="004518F3">
      <w:r>
        <w:t>This assignment will be divided into two parts</w:t>
      </w:r>
      <w:proofErr w:type="gramStart"/>
      <w:r>
        <w:t xml:space="preserve">.  </w:t>
      </w:r>
      <w:proofErr w:type="gramEnd"/>
    </w:p>
    <w:p w14:paraId="756CD53E" w14:textId="77777777" w:rsidR="004518F3" w:rsidRDefault="004518F3" w:rsidP="004518F3">
      <w:r>
        <w:t>The first part of the assignment asks you conduct an analysis of a job posting, then you will tailor your resume and cover letter to that job posting</w:t>
      </w:r>
      <w:proofErr w:type="gramStart"/>
      <w:r>
        <w:t xml:space="preserve">.  </w:t>
      </w:r>
      <w:proofErr w:type="gramEnd"/>
      <w:r>
        <w:t xml:space="preserve"> </w:t>
      </w:r>
    </w:p>
    <w:p w14:paraId="6B3DAD86" w14:textId="77777777" w:rsidR="004518F3" w:rsidRDefault="004518F3" w:rsidP="004518F3">
      <w:r>
        <w:t xml:space="preserve">The second part of this assignment asks you to incorporate feedback to </w:t>
      </w:r>
      <w:r w:rsidRPr="00263880">
        <w:rPr>
          <w:b/>
          <w:i/>
        </w:rPr>
        <w:t xml:space="preserve">finalize </w:t>
      </w:r>
      <w:r>
        <w:t>your resume and cover letter</w:t>
      </w:r>
      <w:proofErr w:type="gramStart"/>
      <w:r>
        <w:t xml:space="preserve">.  </w:t>
      </w:r>
      <w:proofErr w:type="gramEnd"/>
      <w:r>
        <w:t xml:space="preserve"> </w:t>
      </w:r>
    </w:p>
    <w:p w14:paraId="3836CD37" w14:textId="77777777" w:rsidR="004518F3" w:rsidRDefault="004518F3" w:rsidP="004518F3">
      <w:r>
        <w:t>Prior to completing the tasks, be sure to review the attached rubrics.</w:t>
      </w:r>
    </w:p>
    <w:p w14:paraId="6F26A295" w14:textId="77777777" w:rsidR="003D67F6" w:rsidRDefault="003D67F6" w:rsidP="004518F3"/>
    <w:p w14:paraId="32A7F0B6" w14:textId="606A5A5F" w:rsidR="003D67F6" w:rsidRDefault="003D67F6" w:rsidP="004518F3">
      <w:r>
        <w:t>Student Name:</w:t>
      </w:r>
      <w:r>
        <w:tab/>
      </w:r>
      <w:r w:rsidR="007E446E">
        <w:t>Pavan Parupalli</w:t>
      </w:r>
      <w:r>
        <w:tab/>
      </w:r>
      <w:r>
        <w:tab/>
      </w:r>
      <w:r>
        <w:tab/>
      </w:r>
      <w:r>
        <w:tab/>
      </w:r>
      <w:r>
        <w:tab/>
      </w:r>
      <w:r>
        <w:tab/>
        <w:t xml:space="preserve">Student Number: </w:t>
      </w:r>
      <w:r w:rsidR="007E446E">
        <w:t>8767057</w:t>
      </w:r>
    </w:p>
    <w:p w14:paraId="5EC93F73" w14:textId="77777777" w:rsidR="003D67F6" w:rsidRDefault="003D67F6" w:rsidP="003D67F6">
      <w:pPr>
        <w:pStyle w:val="H3"/>
      </w:pPr>
    </w:p>
    <w:p w14:paraId="417ECA52" w14:textId="38383154" w:rsidR="003D67F6" w:rsidRDefault="003D67F6" w:rsidP="003D67F6">
      <w:pPr>
        <w:pStyle w:val="H3"/>
      </w:pPr>
      <w:r>
        <w:t>List of Activities</w:t>
      </w:r>
    </w:p>
    <w:p w14:paraId="296B813C" w14:textId="77777777" w:rsidR="004518F3" w:rsidRDefault="004518F3" w:rsidP="004518F3">
      <w:pPr>
        <w:pStyle w:val="H2"/>
      </w:pPr>
      <w:r>
        <w:t xml:space="preserve">Part One Instructions –Submit to Dropbox </w:t>
      </w:r>
    </w:p>
    <w:p w14:paraId="1C49B4DD" w14:textId="7E89FB57" w:rsidR="004518F3" w:rsidRDefault="004518F3" w:rsidP="004518F3">
      <w:r>
        <w:t xml:space="preserve">Follow these instructions to submit your materials to the Assignment Submission Folder. </w:t>
      </w:r>
      <w:r w:rsidR="00C743F2">
        <w:t>All</w:t>
      </w:r>
      <w:r>
        <w:t xml:space="preserve"> your materials must be submitted in a single word document. </w:t>
      </w:r>
    </w:p>
    <w:p w14:paraId="52AC427F" w14:textId="76CC39E6" w:rsidR="004518F3" w:rsidRDefault="00A12BC6" w:rsidP="000016A6">
      <w:pPr>
        <w:pStyle w:val="TopicTitle"/>
      </w:pPr>
      <w:r>
        <w:t>Module 7</w:t>
      </w:r>
      <w:r w:rsidR="004518F3">
        <w:t>: My Job Posting and Job Posting Analysis chart</w:t>
      </w:r>
    </w:p>
    <w:p w14:paraId="30D05728" w14:textId="18487D78" w:rsidR="000016A6" w:rsidRDefault="000016A6" w:rsidP="000016A6">
      <w:pPr>
        <w:pStyle w:val="H2"/>
      </w:pPr>
      <w:r w:rsidRPr="000016A6">
        <w:t xml:space="preserve">My Job Posting </w:t>
      </w:r>
    </w:p>
    <w:p w14:paraId="6326D959"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Pr>
          <w:rFonts w:cstheme="minorHAnsi"/>
          <w:noProof/>
          <w:color w:val="202124"/>
          <w:sz w:val="24"/>
          <w:szCs w:val="24"/>
          <w:shd w:val="clear" w:color="auto" w:fill="FFFFFF"/>
        </w:rPr>
        <w:drawing>
          <wp:inline distT="0" distB="0" distL="0" distR="0" wp14:anchorId="5C2BD101" wp14:editId="17FDE869">
            <wp:extent cx="1885950" cy="76835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95483" cy="772234"/>
                    </a:xfrm>
                    <a:prstGeom prst="rect">
                      <a:avLst/>
                    </a:prstGeom>
                  </pic:spPr>
                </pic:pic>
              </a:graphicData>
            </a:graphic>
          </wp:inline>
        </w:drawing>
      </w:r>
    </w:p>
    <w:p w14:paraId="646D0E29"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Overview</w:t>
      </w:r>
    </w:p>
    <w:p w14:paraId="46C52B23"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You’ve got big plans. We have opportunities to match, and we’re committed to empowering you to become a better you, no matter what you do.</w:t>
      </w:r>
    </w:p>
    <w:p w14:paraId="1514BB4E"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lastRenderedPageBreak/>
        <w:t>With the support to do things differently, grow personally and professionally and bring your whole self to work, there’s no limit to the impact you can make. Let’s do this.</w:t>
      </w:r>
    </w:p>
    <w:p w14:paraId="57624DCA"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The Opportunity:</w:t>
      </w:r>
    </w:p>
    <w:p w14:paraId="714F2FE6"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The Enterprise Audit group is looking for Second year Staff Accountants to join its dynamic team.</w:t>
      </w:r>
    </w:p>
    <w:p w14:paraId="05ED6B84"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Pr>
          <w:rFonts w:cstheme="minorHAnsi"/>
          <w:color w:val="202124"/>
          <w:sz w:val="24"/>
          <w:szCs w:val="24"/>
          <w:shd w:val="clear" w:color="auto" w:fill="FFFFFF"/>
        </w:rPr>
        <w:t>RBC</w:t>
      </w:r>
      <w:r w:rsidRPr="000C6D5E">
        <w:rPr>
          <w:rFonts w:cstheme="minorHAnsi"/>
          <w:color w:val="202124"/>
          <w:sz w:val="24"/>
          <w:szCs w:val="24"/>
          <w:shd w:val="clear" w:color="auto" w:fill="FFFFFF"/>
        </w:rPr>
        <w:t>'s Audit practice helps clients manage risk so they can focus on their core businesses. By intimately understanding the client's business, we convert information into insights to uncover hidden opportunities to improve client efficiency and performance.</w:t>
      </w:r>
    </w:p>
    <w:p w14:paraId="00425C3B"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What you will do </w:t>
      </w:r>
    </w:p>
    <w:p w14:paraId="0CD8FC88" w14:textId="77777777" w:rsidR="00494609" w:rsidRPr="000C6D5E" w:rsidRDefault="00494609" w:rsidP="00494609">
      <w:pPr>
        <w:shd w:val="clear" w:color="auto" w:fill="FFFFFF"/>
        <w:spacing w:before="150" w:after="75" w:line="360" w:lineRule="auto"/>
        <w:ind w:right="150"/>
        <w:rPr>
          <w:rStyle w:val="wbzude"/>
          <w:rFonts w:cstheme="minorHAnsi"/>
          <w:color w:val="202124"/>
          <w:sz w:val="24"/>
          <w:szCs w:val="24"/>
          <w:shd w:val="clear" w:color="auto" w:fill="FFFFFF"/>
        </w:rPr>
      </w:pPr>
      <w:r w:rsidRPr="000C6D5E">
        <w:rPr>
          <w:rFonts w:cstheme="minorHAnsi"/>
          <w:color w:val="202124"/>
          <w:sz w:val="24"/>
          <w:szCs w:val="24"/>
          <w:shd w:val="clear" w:color="auto" w:fill="FFFFFF"/>
        </w:rPr>
        <w:t>Our teams of professionals help our clients manage risk so they can focus on their core business. By intimately understanding each</w:t>
      </w:r>
      <w:r w:rsidRPr="000C6D5E">
        <w:rPr>
          <w:rStyle w:val="wbzude"/>
          <w:rFonts w:cstheme="minorHAnsi"/>
          <w:color w:val="202124"/>
          <w:sz w:val="24"/>
          <w:szCs w:val="24"/>
          <w:shd w:val="clear" w:color="auto" w:fill="FFFFFF"/>
        </w:rPr>
        <w:t xml:space="preserve"> client’s business, we convert information into insights to uncover hidden opportunities to improve client efficiency and performance.</w:t>
      </w:r>
    </w:p>
    <w:p w14:paraId="7B5CB09D"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As a Second year Staff Accountants you will be required to: </w:t>
      </w:r>
    </w:p>
    <w:p w14:paraId="2DF082FE"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Apply </w:t>
      </w:r>
      <w:r>
        <w:rPr>
          <w:rFonts w:cstheme="minorHAnsi"/>
          <w:color w:val="202124"/>
          <w:sz w:val="24"/>
          <w:szCs w:val="24"/>
          <w:shd w:val="clear" w:color="auto" w:fill="FFFFFF"/>
        </w:rPr>
        <w:t>RBC</w:t>
      </w:r>
      <w:r w:rsidRPr="000C6D5E">
        <w:rPr>
          <w:rFonts w:cstheme="minorHAnsi"/>
          <w:color w:val="202124"/>
          <w:sz w:val="24"/>
          <w:szCs w:val="24"/>
          <w:shd w:val="clear" w:color="auto" w:fill="FFFFFF"/>
        </w:rPr>
        <w:t xml:space="preserve">'s audit and accounting practices and methodologies at client engagements. </w:t>
      </w:r>
    </w:p>
    <w:p w14:paraId="7EDE20AA"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Conduct external and internal financial statement audits for both public and private companies. </w:t>
      </w:r>
    </w:p>
    <w:p w14:paraId="2A980428"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Leadership of field engagement teams as well as coaching and mentoring junior staff members. </w:t>
      </w:r>
    </w:p>
    <w:p w14:paraId="24E449AD"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Perform analysis of complex accounting issues. </w:t>
      </w:r>
    </w:p>
    <w:p w14:paraId="64EB2ED6"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Develop and maintain relationships with clients.</w:t>
      </w:r>
    </w:p>
    <w:p w14:paraId="2D70C267"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As an Audit professional, you will provide a service that represents a high-value mark for our firm, helping companies assess their risk as they work to ensure transparency across their operations.</w:t>
      </w:r>
    </w:p>
    <w:p w14:paraId="59DEAA28"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What you bring to the role</w:t>
      </w:r>
    </w:p>
    <w:p w14:paraId="4E3297F9"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Accounting/business degree </w:t>
      </w:r>
    </w:p>
    <w:p w14:paraId="05FD0453"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Successful completion of any accounting related course. </w:t>
      </w:r>
    </w:p>
    <w:p w14:paraId="569BA7F6"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lastRenderedPageBreak/>
        <w:t xml:space="preserve">• 1 year experience with an accounting firm </w:t>
      </w:r>
    </w:p>
    <w:p w14:paraId="2C8770F8"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Excellent project management, teamwork, and interpersonal skills. </w:t>
      </w:r>
    </w:p>
    <w:p w14:paraId="6305A372"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Strong verbal and written communication skills. </w:t>
      </w:r>
    </w:p>
    <w:p w14:paraId="6A5C45F2"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Ability to work both independently, with little supervision and within a team environment. </w:t>
      </w:r>
    </w:p>
    <w:p w14:paraId="70F44694"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Effectively monitors multiple or complex projects regularly to check how they are progressing against deadlines and budget.</w:t>
      </w:r>
    </w:p>
    <w:p w14:paraId="66448AA8"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Excellent client service skills with an aptitude to understand the clients' business and maintain strong client relationships. </w:t>
      </w:r>
    </w:p>
    <w:p w14:paraId="6E8848A3"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Dedication and motivation to achieve high standards of client service and professional in the performance of duties. </w:t>
      </w:r>
    </w:p>
    <w:p w14:paraId="7D578DD9"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Experience mentoring and delating work jr. staff </w:t>
      </w:r>
    </w:p>
    <w:p w14:paraId="22E9A8C2"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Previous experience and technical knowledge to the benefit of the client. </w:t>
      </w:r>
    </w:p>
    <w:p w14:paraId="78FBD5BE"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Able to use a range of techniques to analyze an issue.</w:t>
      </w:r>
    </w:p>
    <w:p w14:paraId="7043CDDC"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Keys to your success: </w:t>
      </w:r>
    </w:p>
    <w:p w14:paraId="743D6A3A"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Strong time management, planning, and organizing skills. </w:t>
      </w:r>
    </w:p>
    <w:p w14:paraId="73213644" w14:textId="77777777" w:rsidR="00494609" w:rsidRPr="000C6D5E" w:rsidRDefault="00494609" w:rsidP="00494609">
      <w:pPr>
        <w:shd w:val="clear" w:color="auto" w:fill="FFFFFF"/>
        <w:spacing w:before="150" w:after="75" w:line="360" w:lineRule="auto"/>
        <w:ind w:right="150"/>
        <w:rPr>
          <w:rFonts w:cstheme="minorHAnsi"/>
          <w:color w:val="202124"/>
          <w:sz w:val="24"/>
          <w:szCs w:val="24"/>
          <w:shd w:val="clear" w:color="auto" w:fill="FFFFFF"/>
        </w:rPr>
      </w:pPr>
      <w:r w:rsidRPr="000C6D5E">
        <w:rPr>
          <w:rFonts w:cstheme="minorHAnsi"/>
          <w:color w:val="202124"/>
          <w:sz w:val="24"/>
          <w:szCs w:val="24"/>
          <w:shd w:val="clear" w:color="auto" w:fill="FFFFFF"/>
        </w:rPr>
        <w:t xml:space="preserve">• Demonstrated ability to communicate with impact, in a way that is open, </w:t>
      </w:r>
      <w:proofErr w:type="gramStart"/>
      <w:r w:rsidRPr="000C6D5E">
        <w:rPr>
          <w:rFonts w:cstheme="minorHAnsi"/>
          <w:color w:val="202124"/>
          <w:sz w:val="24"/>
          <w:szCs w:val="24"/>
          <w:shd w:val="clear" w:color="auto" w:fill="FFFFFF"/>
        </w:rPr>
        <w:t xml:space="preserve">honest,   </w:t>
      </w:r>
      <w:proofErr w:type="gramEnd"/>
      <w:r w:rsidRPr="000C6D5E">
        <w:rPr>
          <w:rFonts w:cstheme="minorHAnsi"/>
          <w:color w:val="202124"/>
          <w:sz w:val="24"/>
          <w:szCs w:val="24"/>
          <w:shd w:val="clear" w:color="auto" w:fill="FFFFFF"/>
        </w:rPr>
        <w:t xml:space="preserve"> consistent, and clear, and confidently conveying messages in a credible and persuasive manner</w:t>
      </w:r>
    </w:p>
    <w:p w14:paraId="6C9CD557" w14:textId="77777777" w:rsidR="000016A6" w:rsidRPr="000016A6" w:rsidRDefault="000016A6" w:rsidP="000016A6"/>
    <w:p w14:paraId="23115836" w14:textId="77777777" w:rsidR="000016A6" w:rsidRDefault="000016A6" w:rsidP="000016A6">
      <w:pPr>
        <w:pStyle w:val="H2"/>
      </w:pPr>
    </w:p>
    <w:p w14:paraId="62E06832" w14:textId="701C0239" w:rsidR="000016A6" w:rsidRDefault="000016A6" w:rsidP="000016A6">
      <w:pPr>
        <w:pStyle w:val="H2"/>
      </w:pPr>
      <w:r w:rsidRPr="000016A6">
        <w:t xml:space="preserve">My Skills and Qualifications Matched to the Job Posting </w:t>
      </w:r>
    </w:p>
    <w:p w14:paraId="7D8E2D01" w14:textId="7595954E" w:rsidR="00D24B57" w:rsidRPr="00D24B57" w:rsidRDefault="00D24B57" w:rsidP="00D24B57">
      <w:r w:rsidRPr="00D24B57">
        <w:t>Using the job posting you selected, paste the responsibilities and qualification requirements into this table, then add your own examples to evidence how your skills and abilities against what the employer is seeking in their new hire.</w:t>
      </w:r>
      <w:r>
        <w:t xml:space="preserve"> </w:t>
      </w:r>
      <w:r w:rsidRPr="00D24B57">
        <w:t xml:space="preserve">To help you identify your own skills and qualifications, go back to your first </w:t>
      </w:r>
      <w:r w:rsidR="00E214CE" w:rsidRPr="00D24B57">
        <w:t>assignment,</w:t>
      </w:r>
      <w:r w:rsidRPr="00D24B57">
        <w:t xml:space="preserve"> and review your experiences.</w:t>
      </w:r>
    </w:p>
    <w:tbl>
      <w:tblPr>
        <w:tblStyle w:val="TableGrid"/>
        <w:tblW w:w="0" w:type="auto"/>
        <w:tblLook w:val="04A0" w:firstRow="1" w:lastRow="0" w:firstColumn="1" w:lastColumn="0" w:noHBand="0" w:noVBand="1"/>
      </w:tblPr>
      <w:tblGrid>
        <w:gridCol w:w="4765"/>
        <w:gridCol w:w="4585"/>
      </w:tblGrid>
      <w:tr w:rsidR="000016A6" w:rsidRPr="00BA70D8" w14:paraId="14FDAAE2" w14:textId="77777777" w:rsidTr="00C634A6">
        <w:tc>
          <w:tcPr>
            <w:tcW w:w="4765" w:type="dxa"/>
          </w:tcPr>
          <w:p w14:paraId="560A3462" w14:textId="77777777" w:rsidR="000016A6" w:rsidRPr="000016A6" w:rsidRDefault="000016A6" w:rsidP="00C634A6">
            <w:r w:rsidRPr="000016A6">
              <w:t xml:space="preserve">Responsibilities from the posting: </w:t>
            </w:r>
          </w:p>
          <w:p w14:paraId="608874DB" w14:textId="1A046518" w:rsidR="000016A6" w:rsidRPr="009F0A4A" w:rsidRDefault="00827D0E" w:rsidP="006874AE">
            <w:pPr>
              <w:numPr>
                <w:ilvl w:val="0"/>
                <w:numId w:val="2"/>
              </w:numPr>
              <w:contextualSpacing/>
              <w:rPr>
                <w:sz w:val="24"/>
                <w:szCs w:val="24"/>
              </w:rPr>
            </w:pPr>
            <w:r w:rsidRPr="009F0A4A">
              <w:rPr>
                <w:rFonts w:ascii="Arial" w:hAnsi="Arial" w:cs="Arial"/>
                <w:color w:val="202124"/>
                <w:sz w:val="24"/>
                <w:szCs w:val="24"/>
                <w:shd w:val="clear" w:color="auto" w:fill="FFFFFF"/>
              </w:rPr>
              <w:t xml:space="preserve">Formulating strategy, improving performance, procuring material and </w:t>
            </w:r>
            <w:r w:rsidR="00261F90" w:rsidRPr="009F0A4A">
              <w:rPr>
                <w:rFonts w:ascii="Arial" w:hAnsi="Arial" w:cs="Arial"/>
                <w:color w:val="202124"/>
                <w:sz w:val="24"/>
                <w:szCs w:val="24"/>
                <w:shd w:val="clear" w:color="auto" w:fill="FFFFFF"/>
              </w:rPr>
              <w:t>resources,</w:t>
            </w:r>
            <w:r w:rsidRPr="009F0A4A">
              <w:rPr>
                <w:rFonts w:ascii="Arial" w:hAnsi="Arial" w:cs="Arial"/>
                <w:color w:val="202124"/>
                <w:sz w:val="24"/>
                <w:szCs w:val="24"/>
                <w:shd w:val="clear" w:color="auto" w:fill="FFFFFF"/>
              </w:rPr>
              <w:t xml:space="preserve"> and securing compliance</w:t>
            </w:r>
          </w:p>
        </w:tc>
        <w:tc>
          <w:tcPr>
            <w:tcW w:w="4585" w:type="dxa"/>
          </w:tcPr>
          <w:p w14:paraId="6DF7ECEB" w14:textId="27EA00B3" w:rsidR="000016A6" w:rsidRDefault="000016A6" w:rsidP="00C634A6">
            <w:r w:rsidRPr="000016A6">
              <w:t xml:space="preserve">My examples: </w:t>
            </w:r>
          </w:p>
          <w:p w14:paraId="7C8954C5" w14:textId="77777777" w:rsidR="00B24650" w:rsidRDefault="00B24650" w:rsidP="00B24650">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Managing stock control and inventory checks.</w:t>
            </w:r>
          </w:p>
          <w:p w14:paraId="3B860499" w14:textId="77777777" w:rsidR="00B24650" w:rsidRDefault="00B24650" w:rsidP="00B24650">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Having a keen eye on budgets and budgetary changes.</w:t>
            </w:r>
          </w:p>
          <w:p w14:paraId="1F6B4550" w14:textId="77777777" w:rsidR="00B24650" w:rsidRDefault="00B24650" w:rsidP="00B24650">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lastRenderedPageBreak/>
              <w:t>Communicating changes in an order process to relevant parties.</w:t>
            </w:r>
          </w:p>
          <w:p w14:paraId="5B48DAC5" w14:textId="335B1C94" w:rsidR="000016A6" w:rsidRPr="00B24650" w:rsidRDefault="00B24650" w:rsidP="00B24650">
            <w:pPr>
              <w:pStyle w:val="trt0xe"/>
              <w:numPr>
                <w:ilvl w:val="0"/>
                <w:numId w:val="11"/>
              </w:numPr>
              <w:shd w:val="clear" w:color="auto" w:fill="FFFFFF"/>
              <w:spacing w:before="0" w:beforeAutospacing="0" w:after="60" w:afterAutospacing="0"/>
              <w:rPr>
                <w:rFonts w:ascii="Arial" w:hAnsi="Arial" w:cs="Arial"/>
                <w:color w:val="202124"/>
              </w:rPr>
            </w:pPr>
            <w:r>
              <w:rPr>
                <w:rFonts w:ascii="Arial" w:hAnsi="Arial" w:cs="Arial"/>
                <w:color w:val="202124"/>
              </w:rPr>
              <w:t>Ensuring that health and safety regulations are followed.</w:t>
            </w:r>
          </w:p>
        </w:tc>
      </w:tr>
      <w:tr w:rsidR="000016A6" w14:paraId="3776E610" w14:textId="77777777" w:rsidTr="00C634A6">
        <w:tc>
          <w:tcPr>
            <w:tcW w:w="4765" w:type="dxa"/>
          </w:tcPr>
          <w:p w14:paraId="6291687B" w14:textId="77777777" w:rsidR="000016A6" w:rsidRPr="000016A6" w:rsidRDefault="000016A6" w:rsidP="00C634A6">
            <w:r w:rsidRPr="000016A6">
              <w:lastRenderedPageBreak/>
              <w:t xml:space="preserve">Qualifications from the job posting </w:t>
            </w:r>
          </w:p>
          <w:p w14:paraId="3D11FFCC" w14:textId="77777777" w:rsidR="00261F90" w:rsidRDefault="00261F90" w:rsidP="00261F90">
            <w:pPr>
              <w:pStyle w:val="trt0xe"/>
              <w:numPr>
                <w:ilvl w:val="0"/>
                <w:numId w:val="3"/>
              </w:numPr>
              <w:shd w:val="clear" w:color="auto" w:fill="FFFFFF"/>
              <w:spacing w:before="0" w:beforeAutospacing="0" w:after="60" w:afterAutospacing="0"/>
              <w:rPr>
                <w:rFonts w:ascii="Arial" w:hAnsi="Arial" w:cs="Arial"/>
                <w:color w:val="202124"/>
              </w:rPr>
            </w:pPr>
            <w:r>
              <w:rPr>
                <w:rFonts w:ascii="Arial" w:hAnsi="Arial" w:cs="Arial"/>
                <w:color w:val="202124"/>
              </w:rPr>
              <w:t>Bachelor's degree in operations management, business administration, or related field.</w:t>
            </w:r>
          </w:p>
          <w:p w14:paraId="7F62225A" w14:textId="5C4C1EFF" w:rsidR="000016A6" w:rsidRPr="00150E72" w:rsidRDefault="00261F90" w:rsidP="00261F90">
            <w:pPr>
              <w:numPr>
                <w:ilvl w:val="0"/>
                <w:numId w:val="3"/>
              </w:numPr>
              <w:contextualSpacing/>
              <w:rPr>
                <w:sz w:val="24"/>
                <w:szCs w:val="24"/>
              </w:rPr>
            </w:pPr>
            <w:r w:rsidRPr="00150E72">
              <w:rPr>
                <w:rFonts w:ascii="Arial" w:hAnsi="Arial" w:cs="Arial"/>
                <w:color w:val="202124"/>
                <w:sz w:val="24"/>
                <w:szCs w:val="24"/>
                <w:shd w:val="clear" w:color="auto" w:fill="FFFFFF"/>
              </w:rPr>
              <w:t>Strong budget development and oversight skills</w:t>
            </w:r>
          </w:p>
        </w:tc>
        <w:tc>
          <w:tcPr>
            <w:tcW w:w="4585" w:type="dxa"/>
          </w:tcPr>
          <w:p w14:paraId="4442AE9D" w14:textId="150A15D2" w:rsidR="000016A6" w:rsidRDefault="000016A6" w:rsidP="00C634A6">
            <w:r w:rsidRPr="000016A6">
              <w:t xml:space="preserve">My examples: </w:t>
            </w:r>
          </w:p>
          <w:p w14:paraId="2E27FD28" w14:textId="77777777" w:rsidR="00B24650" w:rsidRDefault="00B24650" w:rsidP="00B24650">
            <w:pPr>
              <w:pStyle w:val="trt0xe"/>
              <w:numPr>
                <w:ilvl w:val="0"/>
                <w:numId w:val="10"/>
              </w:numPr>
              <w:shd w:val="clear" w:color="auto" w:fill="FFFFFF"/>
              <w:spacing w:before="0" w:beforeAutospacing="0" w:after="60" w:afterAutospacing="0"/>
              <w:rPr>
                <w:rFonts w:ascii="Arial" w:hAnsi="Arial" w:cs="Arial"/>
                <w:color w:val="202124"/>
              </w:rPr>
            </w:pPr>
            <w:r>
              <w:rPr>
                <w:rFonts w:ascii="Arial" w:hAnsi="Arial" w:cs="Arial"/>
                <w:color w:val="202124"/>
              </w:rPr>
              <w:t>Analytical skills.</w:t>
            </w:r>
          </w:p>
          <w:p w14:paraId="4F27A86B" w14:textId="77777777" w:rsidR="00B24650" w:rsidRDefault="00B24650" w:rsidP="00B24650">
            <w:pPr>
              <w:pStyle w:val="trt0xe"/>
              <w:numPr>
                <w:ilvl w:val="0"/>
                <w:numId w:val="10"/>
              </w:numPr>
              <w:shd w:val="clear" w:color="auto" w:fill="FFFFFF"/>
              <w:spacing w:before="0" w:beforeAutospacing="0" w:after="60" w:afterAutospacing="0"/>
              <w:rPr>
                <w:rFonts w:ascii="Arial" w:hAnsi="Arial" w:cs="Arial"/>
                <w:color w:val="202124"/>
              </w:rPr>
            </w:pPr>
            <w:r>
              <w:rPr>
                <w:rFonts w:ascii="Arial" w:hAnsi="Arial" w:cs="Arial"/>
                <w:color w:val="202124"/>
              </w:rPr>
              <w:t>Problem-solving skills.</w:t>
            </w:r>
          </w:p>
          <w:p w14:paraId="3F74F640" w14:textId="77777777" w:rsidR="00B24650" w:rsidRDefault="00B24650" w:rsidP="00B24650">
            <w:pPr>
              <w:pStyle w:val="trt0xe"/>
              <w:numPr>
                <w:ilvl w:val="0"/>
                <w:numId w:val="10"/>
              </w:numPr>
              <w:shd w:val="clear" w:color="auto" w:fill="FFFFFF"/>
              <w:spacing w:before="0" w:beforeAutospacing="0" w:after="60" w:afterAutospacing="0"/>
              <w:rPr>
                <w:rFonts w:ascii="Arial" w:hAnsi="Arial" w:cs="Arial"/>
                <w:color w:val="202124"/>
              </w:rPr>
            </w:pPr>
            <w:r>
              <w:rPr>
                <w:rFonts w:ascii="Arial" w:hAnsi="Arial" w:cs="Arial"/>
                <w:color w:val="202124"/>
              </w:rPr>
              <w:t>Policy planning skills.</w:t>
            </w:r>
          </w:p>
          <w:p w14:paraId="0517C5E0" w14:textId="77777777" w:rsidR="00B24650" w:rsidRDefault="00B24650" w:rsidP="00B24650">
            <w:pPr>
              <w:pStyle w:val="trt0xe"/>
              <w:numPr>
                <w:ilvl w:val="0"/>
                <w:numId w:val="10"/>
              </w:numPr>
              <w:shd w:val="clear" w:color="auto" w:fill="FFFFFF"/>
              <w:spacing w:before="0" w:beforeAutospacing="0" w:after="60" w:afterAutospacing="0"/>
              <w:rPr>
                <w:rFonts w:ascii="Arial" w:hAnsi="Arial" w:cs="Arial"/>
                <w:color w:val="202124"/>
              </w:rPr>
            </w:pPr>
            <w:r>
              <w:rPr>
                <w:rFonts w:ascii="Arial" w:hAnsi="Arial" w:cs="Arial"/>
                <w:color w:val="202124"/>
              </w:rPr>
              <w:t>Written and oral communication skills.</w:t>
            </w:r>
          </w:p>
          <w:p w14:paraId="72CCD792" w14:textId="1D934DA4" w:rsidR="000016A6" w:rsidRPr="002A6584" w:rsidRDefault="00B24650" w:rsidP="002A6584">
            <w:pPr>
              <w:pStyle w:val="trt0xe"/>
              <w:numPr>
                <w:ilvl w:val="0"/>
                <w:numId w:val="10"/>
              </w:numPr>
              <w:shd w:val="clear" w:color="auto" w:fill="FFFFFF"/>
              <w:spacing w:before="0" w:beforeAutospacing="0" w:after="60" w:afterAutospacing="0"/>
              <w:rPr>
                <w:rFonts w:ascii="Arial" w:hAnsi="Arial" w:cs="Arial"/>
                <w:color w:val="202124"/>
              </w:rPr>
            </w:pPr>
            <w:r>
              <w:rPr>
                <w:rFonts w:ascii="Arial" w:hAnsi="Arial" w:cs="Arial"/>
                <w:color w:val="202124"/>
              </w:rPr>
              <w:t>Financial planning, auditing, and budgeting skills.</w:t>
            </w:r>
          </w:p>
        </w:tc>
      </w:tr>
    </w:tbl>
    <w:p w14:paraId="1F0463CA" w14:textId="77777777" w:rsidR="000016A6" w:rsidRDefault="000016A6" w:rsidP="000016A6"/>
    <w:p w14:paraId="357FF587" w14:textId="3DC21B5E" w:rsidR="004518F3" w:rsidRDefault="00A12BC6" w:rsidP="000016A6">
      <w:pPr>
        <w:pStyle w:val="TopicTitle"/>
      </w:pPr>
      <w:r>
        <w:t>Module 8</w:t>
      </w:r>
      <w:r w:rsidR="004518F3">
        <w:t xml:space="preserve">: </w:t>
      </w:r>
      <w:r w:rsidR="002F6D40">
        <w:t xml:space="preserve">My Work/Volunteer Inventory and </w:t>
      </w:r>
      <w:r w:rsidR="004518F3">
        <w:t xml:space="preserve">My Resume </w:t>
      </w:r>
    </w:p>
    <w:p w14:paraId="7BC75E58" w14:textId="772C8653" w:rsidR="000016A6" w:rsidRDefault="000016A6" w:rsidP="000016A6">
      <w:pPr>
        <w:pStyle w:val="H2"/>
      </w:pPr>
      <w:r>
        <w:t>My Inventory</w:t>
      </w:r>
    </w:p>
    <w:p w14:paraId="6C5C70D8" w14:textId="77777777" w:rsidR="00C743F2" w:rsidRPr="000C6D5E" w:rsidRDefault="00C743F2" w:rsidP="00C743F2">
      <w:pPr>
        <w:pStyle w:val="Heading2"/>
        <w:tabs>
          <w:tab w:val="left" w:pos="7695"/>
        </w:tabs>
        <w:spacing w:line="360" w:lineRule="auto"/>
        <w:ind w:right="-200"/>
        <w:rPr>
          <w:rFonts w:asciiTheme="minorHAnsi" w:hAnsiTheme="minorHAnsi" w:cstheme="minorHAnsi"/>
          <w:b/>
        </w:rPr>
      </w:pPr>
      <w:r>
        <w:rPr>
          <w:rFonts w:asciiTheme="minorHAnsi" w:hAnsiTheme="minorHAnsi" w:cstheme="minorHAnsi"/>
          <w:u w:val="single"/>
        </w:rPr>
        <w:t xml:space="preserve">ACHIEVEMENTS                                                                                                                                                        </w:t>
      </w:r>
      <w:r w:rsidRPr="000C6D5E">
        <w:rPr>
          <w:rFonts w:asciiTheme="minorHAnsi" w:hAnsiTheme="minorHAnsi" w:cstheme="minorHAnsi"/>
        </w:rPr>
        <w:t>Spearheaded operations, on-ground execution, and co-ordination of 3 events and 50+ participants</w:t>
      </w:r>
    </w:p>
    <w:p w14:paraId="3161EE27" w14:textId="77777777" w:rsidR="00C743F2" w:rsidRPr="000C6D5E" w:rsidRDefault="00C743F2" w:rsidP="00C743F2">
      <w:pPr>
        <w:pStyle w:val="ListParagraph"/>
        <w:widowControl w:val="0"/>
        <w:numPr>
          <w:ilvl w:val="0"/>
          <w:numId w:val="16"/>
        </w:numPr>
        <w:tabs>
          <w:tab w:val="left" w:pos="820"/>
          <w:tab w:val="left" w:pos="821"/>
        </w:tabs>
        <w:autoSpaceDE w:val="0"/>
        <w:autoSpaceDN w:val="0"/>
        <w:spacing w:before="4" w:after="0" w:line="360" w:lineRule="auto"/>
        <w:ind w:right="750"/>
        <w:contextualSpacing w:val="0"/>
        <w:rPr>
          <w:rFonts w:cstheme="minorHAnsi"/>
        </w:rPr>
      </w:pPr>
      <w:r w:rsidRPr="000C6D5E">
        <w:rPr>
          <w:rFonts w:cstheme="minorHAnsi"/>
          <w:b/>
        </w:rPr>
        <w:t xml:space="preserve">Finalist in Paper presentation – </w:t>
      </w:r>
      <w:r w:rsidRPr="000C6D5E">
        <w:rPr>
          <w:rFonts w:cstheme="minorHAnsi"/>
        </w:rPr>
        <w:t xml:space="preserve">on </w:t>
      </w:r>
      <w:r w:rsidRPr="000C6D5E">
        <w:rPr>
          <w:rFonts w:cstheme="minorHAnsi"/>
          <w:b/>
        </w:rPr>
        <w:t>‘</w:t>
      </w:r>
      <w:r w:rsidRPr="000C6D5E">
        <w:rPr>
          <w:rFonts w:cstheme="minorHAnsi"/>
          <w:i/>
        </w:rPr>
        <w:t>Financial Risk Assessment and Internal Control</w:t>
      </w:r>
      <w:r w:rsidRPr="000C6D5E">
        <w:rPr>
          <w:rFonts w:cstheme="minorHAnsi"/>
        </w:rPr>
        <w:t>’ (Finance Conclave</w:t>
      </w:r>
      <w:r w:rsidRPr="000C6D5E">
        <w:rPr>
          <w:rFonts w:cstheme="minorHAnsi"/>
          <w:spacing w:val="-1"/>
        </w:rPr>
        <w:t xml:space="preserve"> </w:t>
      </w:r>
      <w:r w:rsidRPr="000C6D5E">
        <w:rPr>
          <w:rFonts w:cstheme="minorHAnsi"/>
        </w:rPr>
        <w:t>2017)</w:t>
      </w:r>
    </w:p>
    <w:p w14:paraId="14FA265D" w14:textId="77777777" w:rsidR="00C743F2" w:rsidRPr="000C6D5E" w:rsidRDefault="00C743F2" w:rsidP="00C743F2">
      <w:pPr>
        <w:pStyle w:val="ListParagraph"/>
        <w:widowControl w:val="0"/>
        <w:numPr>
          <w:ilvl w:val="0"/>
          <w:numId w:val="16"/>
        </w:numPr>
        <w:tabs>
          <w:tab w:val="left" w:pos="820"/>
          <w:tab w:val="left" w:pos="821"/>
        </w:tabs>
        <w:autoSpaceDE w:val="0"/>
        <w:autoSpaceDN w:val="0"/>
        <w:spacing w:before="2" w:after="0" w:line="360" w:lineRule="auto"/>
        <w:ind w:right="429"/>
        <w:contextualSpacing w:val="0"/>
        <w:rPr>
          <w:rFonts w:cstheme="minorHAnsi"/>
          <w:i/>
        </w:rPr>
      </w:pPr>
      <w:r w:rsidRPr="000C6D5E">
        <w:rPr>
          <w:rFonts w:cstheme="minorHAnsi"/>
          <w:b/>
        </w:rPr>
        <w:t xml:space="preserve">Panel speaker </w:t>
      </w:r>
      <w:r w:rsidRPr="000C6D5E">
        <w:rPr>
          <w:rFonts w:cstheme="minorHAnsi"/>
        </w:rPr>
        <w:t>in 2017 ‘</w:t>
      </w:r>
      <w:proofErr w:type="spellStart"/>
      <w:r w:rsidRPr="000C6D5E">
        <w:rPr>
          <w:rFonts w:cstheme="minorHAnsi"/>
        </w:rPr>
        <w:t>Finomena</w:t>
      </w:r>
      <w:proofErr w:type="spellEnd"/>
      <w:r w:rsidRPr="000C6D5E">
        <w:rPr>
          <w:rFonts w:cstheme="minorHAnsi"/>
        </w:rPr>
        <w:t xml:space="preserve">’, addressing ~300 students – on </w:t>
      </w:r>
      <w:r w:rsidRPr="000C6D5E">
        <w:rPr>
          <w:rFonts w:cstheme="minorHAnsi"/>
          <w:i/>
        </w:rPr>
        <w:t>‘2016 Indian bank note demonetization’</w:t>
      </w:r>
    </w:p>
    <w:p w14:paraId="5B9E693E" w14:textId="77777777" w:rsidR="00C743F2" w:rsidRPr="000C6D5E" w:rsidRDefault="00C743F2" w:rsidP="00C743F2">
      <w:pPr>
        <w:pStyle w:val="ListParagraph"/>
        <w:widowControl w:val="0"/>
        <w:numPr>
          <w:ilvl w:val="0"/>
          <w:numId w:val="16"/>
        </w:numPr>
        <w:tabs>
          <w:tab w:val="left" w:pos="820"/>
          <w:tab w:val="left" w:pos="821"/>
        </w:tabs>
        <w:autoSpaceDE w:val="0"/>
        <w:autoSpaceDN w:val="0"/>
        <w:spacing w:before="5" w:after="0" w:line="360" w:lineRule="auto"/>
        <w:ind w:hanging="361"/>
        <w:contextualSpacing w:val="0"/>
        <w:rPr>
          <w:rFonts w:cstheme="minorHAnsi"/>
        </w:rPr>
      </w:pPr>
      <w:r w:rsidRPr="000C6D5E">
        <w:rPr>
          <w:rFonts w:cstheme="minorHAnsi"/>
        </w:rPr>
        <w:t>Presented</w:t>
      </w:r>
      <w:r w:rsidRPr="000C6D5E">
        <w:rPr>
          <w:rFonts w:cstheme="minorHAnsi"/>
          <w:spacing w:val="-9"/>
        </w:rPr>
        <w:t xml:space="preserve"> </w:t>
      </w:r>
      <w:r w:rsidRPr="000C6D5E">
        <w:rPr>
          <w:rFonts w:cstheme="minorHAnsi"/>
        </w:rPr>
        <w:t>a</w:t>
      </w:r>
      <w:r w:rsidRPr="000C6D5E">
        <w:rPr>
          <w:rFonts w:cstheme="minorHAnsi"/>
          <w:spacing w:val="-8"/>
        </w:rPr>
        <w:t xml:space="preserve"> </w:t>
      </w:r>
      <w:r w:rsidRPr="000C6D5E">
        <w:rPr>
          <w:rFonts w:cstheme="minorHAnsi"/>
        </w:rPr>
        <w:t>paper</w:t>
      </w:r>
      <w:r w:rsidRPr="000C6D5E">
        <w:rPr>
          <w:rFonts w:cstheme="minorHAnsi"/>
          <w:spacing w:val="-8"/>
        </w:rPr>
        <w:t xml:space="preserve"> </w:t>
      </w:r>
      <w:r w:rsidRPr="000C6D5E">
        <w:rPr>
          <w:rFonts w:cstheme="minorHAnsi"/>
        </w:rPr>
        <w:t>on</w:t>
      </w:r>
      <w:r w:rsidRPr="000C6D5E">
        <w:rPr>
          <w:rFonts w:cstheme="minorHAnsi"/>
          <w:spacing w:val="-8"/>
        </w:rPr>
        <w:t xml:space="preserve"> </w:t>
      </w:r>
      <w:r w:rsidRPr="000C6D5E">
        <w:rPr>
          <w:rFonts w:cstheme="minorHAnsi"/>
        </w:rPr>
        <w:t>‘</w:t>
      </w:r>
      <w:r w:rsidRPr="000C6D5E">
        <w:rPr>
          <w:rFonts w:cstheme="minorHAnsi"/>
          <w:i/>
        </w:rPr>
        <w:t>Indian</w:t>
      </w:r>
      <w:r w:rsidRPr="000C6D5E">
        <w:rPr>
          <w:rFonts w:cstheme="minorHAnsi"/>
          <w:i/>
          <w:spacing w:val="-9"/>
        </w:rPr>
        <w:t xml:space="preserve"> </w:t>
      </w:r>
      <w:r w:rsidRPr="000C6D5E">
        <w:rPr>
          <w:rFonts w:cstheme="minorHAnsi"/>
          <w:i/>
        </w:rPr>
        <w:t>fiscal</w:t>
      </w:r>
      <w:r w:rsidRPr="000C6D5E">
        <w:rPr>
          <w:rFonts w:cstheme="minorHAnsi"/>
          <w:i/>
          <w:spacing w:val="-7"/>
        </w:rPr>
        <w:t xml:space="preserve"> </w:t>
      </w:r>
      <w:r w:rsidRPr="000C6D5E">
        <w:rPr>
          <w:rFonts w:cstheme="minorHAnsi"/>
          <w:i/>
        </w:rPr>
        <w:t>budget</w:t>
      </w:r>
      <w:r w:rsidRPr="000C6D5E">
        <w:rPr>
          <w:rFonts w:cstheme="minorHAnsi"/>
          <w:i/>
          <w:spacing w:val="-7"/>
        </w:rPr>
        <w:t xml:space="preserve"> </w:t>
      </w:r>
      <w:r w:rsidRPr="000C6D5E">
        <w:rPr>
          <w:rFonts w:cstheme="minorHAnsi"/>
          <w:i/>
        </w:rPr>
        <w:t>plan</w:t>
      </w:r>
      <w:r w:rsidRPr="000C6D5E">
        <w:rPr>
          <w:rFonts w:cstheme="minorHAnsi"/>
          <w:i/>
          <w:spacing w:val="-9"/>
        </w:rPr>
        <w:t xml:space="preserve"> </w:t>
      </w:r>
      <w:r w:rsidRPr="000C6D5E">
        <w:rPr>
          <w:rFonts w:cstheme="minorHAnsi"/>
          <w:i/>
        </w:rPr>
        <w:t>2016-17’</w:t>
      </w:r>
      <w:r w:rsidRPr="000C6D5E">
        <w:rPr>
          <w:rFonts w:cstheme="minorHAnsi"/>
          <w:i/>
          <w:spacing w:val="-8"/>
        </w:rPr>
        <w:t xml:space="preserve"> </w:t>
      </w:r>
      <w:r w:rsidRPr="000C6D5E">
        <w:rPr>
          <w:rFonts w:cstheme="minorHAnsi"/>
        </w:rPr>
        <w:t>highlighting</w:t>
      </w:r>
      <w:r w:rsidRPr="000C6D5E">
        <w:rPr>
          <w:rFonts w:cstheme="minorHAnsi"/>
          <w:spacing w:val="-8"/>
        </w:rPr>
        <w:t xml:space="preserve"> </w:t>
      </w:r>
      <w:r w:rsidRPr="000C6D5E">
        <w:rPr>
          <w:rFonts w:cstheme="minorHAnsi"/>
        </w:rPr>
        <w:t>key</w:t>
      </w:r>
      <w:r w:rsidRPr="000C6D5E">
        <w:rPr>
          <w:rFonts w:cstheme="minorHAnsi"/>
          <w:spacing w:val="-9"/>
        </w:rPr>
        <w:t xml:space="preserve"> </w:t>
      </w:r>
      <w:r w:rsidRPr="000C6D5E">
        <w:rPr>
          <w:rFonts w:cstheme="minorHAnsi"/>
        </w:rPr>
        <w:t>changes</w:t>
      </w:r>
      <w:r w:rsidRPr="000C6D5E">
        <w:rPr>
          <w:rFonts w:cstheme="minorHAnsi"/>
          <w:spacing w:val="-10"/>
        </w:rPr>
        <w:t xml:space="preserve"> </w:t>
      </w:r>
      <w:r w:rsidRPr="000C6D5E">
        <w:rPr>
          <w:rFonts w:cstheme="minorHAnsi"/>
        </w:rPr>
        <w:t>and</w:t>
      </w:r>
      <w:r w:rsidRPr="000C6D5E">
        <w:rPr>
          <w:rFonts w:cstheme="minorHAnsi"/>
          <w:spacing w:val="-7"/>
        </w:rPr>
        <w:t xml:space="preserve"> </w:t>
      </w:r>
      <w:r w:rsidRPr="000C6D5E">
        <w:rPr>
          <w:rFonts w:cstheme="minorHAnsi"/>
        </w:rPr>
        <w:t>outlook</w:t>
      </w:r>
    </w:p>
    <w:p w14:paraId="673856D9" w14:textId="77777777" w:rsidR="00C743F2" w:rsidRPr="000C6D5E" w:rsidRDefault="00C743F2" w:rsidP="00C743F2">
      <w:pPr>
        <w:pStyle w:val="ListParagraph"/>
        <w:widowControl w:val="0"/>
        <w:numPr>
          <w:ilvl w:val="0"/>
          <w:numId w:val="16"/>
        </w:numPr>
        <w:tabs>
          <w:tab w:val="left" w:pos="820"/>
          <w:tab w:val="left" w:pos="821"/>
        </w:tabs>
        <w:autoSpaceDE w:val="0"/>
        <w:autoSpaceDN w:val="0"/>
        <w:spacing w:before="2" w:after="0" w:line="360" w:lineRule="auto"/>
        <w:ind w:right="116"/>
        <w:contextualSpacing w:val="0"/>
        <w:rPr>
          <w:rFonts w:cstheme="minorHAnsi"/>
        </w:rPr>
      </w:pPr>
      <w:r w:rsidRPr="000C6D5E">
        <w:rPr>
          <w:rFonts w:cstheme="minorHAnsi"/>
          <w:b/>
        </w:rPr>
        <w:t xml:space="preserve">Red Brick Summit (2018) </w:t>
      </w:r>
      <w:r w:rsidRPr="000C6D5E">
        <w:rPr>
          <w:rFonts w:cstheme="minorHAnsi"/>
        </w:rPr>
        <w:t xml:space="preserve">at </w:t>
      </w:r>
      <w:r w:rsidRPr="000C6D5E">
        <w:rPr>
          <w:rFonts w:cstheme="minorHAnsi"/>
          <w:b/>
        </w:rPr>
        <w:t xml:space="preserve">IIM Ahmedabad </w:t>
      </w:r>
      <w:r w:rsidRPr="000C6D5E">
        <w:rPr>
          <w:rFonts w:cstheme="minorHAnsi"/>
        </w:rPr>
        <w:t>– Completed workshops led by seasoned industry leaders in operations, marketing, business</w:t>
      </w:r>
      <w:r w:rsidRPr="000C6D5E">
        <w:rPr>
          <w:rFonts w:cstheme="minorHAnsi"/>
          <w:spacing w:val="-6"/>
        </w:rPr>
        <w:t xml:space="preserve"> </w:t>
      </w:r>
      <w:r w:rsidRPr="000C6D5E">
        <w:rPr>
          <w:rFonts w:cstheme="minorHAnsi"/>
        </w:rPr>
        <w:t>development</w:t>
      </w:r>
    </w:p>
    <w:p w14:paraId="7768AF2D" w14:textId="77777777" w:rsidR="00C743F2" w:rsidRPr="000C6D5E" w:rsidRDefault="00C743F2" w:rsidP="00C743F2">
      <w:pPr>
        <w:pStyle w:val="ListParagraph"/>
        <w:widowControl w:val="0"/>
        <w:numPr>
          <w:ilvl w:val="0"/>
          <w:numId w:val="16"/>
        </w:numPr>
        <w:tabs>
          <w:tab w:val="left" w:pos="820"/>
          <w:tab w:val="left" w:pos="821"/>
        </w:tabs>
        <w:autoSpaceDE w:val="0"/>
        <w:autoSpaceDN w:val="0"/>
        <w:spacing w:before="2" w:after="0" w:line="360" w:lineRule="auto"/>
        <w:ind w:hanging="361"/>
        <w:contextualSpacing w:val="0"/>
        <w:rPr>
          <w:rFonts w:cstheme="minorHAnsi"/>
        </w:rPr>
      </w:pPr>
      <w:r w:rsidRPr="000C6D5E">
        <w:rPr>
          <w:rFonts w:cstheme="minorHAnsi"/>
        </w:rPr>
        <w:t xml:space="preserve">Secured 80% score </w:t>
      </w:r>
    </w:p>
    <w:p w14:paraId="04DF62EE" w14:textId="77777777" w:rsidR="00D24B57" w:rsidRPr="00D24B57" w:rsidRDefault="00D24B57" w:rsidP="00D24B57">
      <w:pPr>
        <w:pStyle w:val="H2"/>
        <w:rPr>
          <w:rFonts w:asciiTheme="minorHAnsi" w:eastAsiaTheme="minorHAnsi" w:hAnsiTheme="minorHAnsi" w:cstheme="minorBidi"/>
          <w:color w:val="auto"/>
          <w:sz w:val="22"/>
          <w:szCs w:val="22"/>
        </w:rPr>
      </w:pPr>
    </w:p>
    <w:p w14:paraId="08E2EC07" w14:textId="77777777" w:rsidR="00D24B57" w:rsidRPr="00D24B57" w:rsidRDefault="00D24B57" w:rsidP="00D24B57">
      <w:pPr>
        <w:pStyle w:val="H2"/>
        <w:rPr>
          <w:rFonts w:eastAsiaTheme="minorHAnsi"/>
        </w:rPr>
      </w:pPr>
      <w:r w:rsidRPr="00D24B57">
        <w:rPr>
          <w:rFonts w:eastAsiaTheme="minorHAnsi"/>
        </w:rPr>
        <w:t>My Work Experiences</w:t>
      </w:r>
    </w:p>
    <w:p w14:paraId="48159794" w14:textId="77777777" w:rsidR="003A595C" w:rsidRPr="000C6D5E" w:rsidRDefault="003A595C" w:rsidP="000E3ADA">
      <w:pPr>
        <w:pStyle w:val="Heading1"/>
        <w:pBdr>
          <w:bottom w:val="single" w:sz="4" w:space="1" w:color="auto"/>
        </w:pBdr>
        <w:spacing w:line="360" w:lineRule="auto"/>
        <w:ind w:right="-20"/>
        <w:rPr>
          <w:rFonts w:asciiTheme="minorHAnsi" w:hAnsiTheme="minorHAnsi" w:cstheme="minorHAnsi"/>
        </w:rPr>
      </w:pPr>
      <w:r w:rsidRPr="000C6D5E">
        <w:rPr>
          <w:rFonts w:asciiTheme="minorHAnsi" w:hAnsiTheme="minorHAnsi" w:cstheme="minorHAnsi"/>
        </w:rPr>
        <w:t xml:space="preserve">PROFESSIONAL SKILLS AND EXPERIENCE                                                                                                                                                                                           </w:t>
      </w:r>
    </w:p>
    <w:p w14:paraId="7F64F4F5" w14:textId="2AAB4FA7" w:rsidR="003A595C" w:rsidRPr="000C6D5E" w:rsidRDefault="003A595C" w:rsidP="000E3ADA">
      <w:pPr>
        <w:spacing w:line="360" w:lineRule="auto"/>
        <w:ind w:right="144"/>
        <w:rPr>
          <w:rFonts w:cstheme="minorHAnsi"/>
          <w:b/>
        </w:rPr>
      </w:pPr>
      <w:r w:rsidRPr="000C6D5E">
        <w:rPr>
          <w:rFonts w:cstheme="minorHAnsi"/>
          <w:b/>
        </w:rPr>
        <w:t xml:space="preserve">  VIKAS PATWA &amp; </w:t>
      </w:r>
      <w:proofErr w:type="gramStart"/>
      <w:r w:rsidR="00C743F2" w:rsidRPr="000C6D5E">
        <w:rPr>
          <w:rFonts w:cstheme="minorHAnsi"/>
          <w:b/>
        </w:rPr>
        <w:t xml:space="preserve">CO. </w:t>
      </w:r>
      <w:r w:rsidRPr="000C6D5E">
        <w:rPr>
          <w:rFonts w:cstheme="minorHAnsi"/>
          <w:b/>
        </w:rPr>
        <w:t xml:space="preserve"> </w:t>
      </w:r>
      <w:proofErr w:type="gramEnd"/>
      <w:r w:rsidRPr="000C6D5E">
        <w:rPr>
          <w:rFonts w:cstheme="minorHAnsi"/>
          <w:b/>
        </w:rPr>
        <w:t xml:space="preserve">                                                            December 2020 – July 2021.</w:t>
      </w:r>
      <w:r w:rsidRPr="000C6D5E">
        <w:rPr>
          <w:rFonts w:cstheme="minorHAnsi"/>
          <w:b/>
        </w:rPr>
        <w:tab/>
      </w:r>
    </w:p>
    <w:p w14:paraId="5F16664B" w14:textId="77777777" w:rsidR="003A595C" w:rsidRPr="000C6D5E" w:rsidRDefault="003A595C" w:rsidP="000E3ADA">
      <w:pPr>
        <w:tabs>
          <w:tab w:val="left" w:pos="7044"/>
        </w:tabs>
        <w:spacing w:line="360" w:lineRule="auto"/>
        <w:rPr>
          <w:rFonts w:cstheme="minorHAnsi"/>
          <w:b/>
        </w:rPr>
      </w:pPr>
      <w:r w:rsidRPr="000C6D5E">
        <w:rPr>
          <w:rFonts w:cstheme="minorHAnsi"/>
          <w:b/>
        </w:rPr>
        <w:t xml:space="preserve">  Chennai,</w:t>
      </w:r>
      <w:r w:rsidRPr="000C6D5E">
        <w:rPr>
          <w:rFonts w:cstheme="minorHAnsi"/>
          <w:b/>
          <w:spacing w:val="1"/>
        </w:rPr>
        <w:t xml:space="preserve"> </w:t>
      </w:r>
      <w:r w:rsidRPr="000C6D5E">
        <w:rPr>
          <w:rFonts w:cstheme="minorHAnsi"/>
          <w:b/>
        </w:rPr>
        <w:t>India</w:t>
      </w:r>
    </w:p>
    <w:p w14:paraId="795F3EDB" w14:textId="77777777" w:rsidR="003A595C" w:rsidRPr="000C6D5E" w:rsidRDefault="003A595C" w:rsidP="000E3ADA">
      <w:pPr>
        <w:tabs>
          <w:tab w:val="left" w:pos="7044"/>
        </w:tabs>
        <w:spacing w:line="360" w:lineRule="auto"/>
        <w:rPr>
          <w:rFonts w:cstheme="minorHAnsi"/>
          <w:b/>
        </w:rPr>
      </w:pPr>
      <w:r w:rsidRPr="000C6D5E">
        <w:rPr>
          <w:rFonts w:cstheme="minorHAnsi"/>
          <w:b/>
        </w:rPr>
        <w:t xml:space="preserve">  GST practitioner</w:t>
      </w:r>
      <w:r w:rsidRPr="000C6D5E">
        <w:rPr>
          <w:rFonts w:cstheme="minorHAnsi"/>
          <w:b/>
        </w:rPr>
        <w:tab/>
      </w:r>
    </w:p>
    <w:p w14:paraId="55FB622D" w14:textId="77777777" w:rsidR="003A595C" w:rsidRPr="000C6D5E" w:rsidRDefault="003A595C" w:rsidP="003A595C">
      <w:pPr>
        <w:pStyle w:val="ListParagraph"/>
        <w:widowControl w:val="0"/>
        <w:numPr>
          <w:ilvl w:val="0"/>
          <w:numId w:val="15"/>
        </w:numPr>
        <w:tabs>
          <w:tab w:val="left" w:pos="744"/>
        </w:tabs>
        <w:autoSpaceDE w:val="0"/>
        <w:autoSpaceDN w:val="0"/>
        <w:spacing w:before="3" w:after="0" w:line="360" w:lineRule="auto"/>
        <w:ind w:right="568"/>
        <w:contextualSpacing w:val="0"/>
        <w:jc w:val="both"/>
        <w:rPr>
          <w:rFonts w:cstheme="minorHAnsi"/>
        </w:rPr>
      </w:pPr>
      <w:r w:rsidRPr="000C6D5E">
        <w:rPr>
          <w:rFonts w:cstheme="minorHAnsi"/>
        </w:rPr>
        <w:t xml:space="preserve">My duties in the firm as a GST Practitioner </w:t>
      </w:r>
    </w:p>
    <w:p w14:paraId="27F233B0"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Filed GSTR 1 and GSTR 2.</w:t>
      </w:r>
    </w:p>
    <w:p w14:paraId="11B5AA87"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lastRenderedPageBreak/>
        <w:t>Furnished GSTR 3 and GSTR 9.</w:t>
      </w:r>
    </w:p>
    <w:p w14:paraId="015BAA61"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Made a deposit for credit into the electronic cash ledger.</w:t>
      </w:r>
    </w:p>
    <w:p w14:paraId="34A3FA98"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Filed a claim for refund (after confirmation from the registered person).</w:t>
      </w:r>
    </w:p>
    <w:p w14:paraId="11D16B45"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Filed annual returns within the due date.</w:t>
      </w:r>
    </w:p>
    <w:p w14:paraId="2A0CF113"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Gathered financial data and prepared accurate reports.</w:t>
      </w:r>
    </w:p>
    <w:p w14:paraId="4D892E2C" w14:textId="77777777" w:rsidR="003A595C" w:rsidRPr="000C6D5E" w:rsidRDefault="003A595C" w:rsidP="003A595C">
      <w:pPr>
        <w:pStyle w:val="trt0xe"/>
        <w:numPr>
          <w:ilvl w:val="1"/>
          <w:numId w:val="14"/>
        </w:numPr>
        <w:shd w:val="clear" w:color="auto" w:fill="FFFFFF"/>
        <w:spacing w:before="0" w:beforeAutospacing="0" w:after="60" w:afterAutospacing="0" w:line="360" w:lineRule="auto"/>
        <w:rPr>
          <w:rFonts w:asciiTheme="minorHAnsi" w:hAnsiTheme="minorHAnsi" w:cstheme="minorHAnsi"/>
          <w:color w:val="202124"/>
        </w:rPr>
      </w:pPr>
      <w:r w:rsidRPr="000C6D5E">
        <w:rPr>
          <w:rFonts w:asciiTheme="minorHAnsi" w:hAnsiTheme="minorHAnsi" w:cstheme="minorHAnsi"/>
          <w:color w:val="202124"/>
        </w:rPr>
        <w:t xml:space="preserve">Analysed reports, took notes during meetings, preparing statements, entering data, and assisted with audits. </w:t>
      </w:r>
    </w:p>
    <w:p w14:paraId="22BD1C06" w14:textId="77777777" w:rsidR="003A595C" w:rsidRPr="000C6D5E" w:rsidRDefault="003A595C" w:rsidP="000E3ADA">
      <w:pPr>
        <w:tabs>
          <w:tab w:val="left" w:pos="7097"/>
        </w:tabs>
        <w:rPr>
          <w:rFonts w:cstheme="minorHAnsi"/>
          <w:b/>
        </w:rPr>
      </w:pPr>
      <w:r w:rsidRPr="000C6D5E">
        <w:rPr>
          <w:rFonts w:cstheme="minorHAnsi"/>
          <w:b/>
        </w:rPr>
        <w:t>PAVAN AGRI TRADERS (GSTIN: 37ALUPP0573C1</w:t>
      </w:r>
      <w:proofErr w:type="gramStart"/>
      <w:r w:rsidRPr="000C6D5E">
        <w:rPr>
          <w:rFonts w:cstheme="minorHAnsi"/>
          <w:b/>
        </w:rPr>
        <w:t xml:space="preserve">ZU)   </w:t>
      </w:r>
      <w:proofErr w:type="gramEnd"/>
      <w:r w:rsidRPr="000C6D5E">
        <w:rPr>
          <w:rFonts w:cstheme="minorHAnsi"/>
          <w:b/>
        </w:rPr>
        <w:t xml:space="preserve">                       </w:t>
      </w:r>
      <w:r>
        <w:rPr>
          <w:rFonts w:cstheme="minorHAnsi"/>
          <w:b/>
        </w:rPr>
        <w:t xml:space="preserve">                           </w:t>
      </w:r>
      <w:r w:rsidRPr="000C6D5E">
        <w:rPr>
          <w:rFonts w:cstheme="minorHAnsi"/>
          <w:b/>
        </w:rPr>
        <w:t>Guntur,</w:t>
      </w:r>
      <w:r w:rsidRPr="000C6D5E">
        <w:rPr>
          <w:rFonts w:cstheme="minorHAnsi"/>
          <w:b/>
          <w:spacing w:val="-3"/>
        </w:rPr>
        <w:t xml:space="preserve"> </w:t>
      </w:r>
      <w:r w:rsidRPr="000C6D5E">
        <w:rPr>
          <w:rFonts w:cstheme="minorHAnsi"/>
          <w:b/>
        </w:rPr>
        <w:t>India</w:t>
      </w:r>
    </w:p>
    <w:p w14:paraId="4BE8DFA8" w14:textId="77777777" w:rsidR="003A595C" w:rsidRPr="000C6D5E" w:rsidRDefault="003A595C" w:rsidP="000E3ADA">
      <w:pPr>
        <w:tabs>
          <w:tab w:val="left" w:pos="7097"/>
        </w:tabs>
        <w:rPr>
          <w:rFonts w:cstheme="minorHAnsi"/>
          <w:b/>
        </w:rPr>
      </w:pPr>
      <w:r w:rsidRPr="000C6D5E">
        <w:rPr>
          <w:rFonts w:cstheme="minorHAnsi"/>
          <w:i/>
        </w:rPr>
        <w:t>(Cotton spinning and ginning mill)</w:t>
      </w:r>
    </w:p>
    <w:p w14:paraId="3FD902D4" w14:textId="77777777" w:rsidR="003A595C" w:rsidRPr="000C6D5E" w:rsidRDefault="003A595C" w:rsidP="000E3ADA">
      <w:pPr>
        <w:tabs>
          <w:tab w:val="left" w:pos="7097"/>
        </w:tabs>
        <w:rPr>
          <w:rFonts w:cstheme="minorHAnsi"/>
          <w:b/>
        </w:rPr>
      </w:pPr>
      <w:r w:rsidRPr="000C6D5E">
        <w:rPr>
          <w:rFonts w:cstheme="minorHAnsi"/>
          <w:b/>
        </w:rPr>
        <w:t xml:space="preserve">Income Tax Planner and Accountant </w:t>
      </w:r>
      <w:r w:rsidRPr="000C6D5E">
        <w:rPr>
          <w:rFonts w:cstheme="minorHAnsi"/>
          <w:b/>
        </w:rPr>
        <w:tab/>
      </w:r>
      <w:r w:rsidRPr="000C6D5E">
        <w:rPr>
          <w:rFonts w:cstheme="minorHAnsi"/>
        </w:rPr>
        <w:t>Jan 2017 – May 2021</w:t>
      </w:r>
    </w:p>
    <w:p w14:paraId="034E4DD8" w14:textId="77777777" w:rsidR="003A595C" w:rsidRPr="000C6D5E" w:rsidRDefault="003A595C" w:rsidP="000E3ADA">
      <w:pPr>
        <w:tabs>
          <w:tab w:val="left" w:pos="7097"/>
        </w:tabs>
        <w:rPr>
          <w:rFonts w:cstheme="minorHAnsi"/>
        </w:rPr>
      </w:pPr>
      <w:r w:rsidRPr="000C6D5E">
        <w:rPr>
          <w:rFonts w:cstheme="minorHAnsi"/>
          <w:i/>
        </w:rPr>
        <w:tab/>
      </w:r>
    </w:p>
    <w:p w14:paraId="6E0D0E3D" w14:textId="77777777" w:rsidR="003A595C" w:rsidRPr="000C6D5E" w:rsidRDefault="003A595C" w:rsidP="000E3ADA">
      <w:pPr>
        <w:pStyle w:val="BodyText"/>
        <w:rPr>
          <w:rFonts w:cstheme="minorHAnsi"/>
        </w:rPr>
      </w:pPr>
    </w:p>
    <w:p w14:paraId="05E831E7" w14:textId="77777777" w:rsidR="003A595C" w:rsidRPr="000C6D5E" w:rsidRDefault="003A595C" w:rsidP="000E3ADA">
      <w:pPr>
        <w:pStyle w:val="BodyText"/>
        <w:rPr>
          <w:rFonts w:cstheme="minorHAnsi"/>
          <w:sz w:val="24"/>
        </w:rPr>
      </w:pPr>
      <w:r w:rsidRPr="000C6D5E">
        <w:rPr>
          <w:rFonts w:cstheme="minorHAnsi"/>
        </w:rPr>
        <w:t>Analyzed and presented the accounts of the firm by complying with Indian Accounting Standards.</w:t>
      </w:r>
    </w:p>
    <w:p w14:paraId="37CF1926" w14:textId="77777777" w:rsidR="003A595C" w:rsidRPr="000C6D5E" w:rsidRDefault="003A595C" w:rsidP="000E3ADA">
      <w:pPr>
        <w:pStyle w:val="trt0xe"/>
        <w:shd w:val="clear" w:color="auto" w:fill="FFFFFF"/>
        <w:spacing w:before="0" w:beforeAutospacing="0" w:after="60" w:afterAutospacing="0" w:line="360" w:lineRule="auto"/>
        <w:rPr>
          <w:rFonts w:asciiTheme="minorHAnsi" w:hAnsiTheme="minorHAnsi" w:cstheme="minorHAnsi"/>
          <w:color w:val="202124"/>
        </w:rPr>
      </w:pPr>
    </w:p>
    <w:p w14:paraId="1F04A36B" w14:textId="77777777" w:rsidR="003A595C" w:rsidRPr="000C6D5E" w:rsidRDefault="003A595C" w:rsidP="000E3ADA">
      <w:pPr>
        <w:tabs>
          <w:tab w:val="left" w:pos="7070"/>
        </w:tabs>
        <w:rPr>
          <w:rFonts w:cstheme="minorHAnsi"/>
          <w:b/>
        </w:rPr>
      </w:pPr>
      <w:r w:rsidRPr="000C6D5E">
        <w:rPr>
          <w:rFonts w:cstheme="minorHAnsi"/>
          <w:b/>
        </w:rPr>
        <w:t>SREEJA’S HOME FOODS</w:t>
      </w:r>
      <w:r w:rsidRPr="000C6D5E">
        <w:rPr>
          <w:rFonts w:cstheme="minorHAnsi"/>
          <w:b/>
          <w:spacing w:val="-5"/>
        </w:rPr>
        <w:t xml:space="preserve"> </w:t>
      </w:r>
      <w:r w:rsidRPr="000C6D5E">
        <w:rPr>
          <w:rFonts w:cstheme="minorHAnsi"/>
          <w:i/>
        </w:rPr>
        <w:t xml:space="preserve">(Food </w:t>
      </w:r>
      <w:proofErr w:type="gramStart"/>
      <w:r w:rsidRPr="000C6D5E">
        <w:rPr>
          <w:rFonts w:cstheme="minorHAnsi"/>
          <w:i/>
        </w:rPr>
        <w:t xml:space="preserve">industry)   </w:t>
      </w:r>
      <w:proofErr w:type="gramEnd"/>
      <w:r w:rsidRPr="000C6D5E">
        <w:rPr>
          <w:rFonts w:cstheme="minorHAnsi"/>
          <w:i/>
        </w:rPr>
        <w:t xml:space="preserve">                                  </w:t>
      </w:r>
      <w:r w:rsidRPr="000C6D5E">
        <w:rPr>
          <w:rFonts w:cstheme="minorHAnsi"/>
          <w:b/>
        </w:rPr>
        <w:t xml:space="preserve">Hyderabad, India Income Tax Planner and Accountant                                           </w:t>
      </w:r>
      <w:r>
        <w:rPr>
          <w:rFonts w:cstheme="minorHAnsi"/>
          <w:b/>
        </w:rPr>
        <w:t xml:space="preserve">                                                                   </w:t>
      </w:r>
      <w:r w:rsidRPr="000C6D5E">
        <w:rPr>
          <w:rFonts w:cstheme="minorHAnsi"/>
          <w:b/>
        </w:rPr>
        <w:t xml:space="preserve">  </w:t>
      </w:r>
      <w:r w:rsidRPr="000C6D5E">
        <w:rPr>
          <w:rFonts w:cstheme="minorHAnsi"/>
        </w:rPr>
        <w:t>May 2018 – July2021</w:t>
      </w:r>
      <w:r w:rsidRPr="000C6D5E">
        <w:rPr>
          <w:rFonts w:cstheme="minorHAnsi"/>
          <w:b/>
        </w:rPr>
        <w:tab/>
      </w:r>
    </w:p>
    <w:p w14:paraId="0FFE06D5" w14:textId="77777777" w:rsidR="003A595C" w:rsidRPr="000C6D5E" w:rsidRDefault="003A595C" w:rsidP="000E3ADA">
      <w:pPr>
        <w:tabs>
          <w:tab w:val="left" w:pos="7070"/>
        </w:tabs>
        <w:ind w:left="100"/>
        <w:rPr>
          <w:rFonts w:cstheme="minorHAnsi"/>
          <w:b/>
        </w:rPr>
      </w:pPr>
      <w:r w:rsidRPr="000C6D5E">
        <w:rPr>
          <w:rFonts w:cstheme="minorHAnsi"/>
          <w:i/>
        </w:rPr>
        <w:tab/>
      </w:r>
    </w:p>
    <w:p w14:paraId="1F58CD62" w14:textId="77777777" w:rsidR="003A595C" w:rsidRPr="000C6D5E" w:rsidRDefault="003A595C" w:rsidP="000E3ADA">
      <w:pPr>
        <w:pStyle w:val="BodyText"/>
        <w:rPr>
          <w:rFonts w:cstheme="minorHAnsi"/>
          <w:sz w:val="24"/>
        </w:rPr>
      </w:pPr>
      <w:r w:rsidRPr="000C6D5E">
        <w:rPr>
          <w:rFonts w:cstheme="minorHAnsi"/>
        </w:rPr>
        <w:t>Analyzed and presented the accounts of the firm by complying with Indian Accounting Standards.</w:t>
      </w:r>
    </w:p>
    <w:p w14:paraId="2CCBDE54" w14:textId="77777777" w:rsidR="003A595C" w:rsidRPr="000C6D5E" w:rsidRDefault="003A595C" w:rsidP="003A595C">
      <w:pPr>
        <w:pStyle w:val="BodyText"/>
        <w:spacing w:before="158"/>
        <w:rPr>
          <w:rFonts w:cstheme="minorHAnsi"/>
        </w:rPr>
      </w:pPr>
      <w:r w:rsidRPr="000C6D5E">
        <w:rPr>
          <w:rFonts w:cstheme="minorHAnsi"/>
        </w:rPr>
        <w:t>Holistically understood the sales process of insurance policies, tactical sales strategies, and consumer behaviors patterns.</w:t>
      </w:r>
    </w:p>
    <w:tbl>
      <w:tblPr>
        <w:tblStyle w:val="TableGrid"/>
        <w:tblW w:w="0" w:type="auto"/>
        <w:tblLook w:val="04A0" w:firstRow="1" w:lastRow="0" w:firstColumn="1" w:lastColumn="0" w:noHBand="0" w:noVBand="1"/>
      </w:tblPr>
      <w:tblGrid>
        <w:gridCol w:w="1753"/>
        <w:gridCol w:w="1784"/>
        <w:gridCol w:w="3192"/>
        <w:gridCol w:w="2621"/>
      </w:tblGrid>
      <w:tr w:rsidR="000016A6" w14:paraId="46614341" w14:textId="77777777" w:rsidTr="00C634A6">
        <w:tc>
          <w:tcPr>
            <w:tcW w:w="1753" w:type="dxa"/>
          </w:tcPr>
          <w:p w14:paraId="57A0136C" w14:textId="77777777" w:rsidR="000016A6" w:rsidRDefault="000016A6" w:rsidP="00C634A6">
            <w:r>
              <w:t xml:space="preserve">Title </w:t>
            </w:r>
          </w:p>
        </w:tc>
        <w:tc>
          <w:tcPr>
            <w:tcW w:w="1784" w:type="dxa"/>
          </w:tcPr>
          <w:p w14:paraId="33160D5F" w14:textId="77777777" w:rsidR="000016A6" w:rsidRDefault="000016A6" w:rsidP="00C634A6">
            <w:r>
              <w:t>Where I did it</w:t>
            </w:r>
          </w:p>
        </w:tc>
        <w:tc>
          <w:tcPr>
            <w:tcW w:w="3192" w:type="dxa"/>
          </w:tcPr>
          <w:p w14:paraId="700BC801" w14:textId="77777777" w:rsidR="000016A6" w:rsidRDefault="000016A6" w:rsidP="00C634A6">
            <w:r>
              <w:t>What did you accomplish/do?</w:t>
            </w:r>
          </w:p>
        </w:tc>
        <w:tc>
          <w:tcPr>
            <w:tcW w:w="2621" w:type="dxa"/>
          </w:tcPr>
          <w:p w14:paraId="0F04CE0B" w14:textId="77777777" w:rsidR="000016A6" w:rsidRDefault="000016A6" w:rsidP="00C634A6">
            <w:r>
              <w:t>When I did it</w:t>
            </w:r>
          </w:p>
        </w:tc>
      </w:tr>
      <w:tr w:rsidR="000016A6" w14:paraId="7915B225" w14:textId="77777777" w:rsidTr="00C634A6">
        <w:tc>
          <w:tcPr>
            <w:tcW w:w="1753" w:type="dxa"/>
          </w:tcPr>
          <w:p w14:paraId="1C5DE47D" w14:textId="4507025D" w:rsidR="000016A6" w:rsidRDefault="00B03F2F" w:rsidP="00C634A6">
            <w:r>
              <w:t xml:space="preserve">Tax Planner </w:t>
            </w:r>
          </w:p>
        </w:tc>
        <w:tc>
          <w:tcPr>
            <w:tcW w:w="1784" w:type="dxa"/>
          </w:tcPr>
          <w:p w14:paraId="59135B03" w14:textId="556EE8A1" w:rsidR="000016A6" w:rsidRDefault="00B03F2F" w:rsidP="00C634A6">
            <w:r>
              <w:t>Sreeja’s Home foods</w:t>
            </w:r>
          </w:p>
        </w:tc>
        <w:tc>
          <w:tcPr>
            <w:tcW w:w="3192" w:type="dxa"/>
          </w:tcPr>
          <w:p w14:paraId="5697667E" w14:textId="03B0F131" w:rsidR="000016A6" w:rsidRDefault="00B03F2F" w:rsidP="006874AE">
            <w:pPr>
              <w:pStyle w:val="ListParagraph"/>
              <w:numPr>
                <w:ilvl w:val="0"/>
                <w:numId w:val="4"/>
              </w:numPr>
              <w:ind w:left="360"/>
            </w:pPr>
            <w:r>
              <w:t xml:space="preserve">GST Return Filing </w:t>
            </w:r>
          </w:p>
          <w:p w14:paraId="052623D8" w14:textId="078099B7" w:rsidR="000016A6" w:rsidRDefault="00B03F2F" w:rsidP="000A6406">
            <w:pPr>
              <w:pStyle w:val="ListParagraph"/>
              <w:numPr>
                <w:ilvl w:val="0"/>
                <w:numId w:val="4"/>
              </w:numPr>
              <w:ind w:left="360"/>
            </w:pPr>
            <w:r>
              <w:t>Tax Returns Fil</w:t>
            </w:r>
            <w:r w:rsidR="00F21C6B">
              <w:t xml:space="preserve">ing </w:t>
            </w:r>
          </w:p>
        </w:tc>
        <w:tc>
          <w:tcPr>
            <w:tcW w:w="2621" w:type="dxa"/>
          </w:tcPr>
          <w:p w14:paraId="2339BD08" w14:textId="2FC48FC6" w:rsidR="000016A6" w:rsidRDefault="00F52847" w:rsidP="00C634A6">
            <w:r>
              <w:t>2018-2020</w:t>
            </w:r>
          </w:p>
        </w:tc>
      </w:tr>
      <w:tr w:rsidR="000016A6" w14:paraId="1B30A390" w14:textId="77777777" w:rsidTr="00C634A6">
        <w:tc>
          <w:tcPr>
            <w:tcW w:w="1753" w:type="dxa"/>
          </w:tcPr>
          <w:p w14:paraId="50603844" w14:textId="617E46DD" w:rsidR="000016A6" w:rsidRDefault="000A6406" w:rsidP="00C634A6">
            <w:r>
              <w:t xml:space="preserve">Accountant </w:t>
            </w:r>
          </w:p>
        </w:tc>
        <w:tc>
          <w:tcPr>
            <w:tcW w:w="1784" w:type="dxa"/>
          </w:tcPr>
          <w:p w14:paraId="165B683D" w14:textId="0ECA3B23" w:rsidR="000016A6" w:rsidRDefault="000A6406" w:rsidP="00C634A6">
            <w:r>
              <w:t>Vikas Patwa &amp; co</w:t>
            </w:r>
          </w:p>
        </w:tc>
        <w:tc>
          <w:tcPr>
            <w:tcW w:w="3192" w:type="dxa"/>
          </w:tcPr>
          <w:p w14:paraId="3C359F39" w14:textId="01119D9B" w:rsidR="000016A6" w:rsidRDefault="000A6406" w:rsidP="000A6406">
            <w:pPr>
              <w:pStyle w:val="ListParagraph"/>
              <w:numPr>
                <w:ilvl w:val="0"/>
                <w:numId w:val="5"/>
              </w:numPr>
              <w:ind w:left="360"/>
            </w:pPr>
            <w:r w:rsidRPr="000A6406">
              <w:rPr>
                <w:rFonts w:ascii="Arial" w:hAnsi="Arial" w:cs="Arial"/>
                <w:color w:val="202124"/>
                <w:shd w:val="clear" w:color="auto" w:fill="FFFFFF"/>
              </w:rPr>
              <w:t>organizing and maintaining financial records</w:t>
            </w:r>
          </w:p>
        </w:tc>
        <w:tc>
          <w:tcPr>
            <w:tcW w:w="2621" w:type="dxa"/>
          </w:tcPr>
          <w:p w14:paraId="702A2093" w14:textId="371AE09C" w:rsidR="000016A6" w:rsidRDefault="00F52847" w:rsidP="00C634A6">
            <w:r>
              <w:t>2019-2020</w:t>
            </w:r>
          </w:p>
        </w:tc>
      </w:tr>
    </w:tbl>
    <w:p w14:paraId="40F0D0B3" w14:textId="77777777" w:rsidR="002F6D40" w:rsidRDefault="002F6D40" w:rsidP="002F6D40">
      <w:pPr>
        <w:pStyle w:val="H2"/>
      </w:pPr>
      <w:r>
        <w:t xml:space="preserve">My Resume </w:t>
      </w:r>
    </w:p>
    <w:p w14:paraId="7F9D7414" w14:textId="369FB852" w:rsidR="00C634A6" w:rsidRDefault="002F6D40" w:rsidP="00C634A6">
      <w:r>
        <w:t xml:space="preserve">Be sure to upload a copy of the first draft of your polished resume to the assignments folder. </w:t>
      </w:r>
    </w:p>
    <w:p w14:paraId="286EF02A" w14:textId="77777777" w:rsidR="00D24B57" w:rsidRDefault="00D24B57" w:rsidP="00C634A6">
      <w:pPr>
        <w:rPr>
          <w:rFonts w:asciiTheme="majorHAnsi" w:eastAsiaTheme="majorEastAsia" w:hAnsiTheme="majorHAnsi" w:cstheme="majorBidi"/>
          <w:color w:val="E87511" w:themeColor="background2"/>
          <w:sz w:val="32"/>
          <w:szCs w:val="32"/>
        </w:rPr>
      </w:pPr>
    </w:p>
    <w:p w14:paraId="335624CF" w14:textId="0921DE6C" w:rsidR="000F0A3E" w:rsidRDefault="00A12BC6" w:rsidP="002F6D40">
      <w:pPr>
        <w:pStyle w:val="TopicTitle"/>
      </w:pPr>
      <w:r>
        <w:lastRenderedPageBreak/>
        <w:t>Module 9</w:t>
      </w:r>
      <w:r w:rsidR="007B64F6">
        <w:t>: Matching the Job Posting to Y</w:t>
      </w:r>
      <w:r w:rsidR="004518F3">
        <w:t xml:space="preserve">our </w:t>
      </w:r>
      <w:r w:rsidR="002F6D40">
        <w:t>C</w:t>
      </w:r>
      <w:r w:rsidR="004518F3">
        <w:t xml:space="preserve">over </w:t>
      </w:r>
      <w:r w:rsidR="002F6D40">
        <w:t>Letter, Writing your Cover L</w:t>
      </w:r>
      <w:r w:rsidR="007B64F6">
        <w:t>etter C</w:t>
      </w:r>
      <w:r w:rsidR="004518F3">
        <w:t xml:space="preserve">hart </w:t>
      </w:r>
    </w:p>
    <w:p w14:paraId="50DC4BFB" w14:textId="6DC188CD" w:rsidR="003D7E20" w:rsidRDefault="003D7E20" w:rsidP="003D7E20">
      <w:pPr>
        <w:pStyle w:val="H2"/>
      </w:pPr>
      <w:r>
        <w:t xml:space="preserve">Matching the Job Posting to Your Cover Letter </w:t>
      </w:r>
    </w:p>
    <w:p w14:paraId="34AA2360" w14:textId="11B19F52" w:rsidR="00D24B57" w:rsidRPr="00D24B57" w:rsidRDefault="00D24B57" w:rsidP="00D24B57">
      <w:r w:rsidRPr="00D24B57">
        <w:t>Using the same job posting you found in module eight, use the table below to pull company information and qualification requirements. Next, fill in the two boxes on the right with specific information to match your cover letter to the job posting.</w:t>
      </w:r>
    </w:p>
    <w:tbl>
      <w:tblPr>
        <w:tblStyle w:val="TableGrid"/>
        <w:tblW w:w="0" w:type="auto"/>
        <w:tblLook w:val="04A0" w:firstRow="1" w:lastRow="0" w:firstColumn="1" w:lastColumn="0" w:noHBand="0" w:noVBand="1"/>
      </w:tblPr>
      <w:tblGrid>
        <w:gridCol w:w="4765"/>
        <w:gridCol w:w="4585"/>
      </w:tblGrid>
      <w:tr w:rsidR="003D7E20" w:rsidRPr="002E7C86" w14:paraId="40DFA945" w14:textId="77777777" w:rsidTr="00C634A6">
        <w:tc>
          <w:tcPr>
            <w:tcW w:w="4765" w:type="dxa"/>
          </w:tcPr>
          <w:p w14:paraId="5BCC0185" w14:textId="77777777" w:rsidR="003D7E20" w:rsidRPr="002E7C86" w:rsidRDefault="003D7E20" w:rsidP="00C634A6">
            <w:r w:rsidRPr="002E7C86">
              <w:t xml:space="preserve">Company Information </w:t>
            </w:r>
          </w:p>
          <w:p w14:paraId="3C63326B" w14:textId="574150FB" w:rsidR="00D660C6" w:rsidRPr="002E7C86" w:rsidRDefault="002B3ABE" w:rsidP="00111903">
            <w:pPr>
              <w:shd w:val="clear" w:color="auto" w:fill="FFFFFF"/>
              <w:spacing w:before="150" w:after="75" w:line="480" w:lineRule="auto"/>
              <w:ind w:right="150"/>
            </w:pPr>
            <w:r>
              <w:t>Royal Bank of Canada</w:t>
            </w:r>
            <w:r w:rsidR="00D660C6">
              <w:t xml:space="preserve">, </w:t>
            </w:r>
            <w:r w:rsidR="00D660C6" w:rsidRPr="00D660C6">
              <w:t>155 Wellington St. West, 23rd Floor</w:t>
            </w:r>
          </w:p>
        </w:tc>
        <w:tc>
          <w:tcPr>
            <w:tcW w:w="4585" w:type="dxa"/>
          </w:tcPr>
          <w:p w14:paraId="44920A50" w14:textId="77777777" w:rsidR="003D7E20" w:rsidRPr="002E7C86" w:rsidRDefault="003D7E20" w:rsidP="00C634A6">
            <w:r w:rsidRPr="002E7C86">
              <w:t xml:space="preserve">How I connect to them? </w:t>
            </w:r>
          </w:p>
          <w:p w14:paraId="7B6FA20F" w14:textId="72A427C7" w:rsidR="003D7E20" w:rsidRDefault="00111903" w:rsidP="00C634A6">
            <w:r>
              <w:t>E-mail, Outlook</w:t>
            </w:r>
          </w:p>
          <w:p w14:paraId="63810D7C" w14:textId="77777777" w:rsidR="00C634A6" w:rsidRDefault="00C634A6" w:rsidP="00C634A6"/>
          <w:p w14:paraId="3E82EB78" w14:textId="77777777" w:rsidR="00C634A6" w:rsidRDefault="00C634A6" w:rsidP="00C634A6"/>
          <w:p w14:paraId="31A277EE" w14:textId="68EF46FB" w:rsidR="00C634A6" w:rsidRPr="002E7C86" w:rsidRDefault="00C634A6" w:rsidP="00C634A6"/>
        </w:tc>
      </w:tr>
      <w:tr w:rsidR="003D7E20" w14:paraId="3247995B" w14:textId="77777777" w:rsidTr="00C634A6">
        <w:tc>
          <w:tcPr>
            <w:tcW w:w="4765" w:type="dxa"/>
          </w:tcPr>
          <w:p w14:paraId="5F6DA4AA" w14:textId="77777777" w:rsidR="003D7E20" w:rsidRPr="002E7C86" w:rsidRDefault="003D7E20" w:rsidP="00C634A6">
            <w:r w:rsidRPr="002E7C86">
              <w:t xml:space="preserve">Qualifications from the job posting </w:t>
            </w:r>
          </w:p>
          <w:p w14:paraId="0C52FD7B" w14:textId="158BBCE2" w:rsidR="003D7E20" w:rsidRPr="002E7C86" w:rsidRDefault="002002FF" w:rsidP="006874AE">
            <w:pPr>
              <w:numPr>
                <w:ilvl w:val="0"/>
                <w:numId w:val="3"/>
              </w:numPr>
              <w:contextualSpacing/>
            </w:pPr>
            <w:r>
              <w:t>Accounting</w:t>
            </w:r>
            <w:r w:rsidR="004814DD">
              <w:t xml:space="preserve"> staff</w:t>
            </w:r>
          </w:p>
        </w:tc>
        <w:tc>
          <w:tcPr>
            <w:tcW w:w="4585" w:type="dxa"/>
          </w:tcPr>
          <w:p w14:paraId="66D3047D" w14:textId="77777777" w:rsidR="003D7E20" w:rsidRPr="002E7C86" w:rsidRDefault="003D7E20" w:rsidP="00C634A6">
            <w:r w:rsidRPr="002E7C86">
              <w:t xml:space="preserve">My examples: </w:t>
            </w:r>
          </w:p>
          <w:p w14:paraId="16D15F2F" w14:textId="68168EF0" w:rsidR="00C634A6" w:rsidRPr="00985EB1" w:rsidRDefault="003D7E20" w:rsidP="00C634A6">
            <w:r w:rsidRPr="002E7C86">
              <w:t>•</w:t>
            </w:r>
            <w:r w:rsidR="00985EB1" w:rsidRPr="00985EB1">
              <w:rPr>
                <w:rFonts w:ascii="Arial" w:hAnsi="Arial" w:cs="Arial"/>
                <w:color w:val="202124"/>
                <w:shd w:val="clear" w:color="auto" w:fill="FFFFFF"/>
              </w:rPr>
              <w:t xml:space="preserve">specialize in </w:t>
            </w:r>
            <w:r w:rsidR="002002FF">
              <w:rPr>
                <w:rFonts w:ascii="Arial" w:hAnsi="Arial" w:cs="Arial"/>
                <w:color w:val="202124"/>
                <w:shd w:val="clear" w:color="auto" w:fill="FFFFFF"/>
              </w:rPr>
              <w:t>accounting and income tax techniques and procedures</w:t>
            </w:r>
          </w:p>
          <w:p w14:paraId="411F0C55" w14:textId="77777777" w:rsidR="00C634A6" w:rsidRDefault="00C634A6" w:rsidP="00C634A6"/>
          <w:p w14:paraId="3DC9B2FC" w14:textId="77777777" w:rsidR="00C634A6" w:rsidRDefault="00C634A6" w:rsidP="00C634A6"/>
          <w:p w14:paraId="3B316004" w14:textId="77777777" w:rsidR="00C634A6" w:rsidRDefault="00C634A6" w:rsidP="00C634A6"/>
          <w:p w14:paraId="48602114" w14:textId="7DE4522C" w:rsidR="003D7E20" w:rsidRDefault="003D7E20" w:rsidP="00C634A6">
            <w:r>
              <w:tab/>
            </w:r>
          </w:p>
          <w:p w14:paraId="2AE1C4CC" w14:textId="77777777" w:rsidR="003D7E20" w:rsidRDefault="003D7E20" w:rsidP="00C634A6"/>
        </w:tc>
      </w:tr>
    </w:tbl>
    <w:p w14:paraId="2A8366F7" w14:textId="6639BACB" w:rsidR="00C634A6" w:rsidRDefault="00C634A6" w:rsidP="00C634A6">
      <w:pPr>
        <w:pStyle w:val="H2"/>
      </w:pPr>
      <w:r>
        <w:t>Writing your Cover Letter—3 paragraph method</w:t>
      </w:r>
    </w:p>
    <w:p w14:paraId="4FBFEBD1" w14:textId="079452EE" w:rsidR="00D24B57" w:rsidRPr="00D24B57" w:rsidRDefault="00D24B57" w:rsidP="00D24B57">
      <w:r w:rsidRPr="00D24B57">
        <w:t>Using the template from above, and the details from the sample in the activity, try to craft the three distinct paragraphs of your cover letter.</w:t>
      </w:r>
    </w:p>
    <w:tbl>
      <w:tblPr>
        <w:tblStyle w:val="TableGrid"/>
        <w:tblW w:w="0" w:type="auto"/>
        <w:tblLook w:val="01E0" w:firstRow="1" w:lastRow="1" w:firstColumn="1" w:lastColumn="1" w:noHBand="0" w:noVBand="0"/>
      </w:tblPr>
      <w:tblGrid>
        <w:gridCol w:w="1188"/>
        <w:gridCol w:w="7668"/>
      </w:tblGrid>
      <w:tr w:rsidR="00C634A6" w:rsidRPr="000348D1" w14:paraId="37A92F2B" w14:textId="77777777" w:rsidTr="00C634A6">
        <w:tc>
          <w:tcPr>
            <w:tcW w:w="1188" w:type="dxa"/>
          </w:tcPr>
          <w:p w14:paraId="1E75EE50" w14:textId="77777777" w:rsidR="00C634A6" w:rsidRDefault="00C634A6" w:rsidP="00C634A6">
            <w:r w:rsidRPr="000348D1">
              <w:t>Talk About Them!</w:t>
            </w:r>
          </w:p>
          <w:p w14:paraId="2E83BFE5" w14:textId="77777777" w:rsidR="00C634A6" w:rsidRDefault="00C634A6" w:rsidP="00C634A6"/>
          <w:p w14:paraId="452F0447" w14:textId="77777777" w:rsidR="00C634A6" w:rsidRDefault="00C634A6" w:rsidP="00C634A6"/>
          <w:p w14:paraId="735BC28C" w14:textId="77777777" w:rsidR="00C634A6" w:rsidRDefault="00C634A6" w:rsidP="00C634A6"/>
          <w:p w14:paraId="602DF5B8" w14:textId="37C3F35B" w:rsidR="00C634A6" w:rsidRPr="000348D1" w:rsidRDefault="00C634A6" w:rsidP="00C634A6"/>
        </w:tc>
        <w:tc>
          <w:tcPr>
            <w:tcW w:w="7668" w:type="dxa"/>
          </w:tcPr>
          <w:p w14:paraId="5E3879E5" w14:textId="00756A0A" w:rsidR="00C634A6" w:rsidRPr="000348D1" w:rsidRDefault="00523801" w:rsidP="006874AE">
            <w:pPr>
              <w:pStyle w:val="ListParagraph"/>
              <w:numPr>
                <w:ilvl w:val="0"/>
                <w:numId w:val="7"/>
              </w:numPr>
            </w:pPr>
            <w:r w:rsidRPr="00523801">
              <w:rPr>
                <w:rStyle w:val="Emphasis"/>
                <w:rFonts w:ascii="Arial" w:hAnsi="Arial" w:cs="Arial"/>
                <w:i w:val="0"/>
                <w:iCs w:val="0"/>
                <w:color w:val="5F6368"/>
                <w:sz w:val="21"/>
                <w:szCs w:val="21"/>
                <w:shd w:val="clear" w:color="auto" w:fill="FFFFFF"/>
              </w:rPr>
              <w:t>RBC</w:t>
            </w:r>
            <w:r w:rsidRPr="00523801">
              <w:rPr>
                <w:rFonts w:ascii="Arial" w:hAnsi="Arial" w:cs="Arial"/>
                <w:color w:val="4D5156"/>
                <w:sz w:val="21"/>
                <w:szCs w:val="21"/>
                <w:shd w:val="clear" w:color="auto" w:fill="FFFFFF"/>
              </w:rPr>
              <w:t> is one of Canada's largest banks and one of the largest banks in the world, based on market capitalization</w:t>
            </w:r>
            <w:r>
              <w:rPr>
                <w:rFonts w:ascii="Arial" w:hAnsi="Arial" w:cs="Arial"/>
                <w:color w:val="4D5156"/>
                <w:sz w:val="21"/>
                <w:szCs w:val="21"/>
                <w:shd w:val="clear" w:color="auto" w:fill="FFFFFF"/>
              </w:rPr>
              <w:t>.</w:t>
            </w:r>
          </w:p>
        </w:tc>
      </w:tr>
      <w:tr w:rsidR="00C634A6" w:rsidRPr="000348D1" w14:paraId="1D377DB7" w14:textId="77777777" w:rsidTr="00C634A6">
        <w:tc>
          <w:tcPr>
            <w:tcW w:w="1188" w:type="dxa"/>
          </w:tcPr>
          <w:p w14:paraId="70834A74" w14:textId="77777777" w:rsidR="00C634A6" w:rsidRPr="000348D1" w:rsidRDefault="00C634A6" w:rsidP="00C634A6">
            <w:r w:rsidRPr="000348D1">
              <w:t xml:space="preserve">Talk About </w:t>
            </w:r>
          </w:p>
          <w:p w14:paraId="0E28B86E" w14:textId="77777777" w:rsidR="00C634A6" w:rsidRDefault="00C634A6" w:rsidP="00C634A6">
            <w:r w:rsidRPr="000348D1">
              <w:t>You!</w:t>
            </w:r>
          </w:p>
          <w:p w14:paraId="4281A2D4" w14:textId="77777777" w:rsidR="00C634A6" w:rsidRDefault="00C634A6" w:rsidP="00C634A6"/>
          <w:p w14:paraId="65FC86ED" w14:textId="77777777" w:rsidR="00C634A6" w:rsidRDefault="00C634A6" w:rsidP="00C634A6"/>
          <w:p w14:paraId="2678F6B7" w14:textId="77777777" w:rsidR="00C634A6" w:rsidRDefault="00C634A6" w:rsidP="00C634A6"/>
          <w:p w14:paraId="77CC2911" w14:textId="23D110A9" w:rsidR="00C634A6" w:rsidRPr="000348D1" w:rsidRDefault="00C634A6" w:rsidP="00C634A6"/>
        </w:tc>
        <w:tc>
          <w:tcPr>
            <w:tcW w:w="7668" w:type="dxa"/>
          </w:tcPr>
          <w:p w14:paraId="6E5064CA" w14:textId="4E77EF75" w:rsidR="00C634A6" w:rsidRPr="002941CC" w:rsidRDefault="002941CC" w:rsidP="00B72170">
            <w:pPr>
              <w:pStyle w:val="ListParagraph"/>
              <w:numPr>
                <w:ilvl w:val="0"/>
                <w:numId w:val="13"/>
              </w:numPr>
              <w:shd w:val="clear" w:color="auto" w:fill="FFFFFF"/>
              <w:spacing w:before="150" w:after="75"/>
              <w:ind w:left="410" w:right="150"/>
              <w:rPr>
                <w:rFonts w:cstheme="minorHAnsi"/>
                <w:color w:val="202124"/>
                <w:sz w:val="24"/>
                <w:szCs w:val="24"/>
                <w:shd w:val="clear" w:color="auto" w:fill="FFFFFF"/>
              </w:rPr>
            </w:pPr>
            <w:r w:rsidRPr="002941CC">
              <w:rPr>
                <w:rFonts w:cstheme="minorHAnsi"/>
                <w:color w:val="202124"/>
                <w:sz w:val="24"/>
                <w:szCs w:val="24"/>
                <w:shd w:val="clear" w:color="auto" w:fill="FFFFFF"/>
              </w:rPr>
              <w:t>securing a professional career with opportunity for challenges and career</w:t>
            </w:r>
            <w:r w:rsidRPr="002941CC">
              <w:rPr>
                <w:rFonts w:cstheme="minorHAnsi"/>
                <w:color w:val="202124"/>
                <w:sz w:val="24"/>
                <w:szCs w:val="24"/>
                <w:shd w:val="clear" w:color="auto" w:fill="FFFFFF"/>
              </w:rPr>
              <w:t xml:space="preserve"> </w:t>
            </w:r>
            <w:r w:rsidRPr="002941CC">
              <w:rPr>
                <w:rFonts w:cstheme="minorHAnsi"/>
                <w:color w:val="202124"/>
                <w:sz w:val="24"/>
                <w:szCs w:val="24"/>
                <w:shd w:val="clear" w:color="auto" w:fill="FFFFFF"/>
              </w:rPr>
              <w:t>advancement, while gaining knowledge of new skills and expertise.</w:t>
            </w:r>
          </w:p>
        </w:tc>
      </w:tr>
      <w:tr w:rsidR="00C634A6" w:rsidRPr="000348D1" w14:paraId="1A444A25" w14:textId="77777777" w:rsidTr="00C634A6">
        <w:tc>
          <w:tcPr>
            <w:tcW w:w="1188" w:type="dxa"/>
          </w:tcPr>
          <w:p w14:paraId="7F9EB07E" w14:textId="77777777" w:rsidR="00C634A6" w:rsidRDefault="00C634A6" w:rsidP="00C634A6">
            <w:r w:rsidRPr="000348D1">
              <w:t>Ask!</w:t>
            </w:r>
          </w:p>
          <w:p w14:paraId="5BD4FFA7" w14:textId="77777777" w:rsidR="00C634A6" w:rsidRDefault="00C634A6" w:rsidP="00C634A6"/>
          <w:p w14:paraId="35C99F8F" w14:textId="77777777" w:rsidR="00C634A6" w:rsidRDefault="00C634A6" w:rsidP="00C634A6"/>
          <w:p w14:paraId="42B7661E" w14:textId="77777777" w:rsidR="00C634A6" w:rsidRDefault="00C634A6" w:rsidP="00C634A6"/>
          <w:p w14:paraId="74DE9158" w14:textId="12FB0339" w:rsidR="00C634A6" w:rsidRPr="000348D1" w:rsidRDefault="00C634A6" w:rsidP="00C634A6">
            <w:r w:rsidRPr="000348D1">
              <w:t xml:space="preserve"> </w:t>
            </w:r>
          </w:p>
        </w:tc>
        <w:tc>
          <w:tcPr>
            <w:tcW w:w="7668" w:type="dxa"/>
          </w:tcPr>
          <w:p w14:paraId="197AE232" w14:textId="7B5A6703" w:rsidR="00C634A6" w:rsidRPr="000348D1" w:rsidRDefault="00A26D58" w:rsidP="00E87A7E">
            <w:pPr>
              <w:pStyle w:val="ListParagraph"/>
              <w:numPr>
                <w:ilvl w:val="0"/>
                <w:numId w:val="7"/>
              </w:numPr>
            </w:pPr>
            <w:r w:rsidRPr="00E87A7E">
              <w:rPr>
                <w:rFonts w:ascii="Arial" w:hAnsi="Arial" w:cs="Arial"/>
                <w:color w:val="4D5156"/>
                <w:sz w:val="21"/>
                <w:szCs w:val="21"/>
                <w:shd w:val="clear" w:color="auto" w:fill="FFFFFF"/>
              </w:rPr>
              <w:t xml:space="preserve">I am highly excited to learn more details about the position and the ways in which I can contribute positively and dynamically to the role of </w:t>
            </w:r>
            <w:r w:rsidR="004814DD">
              <w:rPr>
                <w:rFonts w:ascii="Arial" w:hAnsi="Arial" w:cs="Arial"/>
                <w:color w:val="4D5156"/>
                <w:sz w:val="21"/>
                <w:szCs w:val="21"/>
                <w:shd w:val="clear" w:color="auto" w:fill="FFFFFF"/>
              </w:rPr>
              <w:t>Accountant</w:t>
            </w:r>
          </w:p>
        </w:tc>
      </w:tr>
    </w:tbl>
    <w:p w14:paraId="48DD26D6" w14:textId="77777777" w:rsidR="00C634A6" w:rsidRDefault="00C634A6" w:rsidP="00C634A6"/>
    <w:p w14:paraId="6727BED3" w14:textId="31493AB7" w:rsidR="00C634A6" w:rsidRPr="00C634A6" w:rsidRDefault="00C634A6" w:rsidP="00C634A6">
      <w:pPr>
        <w:pStyle w:val="H2"/>
      </w:pPr>
      <w:r w:rsidRPr="00C634A6">
        <w:t xml:space="preserve">My Polished Cover </w:t>
      </w:r>
      <w:proofErr w:type="gramStart"/>
      <w:r w:rsidR="003A595C" w:rsidRPr="00C634A6">
        <w:t>letter</w:t>
      </w:r>
      <w:proofErr w:type="gramEnd"/>
      <w:r w:rsidR="003A595C">
        <w:t xml:space="preserve"> </w:t>
      </w:r>
    </w:p>
    <w:p w14:paraId="69015E0F" w14:textId="77777777" w:rsidR="00C634A6" w:rsidRPr="00C634A6" w:rsidRDefault="00C634A6" w:rsidP="00C634A6">
      <w:r w:rsidRPr="00C634A6">
        <w:t xml:space="preserve">Be sure to upload a copy of the first draft of your polished resume to the assignments folder. </w:t>
      </w:r>
    </w:p>
    <w:p w14:paraId="3AF6D0A1" w14:textId="77777777" w:rsidR="00720393" w:rsidRPr="000C6D5E" w:rsidRDefault="00720393" w:rsidP="00720393">
      <w:pPr>
        <w:shd w:val="clear" w:color="auto" w:fill="FFFFFF"/>
        <w:spacing w:before="150" w:after="75" w:line="360" w:lineRule="auto"/>
        <w:ind w:right="150"/>
        <w:rPr>
          <w:rFonts w:cstheme="minorHAnsi"/>
          <w:sz w:val="24"/>
          <w:szCs w:val="24"/>
          <w:lang w:val="en-IN" w:eastAsia="en-IN"/>
        </w:rPr>
      </w:pPr>
      <w:r w:rsidRPr="000C6D5E">
        <w:rPr>
          <w:rFonts w:cstheme="minorHAnsi"/>
          <w:sz w:val="24"/>
          <w:szCs w:val="24"/>
          <w:lang w:val="en-IN" w:eastAsia="en-IN"/>
        </w:rPr>
        <w:lastRenderedPageBreak/>
        <w:t xml:space="preserve">I am writing this to express my interest in the position of Staff Accountant at </w:t>
      </w:r>
      <w:r>
        <w:rPr>
          <w:rFonts w:cstheme="minorHAnsi"/>
          <w:sz w:val="24"/>
          <w:szCs w:val="24"/>
          <w:lang w:val="en-IN" w:eastAsia="en-IN"/>
        </w:rPr>
        <w:t>RBC</w:t>
      </w:r>
      <w:r w:rsidRPr="000C6D5E">
        <w:rPr>
          <w:rFonts w:cstheme="minorHAnsi"/>
          <w:sz w:val="24"/>
          <w:szCs w:val="24"/>
          <w:lang w:val="en-IN" w:eastAsia="en-IN"/>
        </w:rPr>
        <w:t xml:space="preserve">. I learned about the available position from Glassdoor and found myself interested in participating in your ground-breaking work in accounting industry. </w:t>
      </w:r>
    </w:p>
    <w:p w14:paraId="29AE7A98" w14:textId="77777777" w:rsidR="00720393" w:rsidRPr="000C6D5E" w:rsidRDefault="00720393" w:rsidP="00720393">
      <w:pPr>
        <w:shd w:val="clear" w:color="auto" w:fill="FFFFFF"/>
        <w:spacing w:before="150" w:after="75" w:line="360" w:lineRule="auto"/>
        <w:ind w:right="150"/>
        <w:rPr>
          <w:rFonts w:cstheme="minorHAnsi"/>
          <w:sz w:val="24"/>
          <w:szCs w:val="24"/>
          <w:lang w:val="en-IN" w:eastAsia="en-IN"/>
        </w:rPr>
      </w:pPr>
      <w:r w:rsidRPr="000C6D5E">
        <w:rPr>
          <w:rFonts w:cstheme="minorHAnsi"/>
          <w:sz w:val="24"/>
          <w:szCs w:val="24"/>
          <w:lang w:val="en-IN" w:eastAsia="en-IN"/>
        </w:rPr>
        <w:tab/>
        <w:t>Recently, I am pursuing a Business Management program called “Strategic Global Business Management”, and I am anticipated to complete this degree certificate by coming fall. As I have worked as a Tax planner and Accountant in various industries, I am more interested in finance sector. While working for different industries I learned about the marketing strategies large firms implement. I am thrilled to learn of and apply for the Operations Analyst position. Throughout my previous positions at my previous jobs, I have taken initiatives that have advanced my skill set well beyond my years of experience. It is my self-drive and determination that will help Accounting sector create more efficient operations, save the company money and foster growth opportunities</w:t>
      </w:r>
      <w:r>
        <w:rPr>
          <w:rFonts w:cstheme="minorHAnsi"/>
          <w:sz w:val="24"/>
          <w:szCs w:val="24"/>
          <w:lang w:val="en-IN" w:eastAsia="en-IN"/>
        </w:rPr>
        <w:t>.</w:t>
      </w:r>
    </w:p>
    <w:p w14:paraId="2E743836" w14:textId="77777777" w:rsidR="00C634A6" w:rsidRPr="00C634A6" w:rsidRDefault="00C634A6" w:rsidP="00C634A6"/>
    <w:p w14:paraId="29F9CCDF" w14:textId="7EB5F9C5" w:rsidR="002F6D40" w:rsidRPr="00C634A6" w:rsidRDefault="002F6D40" w:rsidP="002F6D40"/>
    <w:p w14:paraId="263BE3BB" w14:textId="526CD756" w:rsidR="00C634A6" w:rsidRPr="00C634A6" w:rsidRDefault="00C634A6" w:rsidP="002F6D40"/>
    <w:p w14:paraId="24EC432D" w14:textId="21D5687E" w:rsidR="00C634A6" w:rsidRPr="00C634A6" w:rsidRDefault="00C634A6" w:rsidP="00C634A6">
      <w:pPr>
        <w:pStyle w:val="H2"/>
      </w:pPr>
      <w:r>
        <w:t xml:space="preserve">My References </w:t>
      </w:r>
    </w:p>
    <w:tbl>
      <w:tblPr>
        <w:tblStyle w:val="TableGrid"/>
        <w:tblW w:w="0" w:type="auto"/>
        <w:tblLook w:val="04A0" w:firstRow="1" w:lastRow="0" w:firstColumn="1" w:lastColumn="0" w:noHBand="0" w:noVBand="1"/>
      </w:tblPr>
      <w:tblGrid>
        <w:gridCol w:w="3116"/>
        <w:gridCol w:w="3117"/>
        <w:gridCol w:w="3117"/>
      </w:tblGrid>
      <w:tr w:rsidR="00C634A6" w14:paraId="69B679B6" w14:textId="77777777" w:rsidTr="00C634A6">
        <w:tc>
          <w:tcPr>
            <w:tcW w:w="3116" w:type="dxa"/>
          </w:tcPr>
          <w:p w14:paraId="3D5E884A" w14:textId="5EB33303" w:rsidR="00C634A6" w:rsidRPr="002E7C86" w:rsidRDefault="00C634A6" w:rsidP="00C634A6">
            <w:r w:rsidRPr="00C634A6">
              <w:t xml:space="preserve"> </w:t>
            </w:r>
            <w:r w:rsidRPr="002E7C86">
              <w:t>Name of Person</w:t>
            </w:r>
          </w:p>
        </w:tc>
        <w:tc>
          <w:tcPr>
            <w:tcW w:w="3117" w:type="dxa"/>
          </w:tcPr>
          <w:p w14:paraId="6E9F4BFB" w14:textId="77777777" w:rsidR="00C634A6" w:rsidRPr="002E7C86" w:rsidRDefault="00C634A6" w:rsidP="00C634A6">
            <w:r w:rsidRPr="002E7C86">
              <w:t xml:space="preserve">Where We Worked </w:t>
            </w:r>
          </w:p>
        </w:tc>
        <w:tc>
          <w:tcPr>
            <w:tcW w:w="3117" w:type="dxa"/>
          </w:tcPr>
          <w:p w14:paraId="7032D8DD" w14:textId="77777777" w:rsidR="00C634A6" w:rsidRDefault="00C634A6" w:rsidP="00C634A6">
            <w:r w:rsidRPr="002E7C86">
              <w:t>Examples of my work they can speak to</w:t>
            </w:r>
          </w:p>
        </w:tc>
      </w:tr>
      <w:tr w:rsidR="00C634A6" w14:paraId="3D1AB855" w14:textId="77777777" w:rsidTr="00C634A6">
        <w:tc>
          <w:tcPr>
            <w:tcW w:w="3116" w:type="dxa"/>
          </w:tcPr>
          <w:p w14:paraId="18683CD2" w14:textId="236C699F" w:rsidR="00C634A6" w:rsidRDefault="007A41A4" w:rsidP="00C634A6">
            <w:r>
              <w:t>Sharath Kumar Penugonda</w:t>
            </w:r>
          </w:p>
        </w:tc>
        <w:tc>
          <w:tcPr>
            <w:tcW w:w="3117" w:type="dxa"/>
          </w:tcPr>
          <w:p w14:paraId="71F207DF" w14:textId="55FF5C0C" w:rsidR="00C634A6" w:rsidRDefault="00CA2DC2" w:rsidP="00C634A6">
            <w:r>
              <w:t>Vikas Patwa &amp; co.</w:t>
            </w:r>
          </w:p>
        </w:tc>
        <w:tc>
          <w:tcPr>
            <w:tcW w:w="3117" w:type="dxa"/>
          </w:tcPr>
          <w:p w14:paraId="6D24F011" w14:textId="03746149" w:rsidR="00C634A6" w:rsidRDefault="00CA2DC2" w:rsidP="00C634A6">
            <w:r>
              <w:t>Tax analyst and accountant</w:t>
            </w:r>
          </w:p>
        </w:tc>
      </w:tr>
      <w:tr w:rsidR="00C634A6" w14:paraId="36F2032B" w14:textId="77777777" w:rsidTr="00C634A6">
        <w:tc>
          <w:tcPr>
            <w:tcW w:w="3116" w:type="dxa"/>
          </w:tcPr>
          <w:p w14:paraId="451E6DF8" w14:textId="5CC2EB2F" w:rsidR="00C634A6" w:rsidRDefault="00A06FFE" w:rsidP="00C634A6">
            <w:r>
              <w:t xml:space="preserve">Mounika </w:t>
            </w:r>
            <w:proofErr w:type="spellStart"/>
            <w:r w:rsidR="00780137">
              <w:t>Divya</w:t>
            </w:r>
            <w:proofErr w:type="spellEnd"/>
            <w:r w:rsidR="00780137">
              <w:t xml:space="preserve"> </w:t>
            </w:r>
            <w:proofErr w:type="spellStart"/>
            <w:r>
              <w:t>Basavaraju</w:t>
            </w:r>
            <w:proofErr w:type="spellEnd"/>
            <w:r>
              <w:t xml:space="preserve"> </w:t>
            </w:r>
          </w:p>
        </w:tc>
        <w:tc>
          <w:tcPr>
            <w:tcW w:w="3117" w:type="dxa"/>
          </w:tcPr>
          <w:p w14:paraId="3B6D9BCF" w14:textId="43D27907" w:rsidR="00C634A6" w:rsidRDefault="00A06FFE" w:rsidP="00C634A6">
            <w:r>
              <w:t>Vikas Patwa &amp; co.</w:t>
            </w:r>
          </w:p>
        </w:tc>
        <w:tc>
          <w:tcPr>
            <w:tcW w:w="3117" w:type="dxa"/>
          </w:tcPr>
          <w:p w14:paraId="76FF306F" w14:textId="33400D69" w:rsidR="00C634A6" w:rsidRDefault="00116443" w:rsidP="00C634A6">
            <w:r>
              <w:t>Internal &amp; External Audit</w:t>
            </w:r>
          </w:p>
        </w:tc>
      </w:tr>
      <w:tr w:rsidR="00C634A6" w14:paraId="559BA96A" w14:textId="77777777" w:rsidTr="00C634A6">
        <w:tc>
          <w:tcPr>
            <w:tcW w:w="3116" w:type="dxa"/>
          </w:tcPr>
          <w:p w14:paraId="7D70515F" w14:textId="6EB9AEA7" w:rsidR="00C634A6" w:rsidRDefault="00A0790B" w:rsidP="00C634A6">
            <w:r>
              <w:t>Chaitanya Popuri</w:t>
            </w:r>
          </w:p>
        </w:tc>
        <w:tc>
          <w:tcPr>
            <w:tcW w:w="3117" w:type="dxa"/>
          </w:tcPr>
          <w:p w14:paraId="58EEB806" w14:textId="1564876C" w:rsidR="00C634A6" w:rsidRDefault="00047177" w:rsidP="00C634A6">
            <w:r>
              <w:t>Sreeja’s Home Foods</w:t>
            </w:r>
          </w:p>
        </w:tc>
        <w:tc>
          <w:tcPr>
            <w:tcW w:w="3117" w:type="dxa"/>
          </w:tcPr>
          <w:p w14:paraId="5916AA9A" w14:textId="74334F3F" w:rsidR="00C634A6" w:rsidRDefault="00116443" w:rsidP="00C634A6">
            <w:r>
              <w:t xml:space="preserve">Forensic audit </w:t>
            </w:r>
          </w:p>
        </w:tc>
      </w:tr>
      <w:tr w:rsidR="00C634A6" w14:paraId="2A612E82" w14:textId="77777777" w:rsidTr="00C634A6">
        <w:tc>
          <w:tcPr>
            <w:tcW w:w="3116" w:type="dxa"/>
          </w:tcPr>
          <w:p w14:paraId="4FBF2EAF" w14:textId="77777777" w:rsidR="00C634A6" w:rsidRDefault="00C634A6" w:rsidP="00C634A6"/>
        </w:tc>
        <w:tc>
          <w:tcPr>
            <w:tcW w:w="3117" w:type="dxa"/>
          </w:tcPr>
          <w:p w14:paraId="746ECDFB" w14:textId="77777777" w:rsidR="00C634A6" w:rsidRDefault="00C634A6" w:rsidP="00C634A6"/>
        </w:tc>
        <w:tc>
          <w:tcPr>
            <w:tcW w:w="3117" w:type="dxa"/>
          </w:tcPr>
          <w:p w14:paraId="59E1114A" w14:textId="77777777" w:rsidR="00C634A6" w:rsidRDefault="00C634A6" w:rsidP="00C634A6"/>
        </w:tc>
      </w:tr>
      <w:tr w:rsidR="00C634A6" w14:paraId="04F25443" w14:textId="77777777" w:rsidTr="00C634A6">
        <w:tc>
          <w:tcPr>
            <w:tcW w:w="3116" w:type="dxa"/>
          </w:tcPr>
          <w:p w14:paraId="6D41F6E8" w14:textId="77777777" w:rsidR="00C634A6" w:rsidRDefault="00C634A6" w:rsidP="00C634A6"/>
        </w:tc>
        <w:tc>
          <w:tcPr>
            <w:tcW w:w="3117" w:type="dxa"/>
          </w:tcPr>
          <w:p w14:paraId="16AA1FA4" w14:textId="77777777" w:rsidR="00C634A6" w:rsidRDefault="00C634A6" w:rsidP="00C634A6"/>
        </w:tc>
        <w:tc>
          <w:tcPr>
            <w:tcW w:w="3117" w:type="dxa"/>
          </w:tcPr>
          <w:p w14:paraId="178C85B6" w14:textId="77777777" w:rsidR="00C634A6" w:rsidRDefault="00C634A6" w:rsidP="00C634A6"/>
        </w:tc>
      </w:tr>
    </w:tbl>
    <w:p w14:paraId="348DE784" w14:textId="77777777" w:rsidR="00C634A6" w:rsidRPr="002F6D40" w:rsidRDefault="00C634A6" w:rsidP="002F6D40"/>
    <w:p w14:paraId="100FF736" w14:textId="5FE931B6" w:rsidR="004518F3" w:rsidRDefault="004518F3" w:rsidP="004518F3">
      <w:pPr>
        <w:pStyle w:val="H2"/>
      </w:pPr>
      <w:r>
        <w:t xml:space="preserve">Part Two Instructions –Submit to </w:t>
      </w:r>
      <w:r w:rsidR="002F6D40">
        <w:t>Assignments Folder</w:t>
      </w:r>
    </w:p>
    <w:p w14:paraId="4F8B8F62" w14:textId="13D5DF27" w:rsidR="004518F3" w:rsidRDefault="004518F3" w:rsidP="004518F3">
      <w:r>
        <w:t xml:space="preserve">Follow these instructions to submit your marketing materials to the Assignment Submission Folder. </w:t>
      </w:r>
      <w:r w:rsidR="00720393">
        <w:t>All</w:t>
      </w:r>
      <w:r>
        <w:t xml:space="preserve"> your materials must be submitted in a single </w:t>
      </w:r>
      <w:r w:rsidRPr="00C634A6">
        <w:rPr>
          <w:b/>
          <w:i/>
        </w:rPr>
        <w:t>word document</w:t>
      </w:r>
      <w:r>
        <w:t xml:space="preserve">. </w:t>
      </w:r>
    </w:p>
    <w:p w14:paraId="77846CFA" w14:textId="77777777" w:rsidR="00C634A6" w:rsidRDefault="00C634A6" w:rsidP="006874AE">
      <w:pPr>
        <w:pStyle w:val="ListParagraph"/>
        <w:numPr>
          <w:ilvl w:val="0"/>
          <w:numId w:val="1"/>
        </w:numPr>
      </w:pPr>
      <w:r>
        <w:t>Implement feedback to revise and polish your materials further.</w:t>
      </w:r>
    </w:p>
    <w:p w14:paraId="3808885B" w14:textId="7DFE4940" w:rsidR="004518F3" w:rsidRDefault="004518F3" w:rsidP="006874AE">
      <w:pPr>
        <w:pStyle w:val="ListParagraph"/>
        <w:numPr>
          <w:ilvl w:val="0"/>
          <w:numId w:val="1"/>
        </w:numPr>
      </w:pPr>
      <w:r>
        <w:t xml:space="preserve">Copy and paste your </w:t>
      </w:r>
      <w:r w:rsidR="00C634A6">
        <w:t xml:space="preserve">finalized </w:t>
      </w:r>
      <w:r>
        <w:t>cover letter, tailored to the attached job posting</w:t>
      </w:r>
    </w:p>
    <w:p w14:paraId="3A63D829" w14:textId="60F9B189" w:rsidR="004518F3" w:rsidRDefault="004518F3" w:rsidP="006874AE">
      <w:pPr>
        <w:pStyle w:val="ListParagraph"/>
        <w:numPr>
          <w:ilvl w:val="0"/>
          <w:numId w:val="1"/>
        </w:numPr>
      </w:pPr>
      <w:r>
        <w:t xml:space="preserve">The remaining pages will contain your </w:t>
      </w:r>
      <w:r w:rsidR="00C634A6">
        <w:t xml:space="preserve">finalized </w:t>
      </w:r>
      <w:r>
        <w:t>resume</w:t>
      </w:r>
      <w:proofErr w:type="gramStart"/>
      <w:r>
        <w:t xml:space="preserve">.  </w:t>
      </w:r>
      <w:proofErr w:type="gramEnd"/>
    </w:p>
    <w:p w14:paraId="1591CFD2" w14:textId="52F97BFC" w:rsidR="000F0A3E" w:rsidRDefault="00C634A6" w:rsidP="006874AE">
      <w:pPr>
        <w:pStyle w:val="ListParagraph"/>
        <w:numPr>
          <w:ilvl w:val="0"/>
          <w:numId w:val="1"/>
        </w:numPr>
      </w:pPr>
      <w:r>
        <w:t xml:space="preserve"> </w:t>
      </w:r>
      <w:r w:rsidR="004518F3">
        <w:t xml:space="preserve">Name the document using the following convention: last name, first name </w:t>
      </w:r>
      <w:proofErr w:type="gramStart"/>
      <w:r w:rsidR="004518F3">
        <w:t>resume</w:t>
      </w:r>
      <w:proofErr w:type="gramEnd"/>
      <w:r w:rsidR="004518F3">
        <w:t xml:space="preserve"> and cover letter. </w:t>
      </w:r>
      <w:r w:rsidR="000663E7">
        <w:t>E.g.,</w:t>
      </w:r>
      <w:r w:rsidR="004518F3">
        <w:t xml:space="preserve"> Smith, John Resume and Cover Letter </w:t>
      </w:r>
      <w:r w:rsidR="000F0A3E">
        <w:t xml:space="preserve"> </w:t>
      </w:r>
    </w:p>
    <w:sectPr w:rsidR="000F0A3E" w:rsidSect="000612BB">
      <w:pgSz w:w="12240" w:h="15840"/>
      <w:pgMar w:top="14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74E8"/>
    <w:multiLevelType w:val="multilevel"/>
    <w:tmpl w:val="84B6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5148"/>
    <w:multiLevelType w:val="hybridMultilevel"/>
    <w:tmpl w:val="20A250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1B0CEA"/>
    <w:multiLevelType w:val="hybridMultilevel"/>
    <w:tmpl w:val="4E7A17C8"/>
    <w:lvl w:ilvl="0" w:tplc="B616199C">
      <w:numFmt w:val="bullet"/>
      <w:lvlText w:val="●"/>
      <w:lvlJc w:val="left"/>
      <w:pPr>
        <w:ind w:left="820" w:hanging="360"/>
      </w:pPr>
      <w:rPr>
        <w:rFonts w:ascii="Arial" w:eastAsia="Arial" w:hAnsi="Arial" w:cs="Arial" w:hint="default"/>
        <w:w w:val="100"/>
        <w:sz w:val="22"/>
        <w:szCs w:val="22"/>
        <w:lang w:val="en-US" w:eastAsia="en-US" w:bidi="ar-SA"/>
      </w:rPr>
    </w:lvl>
    <w:lvl w:ilvl="1" w:tplc="E1FE775E">
      <w:numFmt w:val="bullet"/>
      <w:lvlText w:val="•"/>
      <w:lvlJc w:val="left"/>
      <w:pPr>
        <w:ind w:left="1662" w:hanging="360"/>
      </w:pPr>
      <w:rPr>
        <w:rFonts w:hint="default"/>
        <w:lang w:val="en-US" w:eastAsia="en-US" w:bidi="ar-SA"/>
      </w:rPr>
    </w:lvl>
    <w:lvl w:ilvl="2" w:tplc="AB624D6A">
      <w:numFmt w:val="bullet"/>
      <w:lvlText w:val="•"/>
      <w:lvlJc w:val="left"/>
      <w:pPr>
        <w:ind w:left="2505" w:hanging="360"/>
      </w:pPr>
      <w:rPr>
        <w:rFonts w:hint="default"/>
        <w:lang w:val="en-US" w:eastAsia="en-US" w:bidi="ar-SA"/>
      </w:rPr>
    </w:lvl>
    <w:lvl w:ilvl="3" w:tplc="4B0EBCC2">
      <w:numFmt w:val="bullet"/>
      <w:lvlText w:val="•"/>
      <w:lvlJc w:val="left"/>
      <w:pPr>
        <w:ind w:left="3347" w:hanging="360"/>
      </w:pPr>
      <w:rPr>
        <w:rFonts w:hint="default"/>
        <w:lang w:val="en-US" w:eastAsia="en-US" w:bidi="ar-SA"/>
      </w:rPr>
    </w:lvl>
    <w:lvl w:ilvl="4" w:tplc="0D26A9EA">
      <w:numFmt w:val="bullet"/>
      <w:lvlText w:val="•"/>
      <w:lvlJc w:val="left"/>
      <w:pPr>
        <w:ind w:left="4190" w:hanging="360"/>
      </w:pPr>
      <w:rPr>
        <w:rFonts w:hint="default"/>
        <w:lang w:val="en-US" w:eastAsia="en-US" w:bidi="ar-SA"/>
      </w:rPr>
    </w:lvl>
    <w:lvl w:ilvl="5" w:tplc="02606436">
      <w:numFmt w:val="bullet"/>
      <w:lvlText w:val="•"/>
      <w:lvlJc w:val="left"/>
      <w:pPr>
        <w:ind w:left="5033" w:hanging="360"/>
      </w:pPr>
      <w:rPr>
        <w:rFonts w:hint="default"/>
        <w:lang w:val="en-US" w:eastAsia="en-US" w:bidi="ar-SA"/>
      </w:rPr>
    </w:lvl>
    <w:lvl w:ilvl="6" w:tplc="CABE85AC">
      <w:numFmt w:val="bullet"/>
      <w:lvlText w:val="•"/>
      <w:lvlJc w:val="left"/>
      <w:pPr>
        <w:ind w:left="5875" w:hanging="360"/>
      </w:pPr>
      <w:rPr>
        <w:rFonts w:hint="default"/>
        <w:lang w:val="en-US" w:eastAsia="en-US" w:bidi="ar-SA"/>
      </w:rPr>
    </w:lvl>
    <w:lvl w:ilvl="7" w:tplc="B3F681F6">
      <w:numFmt w:val="bullet"/>
      <w:lvlText w:val="•"/>
      <w:lvlJc w:val="left"/>
      <w:pPr>
        <w:ind w:left="6718" w:hanging="360"/>
      </w:pPr>
      <w:rPr>
        <w:rFonts w:hint="default"/>
        <w:lang w:val="en-US" w:eastAsia="en-US" w:bidi="ar-SA"/>
      </w:rPr>
    </w:lvl>
    <w:lvl w:ilvl="8" w:tplc="277AFEFC">
      <w:numFmt w:val="bullet"/>
      <w:lvlText w:val="•"/>
      <w:lvlJc w:val="left"/>
      <w:pPr>
        <w:ind w:left="7561" w:hanging="360"/>
      </w:pPr>
      <w:rPr>
        <w:rFonts w:hint="default"/>
        <w:lang w:val="en-US" w:eastAsia="en-US" w:bidi="ar-SA"/>
      </w:rPr>
    </w:lvl>
  </w:abstractNum>
  <w:abstractNum w:abstractNumId="3" w15:restartNumberingAfterBreak="0">
    <w:nsid w:val="26F95FA7"/>
    <w:multiLevelType w:val="hybridMultilevel"/>
    <w:tmpl w:val="88907D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D7C4E"/>
    <w:multiLevelType w:val="hybridMultilevel"/>
    <w:tmpl w:val="E0B415DC"/>
    <w:lvl w:ilvl="0" w:tplc="04090001">
      <w:start w:val="1"/>
      <w:numFmt w:val="bullet"/>
      <w:lvlText w:val=""/>
      <w:lvlJc w:val="left"/>
      <w:pPr>
        <w:ind w:left="360" w:hanging="360"/>
      </w:pPr>
      <w:rPr>
        <w:rFonts w:ascii="Symbol" w:hAnsi="Symbol" w:hint="default"/>
      </w:rPr>
    </w:lvl>
    <w:lvl w:ilvl="1" w:tplc="52CAA14C">
      <w:numFmt w:val="bullet"/>
      <w:lvlText w:val="•"/>
      <w:lvlJc w:val="left"/>
      <w:pPr>
        <w:ind w:left="81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53D9B"/>
    <w:multiLevelType w:val="multilevel"/>
    <w:tmpl w:val="498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A65FA"/>
    <w:multiLevelType w:val="hybridMultilevel"/>
    <w:tmpl w:val="E648FF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F3FC3"/>
    <w:multiLevelType w:val="multilevel"/>
    <w:tmpl w:val="B18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0C62"/>
    <w:multiLevelType w:val="hybridMultilevel"/>
    <w:tmpl w:val="5A04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6F19F7"/>
    <w:multiLevelType w:val="hybridMultilevel"/>
    <w:tmpl w:val="A10E02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C6D178D"/>
    <w:multiLevelType w:val="hybridMultilevel"/>
    <w:tmpl w:val="DC4E17A6"/>
    <w:lvl w:ilvl="0" w:tplc="5B72B386">
      <w:numFmt w:val="bullet"/>
      <w:lvlText w:val=""/>
      <w:lvlJc w:val="left"/>
      <w:pPr>
        <w:ind w:left="743" w:hanging="360"/>
      </w:pPr>
      <w:rPr>
        <w:rFonts w:ascii="Symbol" w:eastAsia="Symbol" w:hAnsi="Symbol" w:cs="Symbol" w:hint="default"/>
        <w:w w:val="100"/>
        <w:sz w:val="22"/>
        <w:szCs w:val="22"/>
        <w:lang w:val="en-US" w:eastAsia="en-US" w:bidi="ar-SA"/>
      </w:rPr>
    </w:lvl>
    <w:lvl w:ilvl="1" w:tplc="40090015">
      <w:start w:val="1"/>
      <w:numFmt w:val="upperLetter"/>
      <w:lvlText w:val="%2."/>
      <w:lvlJc w:val="left"/>
      <w:pPr>
        <w:ind w:left="1590" w:hanging="360"/>
      </w:pPr>
      <w:rPr>
        <w:rFonts w:hint="default"/>
        <w:lang w:val="en-US" w:eastAsia="en-US" w:bidi="ar-SA"/>
      </w:rPr>
    </w:lvl>
    <w:lvl w:ilvl="2" w:tplc="26669784">
      <w:numFmt w:val="bullet"/>
      <w:lvlText w:val="•"/>
      <w:lvlJc w:val="left"/>
      <w:pPr>
        <w:ind w:left="2441" w:hanging="360"/>
      </w:pPr>
      <w:rPr>
        <w:rFonts w:hint="default"/>
        <w:lang w:val="en-US" w:eastAsia="en-US" w:bidi="ar-SA"/>
      </w:rPr>
    </w:lvl>
    <w:lvl w:ilvl="3" w:tplc="13B8EAFC">
      <w:numFmt w:val="bullet"/>
      <w:lvlText w:val="•"/>
      <w:lvlJc w:val="left"/>
      <w:pPr>
        <w:ind w:left="3291" w:hanging="360"/>
      </w:pPr>
      <w:rPr>
        <w:rFonts w:hint="default"/>
        <w:lang w:val="en-US" w:eastAsia="en-US" w:bidi="ar-SA"/>
      </w:rPr>
    </w:lvl>
    <w:lvl w:ilvl="4" w:tplc="8E3C2764">
      <w:numFmt w:val="bullet"/>
      <w:lvlText w:val="•"/>
      <w:lvlJc w:val="left"/>
      <w:pPr>
        <w:ind w:left="4142" w:hanging="360"/>
      </w:pPr>
      <w:rPr>
        <w:rFonts w:hint="default"/>
        <w:lang w:val="en-US" w:eastAsia="en-US" w:bidi="ar-SA"/>
      </w:rPr>
    </w:lvl>
    <w:lvl w:ilvl="5" w:tplc="8670E2D2">
      <w:numFmt w:val="bullet"/>
      <w:lvlText w:val="•"/>
      <w:lvlJc w:val="left"/>
      <w:pPr>
        <w:ind w:left="4993" w:hanging="360"/>
      </w:pPr>
      <w:rPr>
        <w:rFonts w:hint="default"/>
        <w:lang w:val="en-US" w:eastAsia="en-US" w:bidi="ar-SA"/>
      </w:rPr>
    </w:lvl>
    <w:lvl w:ilvl="6" w:tplc="2A0C5274">
      <w:numFmt w:val="bullet"/>
      <w:lvlText w:val="•"/>
      <w:lvlJc w:val="left"/>
      <w:pPr>
        <w:ind w:left="5843" w:hanging="360"/>
      </w:pPr>
      <w:rPr>
        <w:rFonts w:hint="default"/>
        <w:lang w:val="en-US" w:eastAsia="en-US" w:bidi="ar-SA"/>
      </w:rPr>
    </w:lvl>
    <w:lvl w:ilvl="7" w:tplc="9A5C6BB6">
      <w:numFmt w:val="bullet"/>
      <w:lvlText w:val="•"/>
      <w:lvlJc w:val="left"/>
      <w:pPr>
        <w:ind w:left="6694" w:hanging="360"/>
      </w:pPr>
      <w:rPr>
        <w:rFonts w:hint="default"/>
        <w:lang w:val="en-US" w:eastAsia="en-US" w:bidi="ar-SA"/>
      </w:rPr>
    </w:lvl>
    <w:lvl w:ilvl="8" w:tplc="B492DDCC">
      <w:numFmt w:val="bullet"/>
      <w:lvlText w:val="•"/>
      <w:lvlJc w:val="left"/>
      <w:pPr>
        <w:ind w:left="7545" w:hanging="360"/>
      </w:pPr>
      <w:rPr>
        <w:rFonts w:hint="default"/>
        <w:lang w:val="en-US" w:eastAsia="en-US" w:bidi="ar-SA"/>
      </w:rPr>
    </w:lvl>
  </w:abstractNum>
  <w:abstractNum w:abstractNumId="11" w15:restartNumberingAfterBreak="0">
    <w:nsid w:val="5FDC4050"/>
    <w:multiLevelType w:val="hybridMultilevel"/>
    <w:tmpl w:val="0CA09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296F55"/>
    <w:multiLevelType w:val="hybridMultilevel"/>
    <w:tmpl w:val="A6B4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F87B16"/>
    <w:multiLevelType w:val="hybridMultilevel"/>
    <w:tmpl w:val="BA12C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353A89"/>
    <w:multiLevelType w:val="hybridMultilevel"/>
    <w:tmpl w:val="D226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8040C2"/>
    <w:multiLevelType w:val="hybridMultilevel"/>
    <w:tmpl w:val="2E7A8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1"/>
  </w:num>
  <w:num w:numId="4">
    <w:abstractNumId w:val="14"/>
  </w:num>
  <w:num w:numId="5">
    <w:abstractNumId w:val="8"/>
  </w:num>
  <w:num w:numId="6">
    <w:abstractNumId w:val="11"/>
  </w:num>
  <w:num w:numId="7">
    <w:abstractNumId w:val="4"/>
  </w:num>
  <w:num w:numId="8">
    <w:abstractNumId w:val="9"/>
  </w:num>
  <w:num w:numId="9">
    <w:abstractNumId w:val="7"/>
  </w:num>
  <w:num w:numId="10">
    <w:abstractNumId w:val="0"/>
  </w:num>
  <w:num w:numId="11">
    <w:abstractNumId w:val="5"/>
  </w:num>
  <w:num w:numId="12">
    <w:abstractNumId w:val="15"/>
  </w:num>
  <w:num w:numId="13">
    <w:abstractNumId w:val="12"/>
  </w:num>
  <w:num w:numId="14">
    <w:abstractNumId w:val="10"/>
  </w:num>
  <w:num w:numId="15">
    <w:abstractNumId w:val="13"/>
  </w:num>
  <w:num w:numId="16">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LockTheme/>
  <w:styleLockQFSet/>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20"/>
    <w:rsid w:val="000016A6"/>
    <w:rsid w:val="00014042"/>
    <w:rsid w:val="000230D2"/>
    <w:rsid w:val="0002598D"/>
    <w:rsid w:val="000425A4"/>
    <w:rsid w:val="00047177"/>
    <w:rsid w:val="000612BB"/>
    <w:rsid w:val="000617D4"/>
    <w:rsid w:val="000643B2"/>
    <w:rsid w:val="000663E7"/>
    <w:rsid w:val="000A22B7"/>
    <w:rsid w:val="000A2820"/>
    <w:rsid w:val="000A6406"/>
    <w:rsid w:val="000C09A0"/>
    <w:rsid w:val="000C3852"/>
    <w:rsid w:val="000D7EA9"/>
    <w:rsid w:val="000E379B"/>
    <w:rsid w:val="000E584A"/>
    <w:rsid w:val="000E5D8B"/>
    <w:rsid w:val="000F0A3E"/>
    <w:rsid w:val="0010144E"/>
    <w:rsid w:val="00111903"/>
    <w:rsid w:val="00111EF7"/>
    <w:rsid w:val="00116443"/>
    <w:rsid w:val="0011686C"/>
    <w:rsid w:val="00133C0C"/>
    <w:rsid w:val="00150E72"/>
    <w:rsid w:val="00194A57"/>
    <w:rsid w:val="00196EBA"/>
    <w:rsid w:val="001A0881"/>
    <w:rsid w:val="001A52DA"/>
    <w:rsid w:val="001B577B"/>
    <w:rsid w:val="001C01F2"/>
    <w:rsid w:val="001D6D5E"/>
    <w:rsid w:val="001E03FB"/>
    <w:rsid w:val="001E43E5"/>
    <w:rsid w:val="001F141C"/>
    <w:rsid w:val="001F4CDD"/>
    <w:rsid w:val="002002FF"/>
    <w:rsid w:val="00211564"/>
    <w:rsid w:val="002128FA"/>
    <w:rsid w:val="002130F3"/>
    <w:rsid w:val="002233F1"/>
    <w:rsid w:val="00244D86"/>
    <w:rsid w:val="00250672"/>
    <w:rsid w:val="00261F90"/>
    <w:rsid w:val="00266E47"/>
    <w:rsid w:val="00284FA0"/>
    <w:rsid w:val="002941CC"/>
    <w:rsid w:val="002A6584"/>
    <w:rsid w:val="002B3ABE"/>
    <w:rsid w:val="002B5420"/>
    <w:rsid w:val="002B56EE"/>
    <w:rsid w:val="002C551C"/>
    <w:rsid w:val="002D5FE7"/>
    <w:rsid w:val="002F4734"/>
    <w:rsid w:val="002F6D40"/>
    <w:rsid w:val="002F7544"/>
    <w:rsid w:val="00312BE3"/>
    <w:rsid w:val="00343F6C"/>
    <w:rsid w:val="003464CC"/>
    <w:rsid w:val="00382608"/>
    <w:rsid w:val="003A595C"/>
    <w:rsid w:val="003A6C20"/>
    <w:rsid w:val="003D67F6"/>
    <w:rsid w:val="003D798D"/>
    <w:rsid w:val="003D7E20"/>
    <w:rsid w:val="003E0B08"/>
    <w:rsid w:val="00415F8E"/>
    <w:rsid w:val="00445AE2"/>
    <w:rsid w:val="004518F3"/>
    <w:rsid w:val="004552CD"/>
    <w:rsid w:val="00456DD6"/>
    <w:rsid w:val="00472757"/>
    <w:rsid w:val="004814DD"/>
    <w:rsid w:val="00490F7F"/>
    <w:rsid w:val="00494609"/>
    <w:rsid w:val="004B7D0B"/>
    <w:rsid w:val="004C1BB5"/>
    <w:rsid w:val="004D44B9"/>
    <w:rsid w:val="004D5D32"/>
    <w:rsid w:val="004E0E0C"/>
    <w:rsid w:val="004F6436"/>
    <w:rsid w:val="00504A06"/>
    <w:rsid w:val="00506576"/>
    <w:rsid w:val="00523801"/>
    <w:rsid w:val="0052530C"/>
    <w:rsid w:val="00525D6A"/>
    <w:rsid w:val="0052635F"/>
    <w:rsid w:val="00545D04"/>
    <w:rsid w:val="00550D64"/>
    <w:rsid w:val="00551707"/>
    <w:rsid w:val="0055747B"/>
    <w:rsid w:val="00583BA0"/>
    <w:rsid w:val="005A47BB"/>
    <w:rsid w:val="005A6B91"/>
    <w:rsid w:val="005C454E"/>
    <w:rsid w:val="005E0654"/>
    <w:rsid w:val="005E5ED9"/>
    <w:rsid w:val="005E73F7"/>
    <w:rsid w:val="00626067"/>
    <w:rsid w:val="00632886"/>
    <w:rsid w:val="00640920"/>
    <w:rsid w:val="0065292B"/>
    <w:rsid w:val="00674264"/>
    <w:rsid w:val="006874AE"/>
    <w:rsid w:val="006920DF"/>
    <w:rsid w:val="006A4044"/>
    <w:rsid w:val="006B66CB"/>
    <w:rsid w:val="006C6D79"/>
    <w:rsid w:val="006E18D9"/>
    <w:rsid w:val="006E30FC"/>
    <w:rsid w:val="006E7036"/>
    <w:rsid w:val="006F14AA"/>
    <w:rsid w:val="00700B32"/>
    <w:rsid w:val="00700CBC"/>
    <w:rsid w:val="007011BE"/>
    <w:rsid w:val="007030D6"/>
    <w:rsid w:val="007100D8"/>
    <w:rsid w:val="007116FB"/>
    <w:rsid w:val="00711E27"/>
    <w:rsid w:val="00720393"/>
    <w:rsid w:val="0072769B"/>
    <w:rsid w:val="00730C37"/>
    <w:rsid w:val="00741090"/>
    <w:rsid w:val="00762A4F"/>
    <w:rsid w:val="00763B0E"/>
    <w:rsid w:val="00772F2F"/>
    <w:rsid w:val="00780137"/>
    <w:rsid w:val="007852AF"/>
    <w:rsid w:val="007941A7"/>
    <w:rsid w:val="007A326A"/>
    <w:rsid w:val="007A41A4"/>
    <w:rsid w:val="007B01E3"/>
    <w:rsid w:val="007B64F6"/>
    <w:rsid w:val="007C0607"/>
    <w:rsid w:val="007D3CE0"/>
    <w:rsid w:val="007E446E"/>
    <w:rsid w:val="007F0A74"/>
    <w:rsid w:val="007F7313"/>
    <w:rsid w:val="00806BD0"/>
    <w:rsid w:val="00822C31"/>
    <w:rsid w:val="00827D0E"/>
    <w:rsid w:val="00846C91"/>
    <w:rsid w:val="00855576"/>
    <w:rsid w:val="00866897"/>
    <w:rsid w:val="00866AF6"/>
    <w:rsid w:val="008707D0"/>
    <w:rsid w:val="008750DE"/>
    <w:rsid w:val="008757DD"/>
    <w:rsid w:val="008829A5"/>
    <w:rsid w:val="008856F6"/>
    <w:rsid w:val="008900C1"/>
    <w:rsid w:val="008F41CF"/>
    <w:rsid w:val="00902AF9"/>
    <w:rsid w:val="00917E90"/>
    <w:rsid w:val="009219EB"/>
    <w:rsid w:val="00926096"/>
    <w:rsid w:val="00932093"/>
    <w:rsid w:val="00941DB6"/>
    <w:rsid w:val="00953EAE"/>
    <w:rsid w:val="00985EB1"/>
    <w:rsid w:val="009A2F70"/>
    <w:rsid w:val="009E39EF"/>
    <w:rsid w:val="009E76EE"/>
    <w:rsid w:val="009F0A4A"/>
    <w:rsid w:val="00A06FFE"/>
    <w:rsid w:val="00A0790B"/>
    <w:rsid w:val="00A12BC6"/>
    <w:rsid w:val="00A22787"/>
    <w:rsid w:val="00A251C8"/>
    <w:rsid w:val="00A26D58"/>
    <w:rsid w:val="00A451D4"/>
    <w:rsid w:val="00A472A4"/>
    <w:rsid w:val="00A51097"/>
    <w:rsid w:val="00A55CE7"/>
    <w:rsid w:val="00A56ED0"/>
    <w:rsid w:val="00A652DB"/>
    <w:rsid w:val="00A75357"/>
    <w:rsid w:val="00A92F3A"/>
    <w:rsid w:val="00A952EE"/>
    <w:rsid w:val="00AC59F0"/>
    <w:rsid w:val="00AD1C10"/>
    <w:rsid w:val="00AD5483"/>
    <w:rsid w:val="00B00646"/>
    <w:rsid w:val="00B026EE"/>
    <w:rsid w:val="00B03F2F"/>
    <w:rsid w:val="00B24650"/>
    <w:rsid w:val="00B4606C"/>
    <w:rsid w:val="00B60645"/>
    <w:rsid w:val="00B62B6B"/>
    <w:rsid w:val="00B67BDA"/>
    <w:rsid w:val="00B70849"/>
    <w:rsid w:val="00B72170"/>
    <w:rsid w:val="00B7448F"/>
    <w:rsid w:val="00B936EF"/>
    <w:rsid w:val="00BA54CB"/>
    <w:rsid w:val="00BB082D"/>
    <w:rsid w:val="00BC4A6B"/>
    <w:rsid w:val="00BD1BC8"/>
    <w:rsid w:val="00BE7620"/>
    <w:rsid w:val="00BE7C96"/>
    <w:rsid w:val="00BF700F"/>
    <w:rsid w:val="00C41C42"/>
    <w:rsid w:val="00C5512E"/>
    <w:rsid w:val="00C634A6"/>
    <w:rsid w:val="00C743F2"/>
    <w:rsid w:val="00C7663B"/>
    <w:rsid w:val="00CA2DC2"/>
    <w:rsid w:val="00CB69CB"/>
    <w:rsid w:val="00CD05B3"/>
    <w:rsid w:val="00CD3829"/>
    <w:rsid w:val="00CE36F2"/>
    <w:rsid w:val="00CF038F"/>
    <w:rsid w:val="00D24B57"/>
    <w:rsid w:val="00D31BF5"/>
    <w:rsid w:val="00D660C6"/>
    <w:rsid w:val="00D96515"/>
    <w:rsid w:val="00DA5332"/>
    <w:rsid w:val="00DC289C"/>
    <w:rsid w:val="00DD6F84"/>
    <w:rsid w:val="00DF3B44"/>
    <w:rsid w:val="00E01543"/>
    <w:rsid w:val="00E03726"/>
    <w:rsid w:val="00E214CE"/>
    <w:rsid w:val="00E30E27"/>
    <w:rsid w:val="00E406C4"/>
    <w:rsid w:val="00E50DB8"/>
    <w:rsid w:val="00E517AF"/>
    <w:rsid w:val="00E75CC3"/>
    <w:rsid w:val="00E75F58"/>
    <w:rsid w:val="00E86FC8"/>
    <w:rsid w:val="00E87A7E"/>
    <w:rsid w:val="00E932A2"/>
    <w:rsid w:val="00EB4CE9"/>
    <w:rsid w:val="00ED00C7"/>
    <w:rsid w:val="00ED7FDE"/>
    <w:rsid w:val="00F21C6B"/>
    <w:rsid w:val="00F248CF"/>
    <w:rsid w:val="00F27BF4"/>
    <w:rsid w:val="00F3716F"/>
    <w:rsid w:val="00F52847"/>
    <w:rsid w:val="00F57D8C"/>
    <w:rsid w:val="00F61B21"/>
    <w:rsid w:val="00F6397C"/>
    <w:rsid w:val="00F675EE"/>
    <w:rsid w:val="00F760E1"/>
    <w:rsid w:val="00F824B2"/>
    <w:rsid w:val="00F87C8E"/>
    <w:rsid w:val="00F960F1"/>
    <w:rsid w:val="00FB3AF3"/>
    <w:rsid w:val="00FC0CDD"/>
    <w:rsid w:val="00FD1952"/>
    <w:rsid w:val="00FE05BA"/>
    <w:rsid w:val="00FE2F4F"/>
    <w:rsid w:val="00FF1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838D"/>
  <w15:chartTrackingRefBased/>
  <w15:docId w15:val="{FFB80B90-AA7F-47F9-BF40-96B0069A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locked="0"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F0A3E"/>
  </w:style>
  <w:style w:type="paragraph" w:styleId="Heading1">
    <w:name w:val="heading 1"/>
    <w:basedOn w:val="Normal"/>
    <w:next w:val="Normal"/>
    <w:link w:val="Heading1Char"/>
    <w:uiPriority w:val="9"/>
    <w:qFormat/>
    <w:locked/>
    <w:rsid w:val="000425A4"/>
    <w:pPr>
      <w:keepNext/>
      <w:keepLines/>
      <w:spacing w:before="240" w:after="0"/>
      <w:outlineLvl w:val="0"/>
    </w:pPr>
    <w:rPr>
      <w:rFonts w:asciiTheme="majorHAnsi" w:eastAsiaTheme="majorEastAsia" w:hAnsiTheme="majorHAnsi" w:cstheme="majorBidi"/>
      <w:color w:val="007982" w:themeColor="accent1" w:themeShade="BF"/>
      <w:sz w:val="32"/>
      <w:szCs w:val="32"/>
    </w:rPr>
  </w:style>
  <w:style w:type="paragraph" w:styleId="Heading2">
    <w:name w:val="heading 2"/>
    <w:basedOn w:val="Normal"/>
    <w:next w:val="Normal"/>
    <w:link w:val="Heading2Char"/>
    <w:uiPriority w:val="9"/>
    <w:semiHidden/>
    <w:qFormat/>
    <w:locked/>
    <w:rsid w:val="000425A4"/>
    <w:pPr>
      <w:keepNext/>
      <w:keepLines/>
      <w:spacing w:before="40" w:after="0"/>
      <w:outlineLvl w:val="1"/>
    </w:pPr>
    <w:rPr>
      <w:rFonts w:asciiTheme="majorHAnsi" w:eastAsiaTheme="majorEastAsia" w:hAnsiTheme="majorHAnsi" w:cstheme="majorBidi"/>
      <w:color w:val="007982" w:themeColor="accent1" w:themeShade="BF"/>
      <w:sz w:val="26"/>
      <w:szCs w:val="26"/>
    </w:rPr>
  </w:style>
  <w:style w:type="paragraph" w:styleId="Heading3">
    <w:name w:val="heading 3"/>
    <w:basedOn w:val="Normal"/>
    <w:next w:val="Normal"/>
    <w:link w:val="Heading3Char"/>
    <w:uiPriority w:val="9"/>
    <w:semiHidden/>
    <w:qFormat/>
    <w:locked/>
    <w:rsid w:val="000425A4"/>
    <w:pPr>
      <w:keepNext/>
      <w:keepLines/>
      <w:spacing w:before="40" w:after="0"/>
      <w:outlineLvl w:val="2"/>
    </w:pPr>
    <w:rPr>
      <w:rFonts w:asciiTheme="majorHAnsi" w:eastAsiaTheme="majorEastAsia" w:hAnsiTheme="majorHAnsi" w:cstheme="majorBidi"/>
      <w:color w:val="005056" w:themeColor="accent1" w:themeShade="7F"/>
      <w:sz w:val="24"/>
      <w:szCs w:val="24"/>
    </w:rPr>
  </w:style>
  <w:style w:type="paragraph" w:styleId="Heading4">
    <w:name w:val="heading 4"/>
    <w:basedOn w:val="Normal"/>
    <w:next w:val="Normal"/>
    <w:link w:val="Heading4Char"/>
    <w:uiPriority w:val="9"/>
    <w:semiHidden/>
    <w:qFormat/>
    <w:locked/>
    <w:rsid w:val="000230D2"/>
    <w:pPr>
      <w:keepNext/>
      <w:keepLines/>
      <w:spacing w:before="40" w:after="0"/>
      <w:outlineLvl w:val="3"/>
    </w:pPr>
    <w:rPr>
      <w:rFonts w:asciiTheme="majorHAnsi" w:eastAsiaTheme="majorEastAsia" w:hAnsiTheme="majorHAnsi" w:cstheme="majorBidi"/>
      <w:i/>
      <w:iCs/>
      <w:color w:val="007982" w:themeColor="accent1" w:themeShade="BF"/>
    </w:rPr>
  </w:style>
  <w:style w:type="paragraph" w:styleId="Heading5">
    <w:name w:val="heading 5"/>
    <w:basedOn w:val="Normal"/>
    <w:next w:val="Normal"/>
    <w:link w:val="Heading5Char"/>
    <w:uiPriority w:val="9"/>
    <w:semiHidden/>
    <w:qFormat/>
    <w:locked/>
    <w:rsid w:val="000230D2"/>
    <w:pPr>
      <w:keepNext/>
      <w:keepLines/>
      <w:spacing w:before="40" w:after="0"/>
      <w:outlineLvl w:val="4"/>
    </w:pPr>
    <w:rPr>
      <w:rFonts w:asciiTheme="majorHAnsi" w:eastAsiaTheme="majorEastAsia" w:hAnsiTheme="majorHAnsi" w:cstheme="majorBidi"/>
      <w:color w:val="007982" w:themeColor="accent1" w:themeShade="BF"/>
    </w:rPr>
  </w:style>
  <w:style w:type="paragraph" w:styleId="Heading6">
    <w:name w:val="heading 6"/>
    <w:basedOn w:val="Normal"/>
    <w:next w:val="Normal"/>
    <w:link w:val="Heading6Char"/>
    <w:uiPriority w:val="9"/>
    <w:semiHidden/>
    <w:qFormat/>
    <w:locked/>
    <w:rsid w:val="000230D2"/>
    <w:pPr>
      <w:keepNext/>
      <w:keepLines/>
      <w:spacing w:before="40" w:after="0"/>
      <w:outlineLvl w:val="5"/>
    </w:pPr>
    <w:rPr>
      <w:rFonts w:asciiTheme="majorHAnsi" w:eastAsiaTheme="majorEastAsia" w:hAnsiTheme="majorHAnsi" w:cstheme="majorBidi"/>
      <w:color w:val="005056" w:themeColor="accent1" w:themeShade="7F"/>
    </w:rPr>
  </w:style>
  <w:style w:type="paragraph" w:styleId="Heading7">
    <w:name w:val="heading 7"/>
    <w:basedOn w:val="Normal"/>
    <w:next w:val="Normal"/>
    <w:link w:val="Heading7Char"/>
    <w:uiPriority w:val="9"/>
    <w:semiHidden/>
    <w:qFormat/>
    <w:locked/>
    <w:rsid w:val="000230D2"/>
    <w:pPr>
      <w:keepNext/>
      <w:keepLines/>
      <w:spacing w:before="40" w:after="0"/>
      <w:outlineLvl w:val="6"/>
    </w:pPr>
    <w:rPr>
      <w:rFonts w:asciiTheme="majorHAnsi" w:eastAsiaTheme="majorEastAsia" w:hAnsiTheme="majorHAnsi" w:cstheme="majorBidi"/>
      <w:i/>
      <w:iCs/>
      <w:color w:val="00505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locked/>
    <w:rsid w:val="00042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urseTitle">
    <w:name w:val="Course Title"/>
    <w:basedOn w:val="Title"/>
    <w:next w:val="Normal"/>
    <w:uiPriority w:val="1"/>
    <w:qFormat/>
    <w:locked/>
    <w:rsid w:val="000230D2"/>
    <w:rPr>
      <w:smallCaps/>
      <w:color w:val="565A5C" w:themeColor="text2"/>
      <w:sz w:val="44"/>
    </w:rPr>
  </w:style>
  <w:style w:type="paragraph" w:customStyle="1" w:styleId="ModuleTitle">
    <w:name w:val="Module Title"/>
    <w:basedOn w:val="Title"/>
    <w:next w:val="Normal"/>
    <w:uiPriority w:val="1"/>
    <w:qFormat/>
    <w:locked/>
    <w:rsid w:val="000230D2"/>
    <w:pPr>
      <w:spacing w:after="240"/>
      <w:contextualSpacing w:val="0"/>
      <w:outlineLvl w:val="0"/>
    </w:pPr>
    <w:rPr>
      <w:color w:val="004396" w:themeColor="accent4" w:themeShade="BF"/>
      <w:sz w:val="44"/>
    </w:rPr>
  </w:style>
  <w:style w:type="paragraph" w:styleId="Title">
    <w:name w:val="Title"/>
    <w:basedOn w:val="Normal"/>
    <w:next w:val="Normal"/>
    <w:link w:val="TitleChar"/>
    <w:uiPriority w:val="10"/>
    <w:qFormat/>
    <w:locked/>
    <w:rsid w:val="00042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230D2"/>
    <w:rPr>
      <w:rFonts w:asciiTheme="majorHAnsi" w:eastAsiaTheme="majorEastAsia" w:hAnsiTheme="majorHAnsi" w:cstheme="majorBidi"/>
      <w:color w:val="007982" w:themeColor="accent1" w:themeShade="BF"/>
      <w:sz w:val="32"/>
      <w:szCs w:val="32"/>
    </w:rPr>
  </w:style>
  <w:style w:type="character" w:customStyle="1" w:styleId="Heading2Char">
    <w:name w:val="Heading 2 Char"/>
    <w:basedOn w:val="DefaultParagraphFont"/>
    <w:link w:val="Heading2"/>
    <w:uiPriority w:val="9"/>
    <w:semiHidden/>
    <w:rsid w:val="000230D2"/>
    <w:rPr>
      <w:rFonts w:asciiTheme="majorHAnsi" w:eastAsiaTheme="majorEastAsia" w:hAnsiTheme="majorHAnsi" w:cstheme="majorBidi"/>
      <w:color w:val="007982" w:themeColor="accent1" w:themeShade="BF"/>
      <w:sz w:val="26"/>
      <w:szCs w:val="26"/>
    </w:rPr>
  </w:style>
  <w:style w:type="character" w:customStyle="1" w:styleId="Heading3Char">
    <w:name w:val="Heading 3 Char"/>
    <w:basedOn w:val="DefaultParagraphFont"/>
    <w:link w:val="Heading3"/>
    <w:uiPriority w:val="9"/>
    <w:semiHidden/>
    <w:rsid w:val="000230D2"/>
    <w:rPr>
      <w:rFonts w:asciiTheme="majorHAnsi" w:eastAsiaTheme="majorEastAsia" w:hAnsiTheme="majorHAnsi" w:cstheme="majorBidi"/>
      <w:color w:val="005056" w:themeColor="accent1" w:themeShade="7F"/>
      <w:sz w:val="24"/>
      <w:szCs w:val="24"/>
    </w:rPr>
  </w:style>
  <w:style w:type="paragraph" w:customStyle="1" w:styleId="Lead">
    <w:name w:val="Lead"/>
    <w:basedOn w:val="BodyText"/>
    <w:uiPriority w:val="30"/>
    <w:qFormat/>
    <w:locked/>
    <w:rsid w:val="007941A7"/>
    <w:rPr>
      <w:sz w:val="28"/>
    </w:rPr>
  </w:style>
  <w:style w:type="paragraph" w:styleId="Caption">
    <w:name w:val="caption"/>
    <w:basedOn w:val="Normal"/>
    <w:next w:val="Normal"/>
    <w:uiPriority w:val="35"/>
    <w:qFormat/>
    <w:locked/>
    <w:rsid w:val="00445AE2"/>
    <w:pPr>
      <w:spacing w:after="200" w:line="240" w:lineRule="auto"/>
    </w:pPr>
    <w:rPr>
      <w:i/>
      <w:iCs/>
      <w:color w:val="565A5C" w:themeColor="text2"/>
      <w:sz w:val="18"/>
      <w:szCs w:val="18"/>
    </w:rPr>
  </w:style>
  <w:style w:type="paragraph" w:styleId="BodyText">
    <w:name w:val="Body Text"/>
    <w:basedOn w:val="Normal"/>
    <w:link w:val="BodyTextChar"/>
    <w:uiPriority w:val="99"/>
    <w:semiHidden/>
    <w:locked/>
    <w:rsid w:val="007941A7"/>
    <w:pPr>
      <w:spacing w:after="120"/>
    </w:pPr>
  </w:style>
  <w:style w:type="character" w:customStyle="1" w:styleId="BodyTextChar">
    <w:name w:val="Body Text Char"/>
    <w:basedOn w:val="DefaultParagraphFont"/>
    <w:link w:val="BodyText"/>
    <w:uiPriority w:val="99"/>
    <w:semiHidden/>
    <w:rsid w:val="000A22B7"/>
  </w:style>
  <w:style w:type="paragraph" w:styleId="Quote">
    <w:name w:val="Quote"/>
    <w:basedOn w:val="Normal"/>
    <w:next w:val="Normal"/>
    <w:link w:val="QuoteChar"/>
    <w:uiPriority w:val="29"/>
    <w:qFormat/>
    <w:locked/>
    <w:rsid w:val="00445AE2"/>
    <w:pPr>
      <w:spacing w:before="200"/>
      <w:ind w:left="864" w:right="864"/>
      <w:jc w:val="center"/>
    </w:pPr>
    <w:rPr>
      <w:i/>
      <w:iCs/>
      <w:color w:val="7D8386" w:themeColor="text1" w:themeTint="BF"/>
    </w:rPr>
  </w:style>
  <w:style w:type="character" w:customStyle="1" w:styleId="QuoteChar">
    <w:name w:val="Quote Char"/>
    <w:basedOn w:val="DefaultParagraphFont"/>
    <w:link w:val="Quote"/>
    <w:uiPriority w:val="29"/>
    <w:rsid w:val="000A22B7"/>
    <w:rPr>
      <w:i/>
      <w:iCs/>
      <w:color w:val="7D8386" w:themeColor="text1" w:themeTint="BF"/>
    </w:rPr>
  </w:style>
  <w:style w:type="paragraph" w:styleId="BalloonText">
    <w:name w:val="Balloon Text"/>
    <w:basedOn w:val="Normal"/>
    <w:link w:val="BalloonTextChar"/>
    <w:uiPriority w:val="99"/>
    <w:semiHidden/>
    <w:locked/>
    <w:rsid w:val="00772F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F2F"/>
    <w:rPr>
      <w:rFonts w:ascii="Segoe UI" w:hAnsi="Segoe UI" w:cs="Segoe UI"/>
      <w:sz w:val="18"/>
      <w:szCs w:val="18"/>
    </w:rPr>
  </w:style>
  <w:style w:type="paragraph" w:styleId="ListParagraph">
    <w:name w:val="List Paragraph"/>
    <w:basedOn w:val="Normal"/>
    <w:uiPriority w:val="1"/>
    <w:qFormat/>
    <w:locked/>
    <w:rsid w:val="009A2F70"/>
    <w:pPr>
      <w:ind w:left="720"/>
      <w:contextualSpacing/>
    </w:pPr>
  </w:style>
  <w:style w:type="paragraph" w:customStyle="1" w:styleId="TopicTitle">
    <w:name w:val="Topic Title"/>
    <w:aliases w:val="H1"/>
    <w:basedOn w:val="Heading1"/>
    <w:next w:val="Normal"/>
    <w:uiPriority w:val="2"/>
    <w:qFormat/>
    <w:locked/>
    <w:rsid w:val="000230D2"/>
    <w:pPr>
      <w:spacing w:before="40"/>
      <w:outlineLvl w:val="1"/>
    </w:pPr>
    <w:rPr>
      <w:color w:val="E87511" w:themeColor="background2"/>
    </w:rPr>
  </w:style>
  <w:style w:type="paragraph" w:customStyle="1" w:styleId="H2">
    <w:name w:val="H2"/>
    <w:basedOn w:val="Heading2"/>
    <w:next w:val="Normal"/>
    <w:uiPriority w:val="3"/>
    <w:qFormat/>
    <w:locked/>
    <w:rsid w:val="000230D2"/>
    <w:pPr>
      <w:outlineLvl w:val="2"/>
    </w:pPr>
    <w:rPr>
      <w:color w:val="005AC9" w:themeColor="accent4"/>
      <w:sz w:val="28"/>
    </w:rPr>
  </w:style>
  <w:style w:type="paragraph" w:customStyle="1" w:styleId="H3">
    <w:name w:val="H3"/>
    <w:basedOn w:val="Heading4"/>
    <w:next w:val="Normal"/>
    <w:uiPriority w:val="4"/>
    <w:qFormat/>
    <w:locked/>
    <w:rsid w:val="000230D2"/>
    <w:rPr>
      <w:color w:val="76A23F" w:themeColor="accent3"/>
    </w:rPr>
  </w:style>
  <w:style w:type="character" w:customStyle="1" w:styleId="Heading4Char">
    <w:name w:val="Heading 4 Char"/>
    <w:basedOn w:val="DefaultParagraphFont"/>
    <w:link w:val="Heading4"/>
    <w:uiPriority w:val="9"/>
    <w:semiHidden/>
    <w:rsid w:val="000230D2"/>
    <w:rPr>
      <w:rFonts w:asciiTheme="majorHAnsi" w:eastAsiaTheme="majorEastAsia" w:hAnsiTheme="majorHAnsi" w:cstheme="majorBidi"/>
      <w:i/>
      <w:iCs/>
      <w:color w:val="007982" w:themeColor="accent1" w:themeShade="BF"/>
    </w:rPr>
  </w:style>
  <w:style w:type="paragraph" w:customStyle="1" w:styleId="H4">
    <w:name w:val="H4"/>
    <w:basedOn w:val="Heading5"/>
    <w:uiPriority w:val="4"/>
    <w:semiHidden/>
    <w:qFormat/>
    <w:locked/>
    <w:rsid w:val="000230D2"/>
  </w:style>
  <w:style w:type="character" w:customStyle="1" w:styleId="Heading5Char">
    <w:name w:val="Heading 5 Char"/>
    <w:basedOn w:val="DefaultParagraphFont"/>
    <w:link w:val="Heading5"/>
    <w:uiPriority w:val="9"/>
    <w:semiHidden/>
    <w:rsid w:val="000230D2"/>
    <w:rPr>
      <w:rFonts w:asciiTheme="majorHAnsi" w:eastAsiaTheme="majorEastAsia" w:hAnsiTheme="majorHAnsi" w:cstheme="majorBidi"/>
      <w:color w:val="007982" w:themeColor="accent1" w:themeShade="BF"/>
    </w:rPr>
  </w:style>
  <w:style w:type="paragraph" w:customStyle="1" w:styleId="H5">
    <w:name w:val="H5"/>
    <w:basedOn w:val="Heading6"/>
    <w:uiPriority w:val="5"/>
    <w:semiHidden/>
    <w:qFormat/>
    <w:locked/>
    <w:rsid w:val="000230D2"/>
  </w:style>
  <w:style w:type="character" w:customStyle="1" w:styleId="Heading6Char">
    <w:name w:val="Heading 6 Char"/>
    <w:basedOn w:val="DefaultParagraphFont"/>
    <w:link w:val="Heading6"/>
    <w:uiPriority w:val="9"/>
    <w:semiHidden/>
    <w:rsid w:val="000230D2"/>
    <w:rPr>
      <w:rFonts w:asciiTheme="majorHAnsi" w:eastAsiaTheme="majorEastAsia" w:hAnsiTheme="majorHAnsi" w:cstheme="majorBidi"/>
      <w:color w:val="005056" w:themeColor="accent1" w:themeShade="7F"/>
    </w:rPr>
  </w:style>
  <w:style w:type="paragraph" w:customStyle="1" w:styleId="H6">
    <w:name w:val="H6"/>
    <w:basedOn w:val="Heading7"/>
    <w:uiPriority w:val="5"/>
    <w:semiHidden/>
    <w:qFormat/>
    <w:locked/>
    <w:rsid w:val="000230D2"/>
  </w:style>
  <w:style w:type="character" w:customStyle="1" w:styleId="Heading7Char">
    <w:name w:val="Heading 7 Char"/>
    <w:basedOn w:val="DefaultParagraphFont"/>
    <w:link w:val="Heading7"/>
    <w:uiPriority w:val="9"/>
    <w:semiHidden/>
    <w:rsid w:val="000230D2"/>
    <w:rPr>
      <w:rFonts w:asciiTheme="majorHAnsi" w:eastAsiaTheme="majorEastAsia" w:hAnsiTheme="majorHAnsi" w:cstheme="majorBidi"/>
      <w:i/>
      <w:iCs/>
      <w:color w:val="005056" w:themeColor="accent1" w:themeShade="7F"/>
    </w:rPr>
  </w:style>
  <w:style w:type="character" w:styleId="CommentReference">
    <w:name w:val="annotation reference"/>
    <w:basedOn w:val="DefaultParagraphFont"/>
    <w:uiPriority w:val="99"/>
    <w:semiHidden/>
    <w:locked/>
    <w:rsid w:val="006C6D79"/>
    <w:rPr>
      <w:sz w:val="16"/>
      <w:szCs w:val="16"/>
    </w:rPr>
  </w:style>
  <w:style w:type="paragraph" w:styleId="CommentText">
    <w:name w:val="annotation text"/>
    <w:basedOn w:val="Normal"/>
    <w:link w:val="CommentTextChar"/>
    <w:uiPriority w:val="99"/>
    <w:locked/>
    <w:rsid w:val="006C6D79"/>
    <w:pPr>
      <w:spacing w:line="240" w:lineRule="auto"/>
    </w:pPr>
    <w:rPr>
      <w:sz w:val="20"/>
      <w:szCs w:val="20"/>
    </w:rPr>
  </w:style>
  <w:style w:type="character" w:customStyle="1" w:styleId="CommentTextChar">
    <w:name w:val="Comment Text Char"/>
    <w:basedOn w:val="DefaultParagraphFont"/>
    <w:link w:val="CommentText"/>
    <w:uiPriority w:val="99"/>
    <w:rsid w:val="006C6D79"/>
    <w:rPr>
      <w:sz w:val="20"/>
      <w:szCs w:val="20"/>
    </w:rPr>
  </w:style>
  <w:style w:type="paragraph" w:styleId="CommentSubject">
    <w:name w:val="annotation subject"/>
    <w:basedOn w:val="CommentText"/>
    <w:next w:val="CommentText"/>
    <w:link w:val="CommentSubjectChar"/>
    <w:uiPriority w:val="99"/>
    <w:semiHidden/>
    <w:locked/>
    <w:rsid w:val="00CD05B3"/>
    <w:rPr>
      <w:b/>
      <w:bCs/>
    </w:rPr>
  </w:style>
  <w:style w:type="character" w:customStyle="1" w:styleId="CommentSubjectChar">
    <w:name w:val="Comment Subject Char"/>
    <w:basedOn w:val="CommentTextChar"/>
    <w:link w:val="CommentSubject"/>
    <w:uiPriority w:val="99"/>
    <w:semiHidden/>
    <w:rsid w:val="00CD05B3"/>
    <w:rPr>
      <w:b/>
      <w:bCs/>
      <w:sz w:val="20"/>
      <w:szCs w:val="20"/>
    </w:rPr>
  </w:style>
  <w:style w:type="character" w:styleId="Hyperlink">
    <w:name w:val="Hyperlink"/>
    <w:basedOn w:val="DefaultParagraphFont"/>
    <w:uiPriority w:val="99"/>
    <w:semiHidden/>
    <w:locked/>
    <w:rsid w:val="00CD05B3"/>
    <w:rPr>
      <w:color w:val="565A5C" w:themeColor="hyperlink"/>
      <w:u w:val="single"/>
    </w:rPr>
  </w:style>
  <w:style w:type="paragraph" w:customStyle="1" w:styleId="trt0xe">
    <w:name w:val="trt0xe"/>
    <w:basedOn w:val="Normal"/>
    <w:rsid w:val="00261F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locked/>
    <w:rsid w:val="00523801"/>
    <w:rPr>
      <w:i/>
      <w:iCs/>
    </w:rPr>
  </w:style>
  <w:style w:type="character" w:customStyle="1" w:styleId="wbzude">
    <w:name w:val="wbzude"/>
    <w:basedOn w:val="DefaultParagraphFont"/>
    <w:rsid w:val="00494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96720">
      <w:bodyDiv w:val="1"/>
      <w:marLeft w:val="0"/>
      <w:marRight w:val="0"/>
      <w:marTop w:val="0"/>
      <w:marBottom w:val="0"/>
      <w:divBdr>
        <w:top w:val="none" w:sz="0" w:space="0" w:color="auto"/>
        <w:left w:val="none" w:sz="0" w:space="0" w:color="auto"/>
        <w:bottom w:val="none" w:sz="0" w:space="0" w:color="auto"/>
        <w:right w:val="none" w:sz="0" w:space="0" w:color="auto"/>
      </w:divBdr>
    </w:div>
    <w:div w:id="1611669981">
      <w:bodyDiv w:val="1"/>
      <w:marLeft w:val="0"/>
      <w:marRight w:val="0"/>
      <w:marTop w:val="0"/>
      <w:marBottom w:val="0"/>
      <w:divBdr>
        <w:top w:val="none" w:sz="0" w:space="0" w:color="auto"/>
        <w:left w:val="none" w:sz="0" w:space="0" w:color="auto"/>
        <w:bottom w:val="none" w:sz="0" w:space="0" w:color="auto"/>
        <w:right w:val="none" w:sz="0" w:space="0" w:color="auto"/>
      </w:divBdr>
    </w:div>
    <w:div w:id="1888250430">
      <w:bodyDiv w:val="1"/>
      <w:marLeft w:val="0"/>
      <w:marRight w:val="0"/>
      <w:marTop w:val="0"/>
      <w:marBottom w:val="0"/>
      <w:divBdr>
        <w:top w:val="none" w:sz="0" w:space="0" w:color="auto"/>
        <w:left w:val="none" w:sz="0" w:space="0" w:color="auto"/>
        <w:bottom w:val="none" w:sz="0" w:space="0" w:color="auto"/>
        <w:right w:val="none" w:sz="0" w:space="0" w:color="auto"/>
      </w:divBdr>
    </w:div>
    <w:div w:id="199020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T:\COOOrganization\CoursewareDevelopment\Public\Client%20Work\Conestoga\Client%20Facing%20Documentation\Rec_Doc_Template-Conestoga.dotx" TargetMode="External"/></Relationships>
</file>

<file path=word/theme/theme1.xml><?xml version="1.0" encoding="utf-8"?>
<a:theme xmlns:a="http://schemas.openxmlformats.org/drawingml/2006/main" name="Office Theme">
  <a:themeElements>
    <a:clrScheme name="Birghtspace on lights">
      <a:dk1>
        <a:srgbClr val="55595B"/>
      </a:dk1>
      <a:lt1>
        <a:srgbClr val="FFFFFF"/>
      </a:lt1>
      <a:dk2>
        <a:srgbClr val="565A5C"/>
      </a:dk2>
      <a:lt2>
        <a:srgbClr val="E87511"/>
      </a:lt2>
      <a:accent1>
        <a:srgbClr val="00A3AE"/>
      </a:accent1>
      <a:accent2>
        <a:srgbClr val="C83000"/>
      </a:accent2>
      <a:accent3>
        <a:srgbClr val="76A23F"/>
      </a:accent3>
      <a:accent4>
        <a:srgbClr val="005AC9"/>
      </a:accent4>
      <a:accent5>
        <a:srgbClr val="55595B"/>
      </a:accent5>
      <a:accent6>
        <a:srgbClr val="E87511"/>
      </a:accent6>
      <a:hlink>
        <a:srgbClr val="565A5C"/>
      </a:hlink>
      <a:folHlink>
        <a:srgbClr val="D7D7D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926CBAB6520224AA8EDB08AB4468286" ma:contentTypeVersion="8" ma:contentTypeDescription="Create a new document." ma:contentTypeScope="" ma:versionID="67786a6699e227d63cba518e44d19679">
  <xsd:schema xmlns:xsd="http://www.w3.org/2001/XMLSchema" xmlns:xs="http://www.w3.org/2001/XMLSchema" xmlns:p="http://schemas.microsoft.com/office/2006/metadata/properties" xmlns:ns2="88433af1-a3fb-4cf6-8001-212a18487c6a" targetNamespace="http://schemas.microsoft.com/office/2006/metadata/properties" ma:root="true" ma:fieldsID="40c91569af905d11e2143be0def970c4" ns2:_="">
    <xsd:import namespace="88433af1-a3fb-4cf6-8001-212a18487c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433af1-a3fb-4cf6-8001-212a18487c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45A2E-85E6-40FB-8D20-1D6AFD7644BB}">
  <ds:schemaRefs>
    <ds:schemaRef ds:uri="http://schemas.microsoft.com/sharepoint/v3/contenttype/forms"/>
  </ds:schemaRefs>
</ds:datastoreItem>
</file>

<file path=customXml/itemProps2.xml><?xml version="1.0" encoding="utf-8"?>
<ds:datastoreItem xmlns:ds="http://schemas.openxmlformats.org/officeDocument/2006/customXml" ds:itemID="{68347A56-D6BC-40DC-97A5-B611778EB6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15C432-ECA3-4A4E-900B-DDB1794FA75C}">
  <ds:schemaRefs>
    <ds:schemaRef ds:uri="http://schemas.openxmlformats.org/officeDocument/2006/bibliography"/>
  </ds:schemaRefs>
</ds:datastoreItem>
</file>

<file path=customXml/itemProps4.xml><?xml version="1.0" encoding="utf-8"?>
<ds:datastoreItem xmlns:ds="http://schemas.openxmlformats.org/officeDocument/2006/customXml" ds:itemID="{311954A0-D917-4430-8FA2-DB902E097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33af1-a3fb-4cf6-8001-212a18487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Rec_Doc_Template-Conestoga</Template>
  <TotalTime>170</TotalTime>
  <Pages>7</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McEwan</dc:creator>
  <cp:keywords/>
  <dc:description/>
  <cp:lastModifiedBy>Pavan Parupalli</cp:lastModifiedBy>
  <cp:revision>167</cp:revision>
  <cp:lastPrinted>2018-04-23T18:58:00Z</cp:lastPrinted>
  <dcterms:created xsi:type="dcterms:W3CDTF">2021-06-17T18:37:00Z</dcterms:created>
  <dcterms:modified xsi:type="dcterms:W3CDTF">2021-11-21T04:13:00Z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0x010100C926CBAB6520224AA8EDB08AB4468286</vt:lpwstr>
  </property>
</Properties>
</file>