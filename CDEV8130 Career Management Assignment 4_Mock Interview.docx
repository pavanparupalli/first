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024A" w14:textId="70AF029B" w:rsidR="00FD1952" w:rsidRDefault="004552CD" w:rsidP="009A2F70">
      <w:pPr>
        <w:pStyle w:val="CourseTitle"/>
      </w:pPr>
      <w:r>
        <w:t xml:space="preserve">Career </w:t>
      </w:r>
      <w:r w:rsidR="003E1389">
        <w:t>Management</w:t>
      </w:r>
      <w:r>
        <w:t>- CDEV 8</w:t>
      </w:r>
      <w:r w:rsidR="003E1389">
        <w:t>1</w:t>
      </w:r>
      <w:r>
        <w:t>30</w:t>
      </w:r>
      <w:r w:rsidR="002535AA">
        <w:t xml:space="preserve"> </w:t>
      </w:r>
    </w:p>
    <w:p w14:paraId="6B248ED5" w14:textId="77777777" w:rsidR="006E00D0" w:rsidRDefault="00700B32" w:rsidP="000425A4">
      <w:pPr>
        <w:pStyle w:val="ModuleTitle"/>
        <w:rPr>
          <w:sz w:val="40"/>
        </w:rPr>
      </w:pPr>
      <w:r>
        <w:rPr>
          <w:sz w:val="40"/>
        </w:rPr>
        <w:t>Assignment</w:t>
      </w:r>
      <w:r w:rsidR="00902AF9">
        <w:rPr>
          <w:sz w:val="40"/>
        </w:rPr>
        <w:t xml:space="preserve"> </w:t>
      </w:r>
      <w:r w:rsidR="00A629D2">
        <w:rPr>
          <w:sz w:val="40"/>
        </w:rPr>
        <w:t>4</w:t>
      </w:r>
      <w:r w:rsidR="00902AF9">
        <w:rPr>
          <w:sz w:val="40"/>
        </w:rPr>
        <w:t xml:space="preserve">: </w:t>
      </w:r>
      <w:r w:rsidR="00A629D2">
        <w:rPr>
          <w:sz w:val="40"/>
        </w:rPr>
        <w:t xml:space="preserve">Mock Interview </w:t>
      </w:r>
    </w:p>
    <w:p w14:paraId="2552F53B" w14:textId="53BEAAAC" w:rsidR="001234A0" w:rsidRPr="001234A0" w:rsidRDefault="001234A0" w:rsidP="001234A0">
      <w:r>
        <w:t>Academic Year 2021-2022</w:t>
      </w:r>
    </w:p>
    <w:p w14:paraId="2D4CC27A" w14:textId="4B8C8CE5" w:rsidR="000425A4" w:rsidRDefault="006E00D0" w:rsidP="006E00D0">
      <w:pPr>
        <w:pStyle w:val="Lead"/>
      </w:pPr>
      <w:r>
        <w:t xml:space="preserve">Worth </w:t>
      </w:r>
      <w:r w:rsidR="00A629D2">
        <w:t>25</w:t>
      </w:r>
      <w:r w:rsidR="00902AF9">
        <w:t>%</w:t>
      </w:r>
      <w:r w:rsidR="00700B32">
        <w:t xml:space="preserve"> </w:t>
      </w:r>
      <w:r>
        <w:t>of Final Grade</w:t>
      </w:r>
    </w:p>
    <w:p w14:paraId="37A5C717" w14:textId="77777777" w:rsidR="00CF55C1" w:rsidRDefault="00CF55C1" w:rsidP="00CF55C1">
      <w:pPr>
        <w:pStyle w:val="H3"/>
      </w:pPr>
      <w:r>
        <w:t>Due Date</w:t>
      </w:r>
    </w:p>
    <w:p w14:paraId="6DD37CAB" w14:textId="77777777" w:rsidR="00CF55C1" w:rsidRDefault="00CF55C1" w:rsidP="00CF55C1">
      <w:r>
        <w:t xml:space="preserve">This assignment is due by the end of module thirteen. </w:t>
      </w:r>
    </w:p>
    <w:p w14:paraId="6562A414" w14:textId="77777777" w:rsidR="00CF55C1" w:rsidRDefault="00CF55C1" w:rsidP="00CF55C1">
      <w:pPr>
        <w:pStyle w:val="H3"/>
      </w:pPr>
      <w:r>
        <w:t>Purpose</w:t>
      </w:r>
    </w:p>
    <w:p w14:paraId="143D8C21" w14:textId="77777777" w:rsidR="00CF55C1" w:rsidRDefault="00CF55C1" w:rsidP="00CF55C1">
      <w:r>
        <w:t xml:space="preserve">Preparing, practicing and reflecting on interviews will support you in improving your interview skills.   </w:t>
      </w:r>
    </w:p>
    <w:p w14:paraId="183580F1" w14:textId="77777777" w:rsidR="00CF55C1" w:rsidRDefault="00CF55C1" w:rsidP="00CF55C1">
      <w:pPr>
        <w:pStyle w:val="H3"/>
      </w:pPr>
      <w:r>
        <w:t>Explanation of tasks</w:t>
      </w:r>
    </w:p>
    <w:p w14:paraId="3F482913" w14:textId="449398DC" w:rsidR="00CF55C1" w:rsidRPr="000122F7" w:rsidRDefault="00CF55C1" w:rsidP="004E79AC">
      <w:pPr>
        <w:rPr>
          <w:b/>
          <w:bCs/>
        </w:rPr>
      </w:pPr>
      <w:r>
        <w:t>In module 8, you selected a job posting to which you tailored your resume and cover letter.  In module 1</w:t>
      </w:r>
      <w:r w:rsidR="004E79AC">
        <w:t>0</w:t>
      </w:r>
      <w:r>
        <w:t>, you carried on the analysis of that posting to predict interview questions and prepare written responses. During modules 1</w:t>
      </w:r>
      <w:r w:rsidR="004E79AC">
        <w:t>0</w:t>
      </w:r>
      <w:r>
        <w:t>, 1</w:t>
      </w:r>
      <w:r w:rsidR="004E79AC">
        <w:t>1</w:t>
      </w:r>
      <w:r>
        <w:t>, and 1</w:t>
      </w:r>
      <w:r w:rsidR="004E79AC">
        <w:t>2</w:t>
      </w:r>
      <w:r>
        <w:t xml:space="preserve">, you worked on a series of </w:t>
      </w:r>
      <w:r w:rsidR="004E79AC">
        <w:t xml:space="preserve">activities </w:t>
      </w:r>
      <w:r>
        <w:t xml:space="preserve">to help you prepare for interviews. </w:t>
      </w:r>
    </w:p>
    <w:p w14:paraId="4E5C8981" w14:textId="2FF3AF73" w:rsidR="00CF55C1" w:rsidRDefault="00CF55C1" w:rsidP="00CF55C1">
      <w:r>
        <w:t>Prior to completing the tasks, be sure to review the attached rubrics.</w:t>
      </w:r>
    </w:p>
    <w:p w14:paraId="170091C4" w14:textId="77777777" w:rsidR="001234A0" w:rsidRDefault="001234A0" w:rsidP="00CF55C1"/>
    <w:p w14:paraId="6EAB3D07" w14:textId="09B95719" w:rsidR="001234A0" w:rsidRDefault="001234A0" w:rsidP="00CF55C1">
      <w:r>
        <w:t>Student Name:</w:t>
      </w:r>
      <w:r>
        <w:tab/>
      </w:r>
      <w:r w:rsidR="00017C6B">
        <w:t>Pavan Parupalli</w:t>
      </w:r>
      <w:r>
        <w:tab/>
      </w:r>
      <w:r>
        <w:tab/>
      </w:r>
      <w:r>
        <w:tab/>
      </w:r>
      <w:r>
        <w:tab/>
      </w:r>
      <w:r>
        <w:tab/>
        <w:t>Student Number</w:t>
      </w:r>
      <w:r w:rsidR="00017C6B">
        <w:t>:</w:t>
      </w:r>
      <w:r w:rsidR="00BE521E">
        <w:t xml:space="preserve"> </w:t>
      </w:r>
      <w:r w:rsidR="00017C6B">
        <w:t>8767057</w:t>
      </w:r>
    </w:p>
    <w:p w14:paraId="3B6A79D2" w14:textId="77777777" w:rsidR="001234A0" w:rsidRDefault="001234A0" w:rsidP="00CF55C1"/>
    <w:p w14:paraId="20656463" w14:textId="77777777" w:rsidR="004E79AC" w:rsidRDefault="004E79AC" w:rsidP="004E79AC">
      <w:pPr>
        <w:pStyle w:val="H3"/>
      </w:pPr>
      <w:r>
        <w:t xml:space="preserve">List of activities </w:t>
      </w:r>
    </w:p>
    <w:p w14:paraId="6CC8DD97" w14:textId="64E1A21E" w:rsidR="004E79AC" w:rsidRDefault="004E79AC" w:rsidP="001234A0">
      <w:pPr>
        <w:pStyle w:val="TopicTitle"/>
      </w:pPr>
      <w:r>
        <w:t>Module 10</w:t>
      </w:r>
      <w:r w:rsidR="001234A0">
        <w:t>:</w:t>
      </w:r>
      <w:r>
        <w:t xml:space="preserve"> </w:t>
      </w:r>
      <w:r w:rsidR="001234A0">
        <w:t>Predicting Questions (Fit and Competence)</w:t>
      </w:r>
      <w:r>
        <w:t xml:space="preserve">, Preparing using the STAR Method </w:t>
      </w:r>
    </w:p>
    <w:p w14:paraId="006CF033" w14:textId="3E7A96BC" w:rsidR="001234A0" w:rsidRPr="001234A0" w:rsidRDefault="001234A0" w:rsidP="001234A0">
      <w:pPr>
        <w:pStyle w:val="H2"/>
      </w:pPr>
      <w:r w:rsidRPr="001234A0">
        <w:t>Predicting Questions</w:t>
      </w:r>
    </w:p>
    <w:p w14:paraId="6E478108" w14:textId="77777777" w:rsidR="001234A0" w:rsidRPr="001234A0" w:rsidRDefault="001234A0" w:rsidP="001234A0">
      <w:r w:rsidRPr="001234A0">
        <w:t xml:space="preserve">Using job posting complete the following worksheet. Aim to predict 5-10 questions based on the posting. </w:t>
      </w:r>
    </w:p>
    <w:tbl>
      <w:tblPr>
        <w:tblStyle w:val="TableGrid"/>
        <w:tblW w:w="0" w:type="auto"/>
        <w:tblLook w:val="04A0" w:firstRow="1" w:lastRow="0" w:firstColumn="1" w:lastColumn="0" w:noHBand="0" w:noVBand="1"/>
      </w:tblPr>
      <w:tblGrid>
        <w:gridCol w:w="1352"/>
        <w:gridCol w:w="3503"/>
        <w:gridCol w:w="2070"/>
        <w:gridCol w:w="2425"/>
      </w:tblGrid>
      <w:tr w:rsidR="001234A0" w:rsidRPr="001234A0" w14:paraId="6131DB0F" w14:textId="77777777" w:rsidTr="001234A0">
        <w:tc>
          <w:tcPr>
            <w:tcW w:w="1352" w:type="dxa"/>
          </w:tcPr>
          <w:p w14:paraId="482E0C10" w14:textId="77777777" w:rsidR="001234A0" w:rsidRPr="001234A0" w:rsidRDefault="001234A0" w:rsidP="001234A0"/>
        </w:tc>
        <w:tc>
          <w:tcPr>
            <w:tcW w:w="3503" w:type="dxa"/>
          </w:tcPr>
          <w:p w14:paraId="2991A671" w14:textId="77777777" w:rsidR="001234A0" w:rsidRPr="001234A0" w:rsidRDefault="001234A0" w:rsidP="001234A0">
            <w:r w:rsidRPr="001234A0">
              <w:t xml:space="preserve">Statement From the posting </w:t>
            </w:r>
          </w:p>
        </w:tc>
        <w:tc>
          <w:tcPr>
            <w:tcW w:w="2070" w:type="dxa"/>
          </w:tcPr>
          <w:p w14:paraId="53AB14B7" w14:textId="77777777" w:rsidR="001234A0" w:rsidRPr="001234A0" w:rsidRDefault="001234A0" w:rsidP="001234A0">
            <w:r w:rsidRPr="001234A0">
              <w:t xml:space="preserve">KEY WORDS </w:t>
            </w:r>
          </w:p>
        </w:tc>
        <w:tc>
          <w:tcPr>
            <w:tcW w:w="2425" w:type="dxa"/>
          </w:tcPr>
          <w:p w14:paraId="65469E40" w14:textId="77777777" w:rsidR="001234A0" w:rsidRPr="001234A0" w:rsidRDefault="001234A0" w:rsidP="001234A0">
            <w:r w:rsidRPr="001234A0">
              <w:t xml:space="preserve">Predicted Question </w:t>
            </w:r>
          </w:p>
        </w:tc>
      </w:tr>
      <w:tr w:rsidR="001234A0" w:rsidRPr="001234A0" w14:paraId="7842D356" w14:textId="77777777" w:rsidTr="001234A0">
        <w:trPr>
          <w:trHeight w:val="440"/>
        </w:trPr>
        <w:tc>
          <w:tcPr>
            <w:tcW w:w="1352" w:type="dxa"/>
          </w:tcPr>
          <w:p w14:paraId="34F9B428" w14:textId="77777777" w:rsidR="001234A0" w:rsidRPr="001234A0" w:rsidRDefault="001234A0" w:rsidP="001234A0">
            <w:r w:rsidRPr="001234A0">
              <w:t xml:space="preserve">Fit </w:t>
            </w:r>
          </w:p>
          <w:p w14:paraId="77248627" w14:textId="77777777" w:rsidR="001234A0" w:rsidRPr="001234A0" w:rsidRDefault="001234A0" w:rsidP="001234A0"/>
          <w:p w14:paraId="36D01C97" w14:textId="77777777" w:rsidR="001234A0" w:rsidRPr="001234A0" w:rsidRDefault="001234A0" w:rsidP="001234A0"/>
          <w:p w14:paraId="50ADB82C" w14:textId="4F3B73A3" w:rsidR="001234A0" w:rsidRPr="001234A0" w:rsidRDefault="001234A0" w:rsidP="001234A0"/>
        </w:tc>
        <w:tc>
          <w:tcPr>
            <w:tcW w:w="3503" w:type="dxa"/>
          </w:tcPr>
          <w:p w14:paraId="2507A145" w14:textId="77777777" w:rsidR="00133632" w:rsidRPr="000C6D5E" w:rsidRDefault="00133632" w:rsidP="00133632">
            <w:pPr>
              <w:shd w:val="clear" w:color="auto" w:fill="FFFFFF"/>
              <w:spacing w:before="150" w:after="75" w:line="360" w:lineRule="auto"/>
              <w:ind w:right="150"/>
              <w:rPr>
                <w:rFonts w:cstheme="minorHAnsi"/>
                <w:color w:val="202124"/>
                <w:sz w:val="24"/>
                <w:szCs w:val="24"/>
                <w:shd w:val="clear" w:color="auto" w:fill="FFFFFF"/>
              </w:rPr>
            </w:pPr>
            <w:r>
              <w:rPr>
                <w:rFonts w:cstheme="minorHAnsi"/>
                <w:color w:val="202124"/>
                <w:sz w:val="24"/>
                <w:szCs w:val="24"/>
                <w:shd w:val="clear" w:color="auto" w:fill="FFFFFF"/>
              </w:rPr>
              <w:t>RBC</w:t>
            </w:r>
            <w:r w:rsidRPr="000C6D5E">
              <w:rPr>
                <w:rFonts w:cstheme="minorHAnsi"/>
                <w:color w:val="202124"/>
                <w:sz w:val="24"/>
                <w:szCs w:val="24"/>
                <w:shd w:val="clear" w:color="auto" w:fill="FFFFFF"/>
              </w:rPr>
              <w:t xml:space="preserve">'s Audit practice helps clients manage risk so they can </w:t>
            </w:r>
            <w:r w:rsidRPr="00133632">
              <w:rPr>
                <w:rFonts w:cstheme="minorHAnsi"/>
                <w:color w:val="202124"/>
                <w:sz w:val="24"/>
                <w:szCs w:val="24"/>
                <w:highlight w:val="green"/>
                <w:shd w:val="clear" w:color="auto" w:fill="FFFFFF"/>
              </w:rPr>
              <w:t>focus on their core businesses</w:t>
            </w:r>
            <w:r w:rsidRPr="000C6D5E">
              <w:rPr>
                <w:rFonts w:cstheme="minorHAnsi"/>
                <w:color w:val="202124"/>
                <w:sz w:val="24"/>
                <w:szCs w:val="24"/>
                <w:shd w:val="clear" w:color="auto" w:fill="FFFFFF"/>
              </w:rPr>
              <w:t xml:space="preserve">. By intimately </w:t>
            </w:r>
            <w:r w:rsidRPr="00674443">
              <w:rPr>
                <w:rFonts w:cstheme="minorHAnsi"/>
                <w:color w:val="202124"/>
                <w:sz w:val="24"/>
                <w:szCs w:val="24"/>
                <w:highlight w:val="green"/>
                <w:shd w:val="clear" w:color="auto" w:fill="FFFFFF"/>
              </w:rPr>
              <w:t>understanding the client's business</w:t>
            </w:r>
            <w:r w:rsidRPr="000C6D5E">
              <w:rPr>
                <w:rFonts w:cstheme="minorHAnsi"/>
                <w:color w:val="202124"/>
                <w:sz w:val="24"/>
                <w:szCs w:val="24"/>
                <w:shd w:val="clear" w:color="auto" w:fill="FFFFFF"/>
              </w:rPr>
              <w:t xml:space="preserve">, we convert information into insights to uncover hidden opportunities </w:t>
            </w:r>
            <w:r w:rsidRPr="000C6D5E">
              <w:rPr>
                <w:rFonts w:cstheme="minorHAnsi"/>
                <w:color w:val="202124"/>
                <w:sz w:val="24"/>
                <w:szCs w:val="24"/>
                <w:shd w:val="clear" w:color="auto" w:fill="FFFFFF"/>
              </w:rPr>
              <w:lastRenderedPageBreak/>
              <w:t>to improve client efficiency and performance.</w:t>
            </w:r>
          </w:p>
          <w:p w14:paraId="337F5523" w14:textId="77777777" w:rsidR="001234A0" w:rsidRPr="001234A0" w:rsidRDefault="001234A0" w:rsidP="001234A0"/>
        </w:tc>
        <w:tc>
          <w:tcPr>
            <w:tcW w:w="2070" w:type="dxa"/>
          </w:tcPr>
          <w:p w14:paraId="74F14668" w14:textId="77777777" w:rsidR="001234A0" w:rsidRDefault="007B7C06" w:rsidP="007B7C06">
            <w:pPr>
              <w:pStyle w:val="ListParagraph"/>
              <w:numPr>
                <w:ilvl w:val="0"/>
                <w:numId w:val="6"/>
              </w:numPr>
              <w:ind w:left="160" w:hanging="160"/>
            </w:pPr>
            <w:r>
              <w:lastRenderedPageBreak/>
              <w:t xml:space="preserve">Focus on their core business </w:t>
            </w:r>
          </w:p>
          <w:p w14:paraId="43A5869F" w14:textId="226C5C28" w:rsidR="007B7C06" w:rsidRDefault="00674443" w:rsidP="007B7C06">
            <w:pPr>
              <w:pStyle w:val="ListParagraph"/>
              <w:numPr>
                <w:ilvl w:val="0"/>
                <w:numId w:val="6"/>
              </w:numPr>
              <w:ind w:left="160" w:hanging="160"/>
            </w:pPr>
            <w:r>
              <w:t>Understanding the client’s business</w:t>
            </w:r>
          </w:p>
          <w:p w14:paraId="36F201CC" w14:textId="2328F2A4" w:rsidR="007B7C06" w:rsidRPr="001234A0" w:rsidRDefault="007B7C06" w:rsidP="001234A0">
            <w:pPr>
              <w:pStyle w:val="ListParagraph"/>
              <w:ind w:left="144"/>
            </w:pPr>
          </w:p>
        </w:tc>
        <w:tc>
          <w:tcPr>
            <w:tcW w:w="2425" w:type="dxa"/>
          </w:tcPr>
          <w:p w14:paraId="389A527C" w14:textId="0A4010FA" w:rsidR="001234A0" w:rsidRDefault="00AD348F" w:rsidP="00AD348F">
            <w:r>
              <w:t>1.</w:t>
            </w:r>
            <w:r w:rsidR="00674443">
              <w:t>What experience do you have in handling work pressure?</w:t>
            </w:r>
          </w:p>
          <w:p w14:paraId="7D3BC007" w14:textId="393689ED" w:rsidR="00674443" w:rsidRPr="001234A0" w:rsidRDefault="00AD348F" w:rsidP="00AD348F">
            <w:r>
              <w:t>2.</w:t>
            </w:r>
            <w:r>
              <w:t>What will you do if a customer complaint about your service?</w:t>
            </w:r>
          </w:p>
        </w:tc>
      </w:tr>
      <w:tr w:rsidR="001234A0" w:rsidRPr="001234A0" w14:paraId="3EA5328C" w14:textId="77777777" w:rsidTr="001234A0">
        <w:tc>
          <w:tcPr>
            <w:tcW w:w="1352" w:type="dxa"/>
          </w:tcPr>
          <w:p w14:paraId="4D5E2AA7" w14:textId="77777777" w:rsidR="001234A0" w:rsidRPr="001234A0" w:rsidRDefault="001234A0" w:rsidP="001234A0">
            <w:r w:rsidRPr="001234A0">
              <w:t>Competence</w:t>
            </w:r>
          </w:p>
          <w:p w14:paraId="347A9FB7" w14:textId="77777777" w:rsidR="001234A0" w:rsidRPr="001234A0" w:rsidRDefault="001234A0" w:rsidP="001234A0"/>
          <w:p w14:paraId="4C8F6594" w14:textId="77777777" w:rsidR="001234A0" w:rsidRPr="001234A0" w:rsidRDefault="001234A0" w:rsidP="001234A0"/>
          <w:p w14:paraId="36B281C1" w14:textId="5F4DF3D0" w:rsidR="001234A0" w:rsidRPr="001234A0" w:rsidRDefault="001234A0" w:rsidP="001234A0"/>
        </w:tc>
        <w:tc>
          <w:tcPr>
            <w:tcW w:w="3503" w:type="dxa"/>
          </w:tcPr>
          <w:p w14:paraId="19627F6C" w14:textId="77777777" w:rsidR="003E2121" w:rsidRPr="000C6D5E" w:rsidRDefault="003E2121" w:rsidP="003E2121">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As an Audit professional, you </w:t>
            </w:r>
            <w:r w:rsidRPr="003E2121">
              <w:rPr>
                <w:rFonts w:cstheme="minorHAnsi"/>
                <w:color w:val="202124"/>
                <w:sz w:val="24"/>
                <w:szCs w:val="24"/>
                <w:highlight w:val="green"/>
                <w:shd w:val="clear" w:color="auto" w:fill="FFFFFF"/>
              </w:rPr>
              <w:t>will provide a service that represents a high-value mark</w:t>
            </w:r>
            <w:r w:rsidRPr="000C6D5E">
              <w:rPr>
                <w:rFonts w:cstheme="minorHAnsi"/>
                <w:color w:val="202124"/>
                <w:sz w:val="24"/>
                <w:szCs w:val="24"/>
                <w:shd w:val="clear" w:color="auto" w:fill="FFFFFF"/>
              </w:rPr>
              <w:t xml:space="preserve"> for our firm, helping companies assess their risk as they work to ensure transparency across their operations.</w:t>
            </w:r>
          </w:p>
          <w:p w14:paraId="79289829" w14:textId="77777777" w:rsidR="001234A0" w:rsidRPr="001234A0" w:rsidRDefault="001234A0" w:rsidP="001234A0"/>
          <w:p w14:paraId="25624EF0" w14:textId="77777777" w:rsidR="001234A0" w:rsidRPr="001234A0" w:rsidRDefault="001234A0" w:rsidP="001234A0"/>
        </w:tc>
        <w:tc>
          <w:tcPr>
            <w:tcW w:w="2070" w:type="dxa"/>
          </w:tcPr>
          <w:p w14:paraId="014216E3" w14:textId="77777777" w:rsidR="001234A0" w:rsidRDefault="007A7D75" w:rsidP="001234A0">
            <w:pPr>
              <w:rPr>
                <w:rFonts w:cstheme="minorHAnsi"/>
                <w:color w:val="202124"/>
                <w:sz w:val="24"/>
                <w:szCs w:val="24"/>
                <w:shd w:val="clear" w:color="auto" w:fill="FFFFFF"/>
              </w:rPr>
            </w:pPr>
            <w:r>
              <w:rPr>
                <w:rFonts w:cstheme="minorHAnsi"/>
                <w:color w:val="202124"/>
                <w:sz w:val="24"/>
                <w:szCs w:val="24"/>
                <w:shd w:val="clear" w:color="auto" w:fill="FFFFFF"/>
              </w:rPr>
              <w:t>1.</w:t>
            </w:r>
            <w:r w:rsidRPr="007A7D75">
              <w:rPr>
                <w:rFonts w:cstheme="minorHAnsi"/>
                <w:color w:val="202124"/>
                <w:sz w:val="24"/>
                <w:szCs w:val="24"/>
                <w:shd w:val="clear" w:color="auto" w:fill="FFFFFF"/>
              </w:rPr>
              <w:t>will provide a service that represents a high-value mark</w:t>
            </w:r>
            <w:r>
              <w:rPr>
                <w:rFonts w:cstheme="minorHAnsi"/>
                <w:color w:val="202124"/>
                <w:sz w:val="24"/>
                <w:szCs w:val="24"/>
                <w:shd w:val="clear" w:color="auto" w:fill="FFFFFF"/>
              </w:rPr>
              <w:t>.</w:t>
            </w:r>
          </w:p>
          <w:p w14:paraId="477B1259" w14:textId="005F0DFC" w:rsidR="007A7D75" w:rsidRPr="001234A0" w:rsidRDefault="007A7D75" w:rsidP="001234A0">
            <w:r>
              <w:rPr>
                <w:rFonts w:cstheme="minorHAnsi"/>
                <w:color w:val="202124"/>
                <w:sz w:val="24"/>
                <w:szCs w:val="24"/>
                <w:shd w:val="clear" w:color="auto" w:fill="FFFFFF"/>
              </w:rPr>
              <w:t>2.</w:t>
            </w:r>
            <w:r w:rsidR="00E053DE">
              <w:rPr>
                <w:rFonts w:cstheme="minorHAnsi"/>
                <w:color w:val="202124"/>
                <w:sz w:val="24"/>
                <w:szCs w:val="24"/>
                <w:shd w:val="clear" w:color="auto" w:fill="FFFFFF"/>
              </w:rPr>
              <w:t>Ensure transparency</w:t>
            </w:r>
          </w:p>
        </w:tc>
        <w:tc>
          <w:tcPr>
            <w:tcW w:w="2425" w:type="dxa"/>
          </w:tcPr>
          <w:p w14:paraId="388A7A15" w14:textId="77777777" w:rsidR="001234A0" w:rsidRDefault="00E053DE" w:rsidP="001234A0">
            <w:r>
              <w:t>1.</w:t>
            </w:r>
            <w:r>
              <w:t xml:space="preserve"> If there is a conflict between your team members how will you manage it?</w:t>
            </w:r>
          </w:p>
          <w:p w14:paraId="7E66C1F2" w14:textId="77777777" w:rsidR="005F2B35" w:rsidRPr="001234A0" w:rsidRDefault="005F2B35" w:rsidP="005F2B35">
            <w:r>
              <w:t xml:space="preserve">2. </w:t>
            </w:r>
            <w:r>
              <w:t>Tell me about the time when things didn’t go as planned and you must react quickly to save the company from the situation?</w:t>
            </w:r>
          </w:p>
          <w:p w14:paraId="577BACE8" w14:textId="31EBB89C" w:rsidR="005F2B35" w:rsidRPr="001234A0" w:rsidRDefault="001E3B0A" w:rsidP="001234A0">
            <w:r>
              <w:t>3.</w:t>
            </w:r>
            <w:r w:rsidR="00F94357">
              <w:t xml:space="preserve"> </w:t>
            </w:r>
            <w:r w:rsidR="00F94357">
              <w:t>What is your greatest weakness</w:t>
            </w:r>
            <w:r w:rsidR="00F94357">
              <w:t>?</w:t>
            </w:r>
          </w:p>
        </w:tc>
      </w:tr>
    </w:tbl>
    <w:p w14:paraId="6290FEC6" w14:textId="4508130E" w:rsidR="001234A0" w:rsidRPr="001234A0" w:rsidRDefault="001234A0" w:rsidP="001234A0">
      <w:pPr>
        <w:pStyle w:val="H2"/>
      </w:pPr>
      <w:r w:rsidRPr="001234A0">
        <w:t xml:space="preserve">Preparing using the STAR Method </w:t>
      </w:r>
    </w:p>
    <w:p w14:paraId="6F8ACA91" w14:textId="3AFE09AD" w:rsidR="001234A0" w:rsidRPr="001234A0" w:rsidRDefault="001234A0" w:rsidP="001234A0">
      <w:r w:rsidRPr="001234A0">
        <w:t>Now that you’ve predicted some interview questions, take some time to think about how you would answer at least five of those questions. Write the question in the blank and then fill in your response in the table</w:t>
      </w:r>
      <w:r>
        <w:t>.</w:t>
      </w:r>
    </w:p>
    <w:p w14:paraId="3A8A184F" w14:textId="24C2CFF5" w:rsidR="001234A0" w:rsidRPr="001234A0" w:rsidRDefault="001234A0" w:rsidP="001234A0">
      <w:r w:rsidRPr="001234A0">
        <w:t xml:space="preserve">First Predicted Question: </w:t>
      </w:r>
      <w:r w:rsidR="006F656E">
        <w:t xml:space="preserve">What experience do you have in </w:t>
      </w:r>
      <w:r w:rsidR="00691944">
        <w:t xml:space="preserve">handling </w:t>
      </w:r>
      <w:r w:rsidR="004D7867">
        <w:t>work pressure</w:t>
      </w:r>
      <w:r w:rsidR="004C3692">
        <w:t xml:space="preserve">? </w:t>
      </w:r>
    </w:p>
    <w:tbl>
      <w:tblPr>
        <w:tblStyle w:val="TableGrid1"/>
        <w:tblW w:w="0" w:type="auto"/>
        <w:tblLook w:val="04A0" w:firstRow="1" w:lastRow="0" w:firstColumn="1" w:lastColumn="0" w:noHBand="0" w:noVBand="1"/>
      </w:tblPr>
      <w:tblGrid>
        <w:gridCol w:w="1615"/>
        <w:gridCol w:w="7735"/>
      </w:tblGrid>
      <w:tr w:rsidR="001234A0" w:rsidRPr="001234A0" w14:paraId="4E404B68" w14:textId="77777777" w:rsidTr="001234A0">
        <w:tc>
          <w:tcPr>
            <w:tcW w:w="1615" w:type="dxa"/>
          </w:tcPr>
          <w:p w14:paraId="5ED35D73" w14:textId="77777777" w:rsidR="001234A0" w:rsidRPr="001234A0" w:rsidRDefault="001234A0" w:rsidP="001234A0">
            <w:r w:rsidRPr="001234A0">
              <w:t xml:space="preserve">Situation/Task </w:t>
            </w:r>
          </w:p>
        </w:tc>
        <w:tc>
          <w:tcPr>
            <w:tcW w:w="7735" w:type="dxa"/>
          </w:tcPr>
          <w:p w14:paraId="289D4FDD" w14:textId="0291FCB8" w:rsidR="00756901" w:rsidRDefault="00756901" w:rsidP="00756901">
            <w:r>
              <w:t xml:space="preserve">I worked as an GST practitioner and as an accountant in an audit firm named “Vikas Patwa &amp; co.” Once there is a situation where I </w:t>
            </w:r>
            <w:r w:rsidR="00676598">
              <w:t>must</w:t>
            </w:r>
            <w:r>
              <w:t xml:space="preserve"> do multiple tasks in filing GST returns for two companies named “Chennai Liftings” and “Chennai pneumatics” at a time</w:t>
            </w:r>
            <w:r w:rsidR="004D7867">
              <w:t xml:space="preserve">. There is </w:t>
            </w:r>
            <w:r w:rsidR="00C17230">
              <w:t xml:space="preserve">very </w:t>
            </w:r>
            <w:r w:rsidR="00917B59">
              <w:t>less time</w:t>
            </w:r>
            <w:r w:rsidR="00AB62AC">
              <w:t>,</w:t>
            </w:r>
            <w:r w:rsidR="004D7867">
              <w:t xml:space="preserve"> this should be done in 2days since the bank gave them only 2days to renew their</w:t>
            </w:r>
            <w:r w:rsidR="00422B7D">
              <w:t xml:space="preserve"> business</w:t>
            </w:r>
            <w:r w:rsidR="004D7867">
              <w:t xml:space="preserve"> loan.</w:t>
            </w:r>
          </w:p>
          <w:p w14:paraId="6DB4DAF1" w14:textId="452B0280" w:rsidR="001234A0" w:rsidRPr="001234A0" w:rsidRDefault="001234A0" w:rsidP="001234A0"/>
        </w:tc>
      </w:tr>
      <w:tr w:rsidR="001234A0" w:rsidRPr="001234A0" w14:paraId="12CCD081" w14:textId="77777777" w:rsidTr="001234A0">
        <w:tc>
          <w:tcPr>
            <w:tcW w:w="1615" w:type="dxa"/>
          </w:tcPr>
          <w:p w14:paraId="1399B85D" w14:textId="77777777" w:rsidR="001234A0" w:rsidRPr="001234A0" w:rsidRDefault="001234A0" w:rsidP="001234A0">
            <w:r w:rsidRPr="001234A0">
              <w:t xml:space="preserve">Action </w:t>
            </w:r>
          </w:p>
        </w:tc>
        <w:tc>
          <w:tcPr>
            <w:tcW w:w="7735" w:type="dxa"/>
          </w:tcPr>
          <w:p w14:paraId="798BBF39" w14:textId="1B959F15" w:rsidR="001234A0" w:rsidRDefault="008B4036" w:rsidP="001234A0">
            <w:r>
              <w:t>I started immediately after receiving the call from the client</w:t>
            </w:r>
            <w:r w:rsidR="006D754E">
              <w:t xml:space="preserve">. Since both the companies belongs to the same client, my work became easy. </w:t>
            </w:r>
            <w:r w:rsidR="00D22F46">
              <w:t xml:space="preserve">I took the liberty in asking them the doubts and they were very nice and </w:t>
            </w:r>
            <w:r w:rsidR="00DE586A">
              <w:t>replied</w:t>
            </w:r>
            <w:r w:rsidR="00D22F46">
              <w:t xml:space="preserve"> very quickly for my doubts</w:t>
            </w:r>
            <w:r w:rsidR="00B22B12">
              <w:t xml:space="preserve">. </w:t>
            </w:r>
          </w:p>
          <w:p w14:paraId="0B428AA0" w14:textId="1CC62BD1" w:rsidR="001234A0" w:rsidRPr="001234A0" w:rsidRDefault="001234A0" w:rsidP="001234A0"/>
        </w:tc>
      </w:tr>
      <w:tr w:rsidR="001234A0" w:rsidRPr="001234A0" w14:paraId="31DF5C0B" w14:textId="77777777" w:rsidTr="001234A0">
        <w:tc>
          <w:tcPr>
            <w:tcW w:w="1615" w:type="dxa"/>
          </w:tcPr>
          <w:p w14:paraId="56679710" w14:textId="77777777" w:rsidR="001234A0" w:rsidRPr="001234A0" w:rsidRDefault="001234A0" w:rsidP="001234A0">
            <w:r w:rsidRPr="001234A0">
              <w:t>Results</w:t>
            </w:r>
          </w:p>
        </w:tc>
        <w:tc>
          <w:tcPr>
            <w:tcW w:w="7735" w:type="dxa"/>
          </w:tcPr>
          <w:p w14:paraId="6CFBA4A6"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My role was to attend</w:t>
            </w:r>
          </w:p>
          <w:p w14:paraId="0CE85F3B"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the customers and to</w:t>
            </w:r>
          </w:p>
          <w:p w14:paraId="499A15B4"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supervise   crews   and</w:t>
            </w:r>
          </w:p>
          <w:p w14:paraId="373F67DE"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maintain   highest</w:t>
            </w:r>
          </w:p>
          <w:p w14:paraId="16808272"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standard   in   quality,</w:t>
            </w:r>
          </w:p>
          <w:p w14:paraId="5B191E3D"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service.   So   in   that</w:t>
            </w:r>
          </w:p>
          <w:p w14:paraId="6DA9E74B"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situation   I   assist   at</w:t>
            </w:r>
          </w:p>
          <w:p w14:paraId="2A1B1FFC"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cash   counter   in   rush</w:t>
            </w:r>
          </w:p>
          <w:p w14:paraId="6DA6C436"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hours and helped my</w:t>
            </w:r>
          </w:p>
          <w:p w14:paraId="31C23844"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team  in  making  drink</w:t>
            </w:r>
          </w:p>
          <w:p w14:paraId="02F54ADE"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food as well  .   at that</w:t>
            </w:r>
          </w:p>
          <w:p w14:paraId="1745E90A"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point   I   did</w:t>
            </w:r>
          </w:p>
          <w:p w14:paraId="7009D590"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multitasking</w:t>
            </w:r>
          </w:p>
          <w:p w14:paraId="14026A64"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My role was to attend</w:t>
            </w:r>
          </w:p>
          <w:p w14:paraId="3BB83793"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the customers and to</w:t>
            </w:r>
          </w:p>
          <w:p w14:paraId="2538D38D"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supervise   crews   and</w:t>
            </w:r>
          </w:p>
          <w:p w14:paraId="10189733"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maintain   highest</w:t>
            </w:r>
          </w:p>
          <w:p w14:paraId="1A6D443D"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standard   in   quality,</w:t>
            </w:r>
          </w:p>
          <w:p w14:paraId="6CDFA14A"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service.   So   in   that</w:t>
            </w:r>
          </w:p>
          <w:p w14:paraId="5A3B7883"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situation   I   assist   at</w:t>
            </w:r>
          </w:p>
          <w:p w14:paraId="368B1155"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cash   counter   in   rush</w:t>
            </w:r>
          </w:p>
          <w:p w14:paraId="1024B842"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hours and helped my</w:t>
            </w:r>
          </w:p>
          <w:p w14:paraId="6BBD6F4D"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team  in  making  drink</w:t>
            </w:r>
          </w:p>
          <w:p w14:paraId="5D63C712"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food as well  .   at that</w:t>
            </w:r>
          </w:p>
          <w:p w14:paraId="57D8DF2B"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point   I   did</w:t>
            </w:r>
          </w:p>
          <w:p w14:paraId="35F66876" w14:textId="77777777" w:rsidR="002A35D5" w:rsidRPr="002A35D5" w:rsidRDefault="002A35D5" w:rsidP="002A35D5">
            <w:pPr>
              <w:shd w:val="clear" w:color="auto" w:fill="FFFFFF"/>
              <w:spacing w:line="0" w:lineRule="auto"/>
              <w:rPr>
                <w:rFonts w:ascii="ff2" w:eastAsia="Times New Roman" w:hAnsi="ff2" w:cs="Times New Roman"/>
                <w:color w:val="000000"/>
                <w:sz w:val="72"/>
                <w:szCs w:val="72"/>
                <w:lang w:val="en-IN" w:eastAsia="en-IN"/>
              </w:rPr>
            </w:pPr>
            <w:r w:rsidRPr="002A35D5">
              <w:rPr>
                <w:rFonts w:ascii="ff2" w:eastAsia="Times New Roman" w:hAnsi="ff2" w:cs="Times New Roman"/>
                <w:color w:val="000000"/>
                <w:sz w:val="72"/>
                <w:szCs w:val="72"/>
                <w:lang w:val="en-IN" w:eastAsia="en-IN"/>
              </w:rPr>
              <w:t>multitasking</w:t>
            </w:r>
          </w:p>
          <w:p w14:paraId="228E6398"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My role was to attend</w:t>
            </w:r>
          </w:p>
          <w:p w14:paraId="4B8F8780"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the customers and to</w:t>
            </w:r>
          </w:p>
          <w:p w14:paraId="5C4E05B3"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supervise   crews   and</w:t>
            </w:r>
          </w:p>
          <w:p w14:paraId="383D99D1"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maintain   highest</w:t>
            </w:r>
          </w:p>
          <w:p w14:paraId="2E42AF15"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standard   in   quality,</w:t>
            </w:r>
          </w:p>
          <w:p w14:paraId="4F438F65"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service.   So   in   that</w:t>
            </w:r>
          </w:p>
          <w:p w14:paraId="6DE0FC91"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situation   I   assist   at</w:t>
            </w:r>
          </w:p>
          <w:p w14:paraId="6B462F93"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cash   counter   in   rush</w:t>
            </w:r>
          </w:p>
          <w:p w14:paraId="7E9BFFA1"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hours and helped my</w:t>
            </w:r>
          </w:p>
          <w:p w14:paraId="41AAAC9D"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team  in  making  drink</w:t>
            </w:r>
          </w:p>
          <w:p w14:paraId="4BACD6E1"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food as well  .   at that</w:t>
            </w:r>
          </w:p>
          <w:p w14:paraId="40BC5965"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point   I   did</w:t>
            </w:r>
          </w:p>
          <w:p w14:paraId="14BE4180"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multitasking</w:t>
            </w:r>
          </w:p>
          <w:p w14:paraId="46763E2E"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My role was to attend</w:t>
            </w:r>
          </w:p>
          <w:p w14:paraId="413C375D"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the customers and to</w:t>
            </w:r>
          </w:p>
          <w:p w14:paraId="3E24BDA8"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supervise   crews   and</w:t>
            </w:r>
          </w:p>
          <w:p w14:paraId="228CABD4"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maintain   highest</w:t>
            </w:r>
          </w:p>
          <w:p w14:paraId="09A896AC"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standard   in   quality,</w:t>
            </w:r>
          </w:p>
          <w:p w14:paraId="23A8EFDF"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service.   So   in   that</w:t>
            </w:r>
          </w:p>
          <w:p w14:paraId="2306F802"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situation   I   assist   at</w:t>
            </w:r>
          </w:p>
          <w:p w14:paraId="5D652ED4"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cash   counter   in   rush</w:t>
            </w:r>
          </w:p>
          <w:p w14:paraId="0DC26D82"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hours and helped my</w:t>
            </w:r>
          </w:p>
          <w:p w14:paraId="76EFDCAE"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team  in  making  drink</w:t>
            </w:r>
          </w:p>
          <w:p w14:paraId="6AF1F1D9"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food as well  .   at that</w:t>
            </w:r>
          </w:p>
          <w:p w14:paraId="5ED80EBC"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point   I   did</w:t>
            </w:r>
          </w:p>
          <w:p w14:paraId="21BA3AB5"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multitasking</w:t>
            </w:r>
          </w:p>
          <w:p w14:paraId="6239740C"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My role was to attend</w:t>
            </w:r>
          </w:p>
          <w:p w14:paraId="5125DE81"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the customers and to</w:t>
            </w:r>
          </w:p>
          <w:p w14:paraId="34D5D527"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supervise   crews   and</w:t>
            </w:r>
          </w:p>
          <w:p w14:paraId="0A5F0E4A"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maintain   highest</w:t>
            </w:r>
          </w:p>
          <w:p w14:paraId="7BB3ED8B"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standard   in   quality,</w:t>
            </w:r>
          </w:p>
          <w:p w14:paraId="40ACE455"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service.   So   in   that</w:t>
            </w:r>
          </w:p>
          <w:p w14:paraId="43C06E04"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situation   I   assist   at</w:t>
            </w:r>
          </w:p>
          <w:p w14:paraId="484960D3"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cash   counter   in   rush</w:t>
            </w:r>
          </w:p>
          <w:p w14:paraId="42146288"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hours and helped my</w:t>
            </w:r>
          </w:p>
          <w:p w14:paraId="2314DA1E"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team  in  making  drink</w:t>
            </w:r>
          </w:p>
          <w:p w14:paraId="72007B26"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food as well  .   at that</w:t>
            </w:r>
          </w:p>
          <w:p w14:paraId="1781613C"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point   I   did</w:t>
            </w:r>
          </w:p>
          <w:p w14:paraId="597BFB29"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multitasking</w:t>
            </w:r>
          </w:p>
          <w:p w14:paraId="283B351A"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My role was to attend</w:t>
            </w:r>
          </w:p>
          <w:p w14:paraId="0270E4A4"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the customers and to</w:t>
            </w:r>
          </w:p>
          <w:p w14:paraId="400011EA"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supervise   crews   and</w:t>
            </w:r>
          </w:p>
          <w:p w14:paraId="5DBC0989"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maintain   highest</w:t>
            </w:r>
          </w:p>
          <w:p w14:paraId="11C6C136"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standard   in   quality,</w:t>
            </w:r>
          </w:p>
          <w:p w14:paraId="10EEF270"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service.   So   in   that</w:t>
            </w:r>
          </w:p>
          <w:p w14:paraId="39D7608B"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situation   I   assist   at</w:t>
            </w:r>
          </w:p>
          <w:p w14:paraId="169F94A2"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cash   counter   in   rush</w:t>
            </w:r>
          </w:p>
          <w:p w14:paraId="0315C00E"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hours and helped my</w:t>
            </w:r>
          </w:p>
          <w:p w14:paraId="74758B36"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team  in  making  drink</w:t>
            </w:r>
          </w:p>
          <w:p w14:paraId="5C6A8450"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food as well  .   at that</w:t>
            </w:r>
          </w:p>
          <w:p w14:paraId="7D62DEFB"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point   I   did</w:t>
            </w:r>
          </w:p>
          <w:p w14:paraId="55112EEE" w14:textId="77777777" w:rsidR="00CD462B" w:rsidRPr="00CD462B" w:rsidRDefault="00CD462B" w:rsidP="00CD462B">
            <w:pPr>
              <w:shd w:val="clear" w:color="auto" w:fill="FFFFFF"/>
              <w:spacing w:line="0" w:lineRule="auto"/>
              <w:rPr>
                <w:rFonts w:ascii="ff2" w:eastAsia="Times New Roman" w:hAnsi="ff2" w:cs="Times New Roman"/>
                <w:color w:val="000000"/>
                <w:sz w:val="72"/>
                <w:szCs w:val="72"/>
                <w:lang w:val="en-IN" w:eastAsia="en-IN"/>
              </w:rPr>
            </w:pPr>
            <w:r w:rsidRPr="00CD462B">
              <w:rPr>
                <w:rFonts w:ascii="ff2" w:eastAsia="Times New Roman" w:hAnsi="ff2" w:cs="Times New Roman"/>
                <w:color w:val="000000"/>
                <w:sz w:val="72"/>
                <w:szCs w:val="72"/>
                <w:lang w:val="en-IN" w:eastAsia="en-IN"/>
              </w:rPr>
              <w:t>multitasking</w:t>
            </w:r>
          </w:p>
          <w:p w14:paraId="5F1B3579" w14:textId="124FD732" w:rsidR="001234A0" w:rsidRPr="001234A0" w:rsidRDefault="00F312C2" w:rsidP="003A44DC">
            <w:r>
              <w:t xml:space="preserve">I completed my work in time </w:t>
            </w:r>
            <w:r w:rsidR="00DE586A">
              <w:t xml:space="preserve">and delivered the results with in 2days. In result the bankers extended the </w:t>
            </w:r>
            <w:r w:rsidR="001D3A99">
              <w:t>loan for my clients since they presented the returns in time.</w:t>
            </w:r>
          </w:p>
        </w:tc>
      </w:tr>
      <w:tr w:rsidR="001234A0" w:rsidRPr="001234A0" w14:paraId="427B7023" w14:textId="77777777" w:rsidTr="001234A0">
        <w:tc>
          <w:tcPr>
            <w:tcW w:w="1615" w:type="dxa"/>
          </w:tcPr>
          <w:p w14:paraId="60DAD9DA" w14:textId="77777777" w:rsidR="001234A0" w:rsidRPr="001234A0" w:rsidRDefault="001234A0" w:rsidP="001234A0">
            <w:r w:rsidRPr="001234A0">
              <w:t xml:space="preserve">Skills </w:t>
            </w:r>
          </w:p>
        </w:tc>
        <w:tc>
          <w:tcPr>
            <w:tcW w:w="7735" w:type="dxa"/>
          </w:tcPr>
          <w:p w14:paraId="04A6C6E0" w14:textId="3A78A9BA" w:rsidR="001234A0" w:rsidRDefault="00F02D39" w:rsidP="001234A0">
            <w:r>
              <w:t>Expert in filing GSTR-</w:t>
            </w:r>
            <w:r w:rsidR="005659DE">
              <w:t>1,3B (Monthly Returns)</w:t>
            </w:r>
            <w:r>
              <w:t>, GSTR-9,9A (Annual Returns</w:t>
            </w:r>
            <w:r w:rsidR="002866DC">
              <w:t>), Tally ERP-9</w:t>
            </w:r>
            <w:r w:rsidR="00F559E4">
              <w:t>, Time management</w:t>
            </w:r>
            <w:r w:rsidR="00B13E74">
              <w:t>.</w:t>
            </w:r>
          </w:p>
          <w:p w14:paraId="5A6D2448" w14:textId="77777777" w:rsidR="001234A0" w:rsidRDefault="001234A0" w:rsidP="001234A0"/>
          <w:p w14:paraId="46E46174" w14:textId="0D28345A" w:rsidR="001234A0" w:rsidRPr="001234A0" w:rsidRDefault="001234A0" w:rsidP="001234A0"/>
        </w:tc>
      </w:tr>
    </w:tbl>
    <w:p w14:paraId="1489D61E" w14:textId="77777777" w:rsidR="001234A0" w:rsidRPr="001234A0" w:rsidRDefault="001234A0" w:rsidP="001234A0"/>
    <w:p w14:paraId="06E809DB" w14:textId="50D09B13" w:rsidR="001234A0" w:rsidRPr="001234A0" w:rsidRDefault="001234A0" w:rsidP="001234A0">
      <w:r w:rsidRPr="001234A0">
        <w:t>Second Predicted Question</w:t>
      </w:r>
      <w:r w:rsidR="00F0040F">
        <w:t>: What is your greatest weakness</w:t>
      </w:r>
      <w:r w:rsidR="001E3B0A">
        <w:t>?</w:t>
      </w:r>
    </w:p>
    <w:tbl>
      <w:tblPr>
        <w:tblStyle w:val="TableGrid1"/>
        <w:tblW w:w="0" w:type="auto"/>
        <w:tblLook w:val="04A0" w:firstRow="1" w:lastRow="0" w:firstColumn="1" w:lastColumn="0" w:noHBand="0" w:noVBand="1"/>
      </w:tblPr>
      <w:tblGrid>
        <w:gridCol w:w="1615"/>
        <w:gridCol w:w="7735"/>
      </w:tblGrid>
      <w:tr w:rsidR="001234A0" w:rsidRPr="001234A0" w14:paraId="2CFA726B" w14:textId="77777777" w:rsidTr="001234A0">
        <w:tc>
          <w:tcPr>
            <w:tcW w:w="1615" w:type="dxa"/>
          </w:tcPr>
          <w:p w14:paraId="0ECEB894" w14:textId="77777777" w:rsidR="001234A0" w:rsidRPr="001234A0" w:rsidRDefault="001234A0" w:rsidP="001234A0">
            <w:r w:rsidRPr="001234A0">
              <w:t xml:space="preserve">Situation/Task </w:t>
            </w:r>
          </w:p>
        </w:tc>
        <w:tc>
          <w:tcPr>
            <w:tcW w:w="7735" w:type="dxa"/>
          </w:tcPr>
          <w:p w14:paraId="2B8BCB13" w14:textId="6D97B3BE" w:rsidR="001234A0" w:rsidRPr="001234A0" w:rsidRDefault="002D121B" w:rsidP="001234A0">
            <w:r>
              <w:t>Once our employer conducted a</w:t>
            </w:r>
            <w:r w:rsidR="0055086A">
              <w:t xml:space="preserve">n event </w:t>
            </w:r>
            <w:r>
              <w:t xml:space="preserve">in an auditorium </w:t>
            </w:r>
            <w:r w:rsidR="0055086A">
              <w:t xml:space="preserve">the main purpose of this meeting is to discuss about the current amendments of the Income Tax and GST </w:t>
            </w:r>
            <w:r w:rsidR="00701514">
              <w:t xml:space="preserve">in </w:t>
            </w:r>
            <w:r w:rsidR="00701514">
              <w:lastRenderedPageBreak/>
              <w:t>India for the financial year 2019-20</w:t>
            </w:r>
            <w:r w:rsidR="00E26B06">
              <w:t xml:space="preserve">. He </w:t>
            </w:r>
            <w:r w:rsidR="005B5353">
              <w:t>chooses</w:t>
            </w:r>
            <w:r w:rsidR="00E26B06">
              <w:t xml:space="preserve"> me to present the GST amendments for that year</w:t>
            </w:r>
            <w:r w:rsidR="005B5353">
              <w:t>.</w:t>
            </w:r>
          </w:p>
        </w:tc>
      </w:tr>
      <w:tr w:rsidR="001234A0" w:rsidRPr="001234A0" w14:paraId="2536B623" w14:textId="77777777" w:rsidTr="001234A0">
        <w:tc>
          <w:tcPr>
            <w:tcW w:w="1615" w:type="dxa"/>
          </w:tcPr>
          <w:p w14:paraId="1F043689" w14:textId="77777777" w:rsidR="001234A0" w:rsidRPr="001234A0" w:rsidRDefault="001234A0" w:rsidP="001234A0">
            <w:r w:rsidRPr="001234A0">
              <w:lastRenderedPageBreak/>
              <w:t xml:space="preserve">Action </w:t>
            </w:r>
          </w:p>
        </w:tc>
        <w:tc>
          <w:tcPr>
            <w:tcW w:w="7735" w:type="dxa"/>
          </w:tcPr>
          <w:p w14:paraId="7FACDA11" w14:textId="5107BCC2" w:rsidR="001234A0" w:rsidRPr="001234A0" w:rsidRDefault="00F12519" w:rsidP="001234A0">
            <w:r>
              <w:t>The greatest weakness in my life is the stage fear</w:t>
            </w:r>
            <w:r w:rsidR="00A006A3">
              <w:t xml:space="preserve">. To overcome </w:t>
            </w:r>
            <w:r w:rsidR="00C10DF6">
              <w:t>this,</w:t>
            </w:r>
            <w:r w:rsidR="00A006A3">
              <w:t xml:space="preserve"> I have practiced a lot </w:t>
            </w:r>
            <w:r w:rsidR="00300E8C">
              <w:t xml:space="preserve">in front of the mirror </w:t>
            </w:r>
            <w:r w:rsidR="00436A63">
              <w:t xml:space="preserve">for 2 days, finally the day has </w:t>
            </w:r>
            <w:r w:rsidR="00642A8A">
              <w:t>come,</w:t>
            </w:r>
            <w:r w:rsidR="00436A63">
              <w:t xml:space="preserve"> and </w:t>
            </w:r>
            <w:r w:rsidR="00C10DF6">
              <w:t>my practice paid off, I spoke for straight 40 min on the stage</w:t>
            </w:r>
            <w:r w:rsidR="00642A8A">
              <w:t>.</w:t>
            </w:r>
          </w:p>
        </w:tc>
      </w:tr>
      <w:tr w:rsidR="001234A0" w:rsidRPr="001234A0" w14:paraId="4E69AF15" w14:textId="77777777" w:rsidTr="001234A0">
        <w:tc>
          <w:tcPr>
            <w:tcW w:w="1615" w:type="dxa"/>
          </w:tcPr>
          <w:p w14:paraId="3EF62F36" w14:textId="77777777" w:rsidR="001234A0" w:rsidRPr="001234A0" w:rsidRDefault="001234A0" w:rsidP="001234A0">
            <w:r w:rsidRPr="001234A0">
              <w:t>Results</w:t>
            </w:r>
          </w:p>
        </w:tc>
        <w:tc>
          <w:tcPr>
            <w:tcW w:w="7735" w:type="dxa"/>
          </w:tcPr>
          <w:p w14:paraId="57C61534" w14:textId="1B37810B" w:rsidR="001234A0" w:rsidRDefault="00EE19B8" w:rsidP="001234A0">
            <w:r>
              <w:t xml:space="preserve">My employer appreciated </w:t>
            </w:r>
            <w:r w:rsidR="00B468A4">
              <w:t>me,</w:t>
            </w:r>
            <w:r>
              <w:t xml:space="preserve"> </w:t>
            </w:r>
            <w:r w:rsidR="00B56147">
              <w:t xml:space="preserve">and he gave me a book called “The 7 A.M Club” written by Robbin Sharma </w:t>
            </w:r>
            <w:r w:rsidR="009F516B">
              <w:t>as a token of appreciation</w:t>
            </w:r>
            <w:r w:rsidR="00A14814">
              <w:t xml:space="preserve">. </w:t>
            </w:r>
            <w:r w:rsidR="00B468A4">
              <w:t>S</w:t>
            </w:r>
            <w:r w:rsidR="0074788B">
              <w:t>o</w:t>
            </w:r>
            <w:r w:rsidR="00B468A4">
              <w:t>,</w:t>
            </w:r>
            <w:r w:rsidR="0074788B">
              <w:t xml:space="preserve"> after that for any stage presentation I </w:t>
            </w:r>
            <w:r w:rsidR="00FD3C10">
              <w:t xml:space="preserve">present the topic in front of the mirror, then only I will get on to the stage for the final presentation. </w:t>
            </w:r>
          </w:p>
          <w:p w14:paraId="561BF331" w14:textId="77777777" w:rsidR="001234A0" w:rsidRDefault="001234A0" w:rsidP="001234A0"/>
          <w:p w14:paraId="057E03F0" w14:textId="65284CEC" w:rsidR="001234A0" w:rsidRPr="001234A0" w:rsidRDefault="001234A0" w:rsidP="001234A0"/>
        </w:tc>
      </w:tr>
      <w:tr w:rsidR="001234A0" w:rsidRPr="001234A0" w14:paraId="62BB21A2" w14:textId="77777777" w:rsidTr="001234A0">
        <w:tc>
          <w:tcPr>
            <w:tcW w:w="1615" w:type="dxa"/>
          </w:tcPr>
          <w:p w14:paraId="476E8881" w14:textId="77777777" w:rsidR="001234A0" w:rsidRPr="001234A0" w:rsidRDefault="001234A0" w:rsidP="001234A0">
            <w:r w:rsidRPr="001234A0">
              <w:t xml:space="preserve">Skills </w:t>
            </w:r>
          </w:p>
        </w:tc>
        <w:tc>
          <w:tcPr>
            <w:tcW w:w="7735" w:type="dxa"/>
          </w:tcPr>
          <w:p w14:paraId="7EA0C026" w14:textId="34E32000" w:rsidR="001234A0" w:rsidRDefault="00570EE8" w:rsidP="001234A0">
            <w:r>
              <w:t xml:space="preserve">Being up to date on the current Tax policies </w:t>
            </w:r>
          </w:p>
          <w:p w14:paraId="102F3494" w14:textId="77777777" w:rsidR="001234A0" w:rsidRDefault="001234A0" w:rsidP="001234A0"/>
          <w:p w14:paraId="76778877" w14:textId="77F86B09" w:rsidR="001234A0" w:rsidRPr="001234A0" w:rsidRDefault="001234A0" w:rsidP="001234A0"/>
        </w:tc>
      </w:tr>
    </w:tbl>
    <w:p w14:paraId="40062CFA" w14:textId="77777777" w:rsidR="001234A0" w:rsidRPr="001234A0" w:rsidRDefault="001234A0" w:rsidP="001234A0"/>
    <w:p w14:paraId="47F84697" w14:textId="40C3AB09" w:rsidR="001234A0" w:rsidRPr="001234A0" w:rsidRDefault="001234A0" w:rsidP="001234A0">
      <w:r w:rsidRPr="001234A0">
        <w:t xml:space="preserve">Third Predicted </w:t>
      </w:r>
      <w:r w:rsidR="00C3094E" w:rsidRPr="001234A0">
        <w:t>Question:</w:t>
      </w:r>
      <w:r w:rsidR="00760940">
        <w:t xml:space="preserve"> </w:t>
      </w:r>
      <w:r w:rsidR="007E7BDD">
        <w:t>If there is a conflict between</w:t>
      </w:r>
      <w:r w:rsidR="00F65057">
        <w:t xml:space="preserve"> your team members how will you manage it?</w:t>
      </w:r>
      <w:r w:rsidR="00C3094E" w:rsidRPr="001234A0">
        <w:t xml:space="preserve"> </w:t>
      </w:r>
      <w:r w:rsidR="000A1A65">
        <w:tab/>
      </w:r>
    </w:p>
    <w:tbl>
      <w:tblPr>
        <w:tblStyle w:val="TableGrid1"/>
        <w:tblW w:w="0" w:type="auto"/>
        <w:tblLook w:val="04A0" w:firstRow="1" w:lastRow="0" w:firstColumn="1" w:lastColumn="0" w:noHBand="0" w:noVBand="1"/>
      </w:tblPr>
      <w:tblGrid>
        <w:gridCol w:w="1615"/>
        <w:gridCol w:w="7735"/>
      </w:tblGrid>
      <w:tr w:rsidR="001234A0" w:rsidRPr="001234A0" w14:paraId="4A10627A" w14:textId="77777777" w:rsidTr="001234A0">
        <w:tc>
          <w:tcPr>
            <w:tcW w:w="1615" w:type="dxa"/>
          </w:tcPr>
          <w:p w14:paraId="1AB8EB8B" w14:textId="77777777" w:rsidR="001234A0" w:rsidRPr="001234A0" w:rsidRDefault="001234A0" w:rsidP="001234A0">
            <w:r w:rsidRPr="001234A0">
              <w:t xml:space="preserve">Situation/Task </w:t>
            </w:r>
          </w:p>
        </w:tc>
        <w:tc>
          <w:tcPr>
            <w:tcW w:w="7735" w:type="dxa"/>
          </w:tcPr>
          <w:p w14:paraId="00959670" w14:textId="4AFDD9A5" w:rsidR="001234A0" w:rsidRDefault="00210DC8" w:rsidP="001234A0">
            <w:r>
              <w:t>First,</w:t>
            </w:r>
            <w:r w:rsidR="00A34A97">
              <w:t xml:space="preserve"> I will estimate the level of conflict</w:t>
            </w:r>
            <w:r>
              <w:t xml:space="preserve">, and how much it can damage the company </w:t>
            </w:r>
            <w:r w:rsidR="00532527">
              <w:t xml:space="preserve">work environment. </w:t>
            </w:r>
          </w:p>
          <w:p w14:paraId="24E0693E" w14:textId="77777777" w:rsidR="001234A0" w:rsidRDefault="001234A0" w:rsidP="001234A0"/>
          <w:p w14:paraId="4331016C" w14:textId="05B8FD77" w:rsidR="001234A0" w:rsidRPr="001234A0" w:rsidRDefault="001234A0" w:rsidP="001234A0"/>
        </w:tc>
      </w:tr>
      <w:tr w:rsidR="001234A0" w:rsidRPr="001234A0" w14:paraId="7F98084F" w14:textId="77777777" w:rsidTr="001234A0">
        <w:tc>
          <w:tcPr>
            <w:tcW w:w="1615" w:type="dxa"/>
          </w:tcPr>
          <w:p w14:paraId="719EBEC7" w14:textId="77777777" w:rsidR="001234A0" w:rsidRPr="001234A0" w:rsidRDefault="001234A0" w:rsidP="001234A0">
            <w:r w:rsidRPr="001234A0">
              <w:t xml:space="preserve">Action </w:t>
            </w:r>
          </w:p>
        </w:tc>
        <w:tc>
          <w:tcPr>
            <w:tcW w:w="7735" w:type="dxa"/>
          </w:tcPr>
          <w:p w14:paraId="31AFC57C" w14:textId="62D55D70" w:rsidR="001234A0" w:rsidRDefault="0045143B" w:rsidP="001234A0">
            <w:r>
              <w:t xml:space="preserve">I will try to </w:t>
            </w:r>
            <w:r w:rsidR="00856EB3">
              <w:t>hold</w:t>
            </w:r>
            <w:r>
              <w:t xml:space="preserve"> a meeting between both the parties </w:t>
            </w:r>
            <w:r w:rsidR="00B271D0">
              <w:t xml:space="preserve">and explain them about what </w:t>
            </w:r>
            <w:r w:rsidR="00856EB3">
              <w:t>the damage to the companies will be</w:t>
            </w:r>
            <w:r w:rsidR="00B271D0">
              <w:t xml:space="preserve"> due to </w:t>
            </w:r>
            <w:r w:rsidR="00856EB3">
              <w:t xml:space="preserve">these conflicts. If I can solve the </w:t>
            </w:r>
            <w:r w:rsidR="004C6D73">
              <w:t>problem,</w:t>
            </w:r>
            <w:r w:rsidR="00856EB3">
              <w:t xml:space="preserve"> </w:t>
            </w:r>
            <w:r w:rsidR="00D75FB4">
              <w:t xml:space="preserve">then I will give them the required suggestion or else I will consult my senior rank </w:t>
            </w:r>
            <w:r w:rsidR="001077EF">
              <w:t xml:space="preserve">employee. </w:t>
            </w:r>
          </w:p>
          <w:p w14:paraId="62D09417" w14:textId="77777777" w:rsidR="001234A0" w:rsidRDefault="001234A0" w:rsidP="001234A0"/>
          <w:p w14:paraId="7209DE0A" w14:textId="3F3802CF" w:rsidR="001234A0" w:rsidRPr="001234A0" w:rsidRDefault="001234A0" w:rsidP="001234A0"/>
        </w:tc>
      </w:tr>
      <w:tr w:rsidR="001234A0" w:rsidRPr="001234A0" w14:paraId="43ED02A7" w14:textId="77777777" w:rsidTr="001234A0">
        <w:tc>
          <w:tcPr>
            <w:tcW w:w="1615" w:type="dxa"/>
          </w:tcPr>
          <w:p w14:paraId="0683C772" w14:textId="77777777" w:rsidR="001234A0" w:rsidRPr="001234A0" w:rsidRDefault="001234A0" w:rsidP="001234A0">
            <w:r w:rsidRPr="001234A0">
              <w:t>Results</w:t>
            </w:r>
          </w:p>
        </w:tc>
        <w:tc>
          <w:tcPr>
            <w:tcW w:w="7735" w:type="dxa"/>
          </w:tcPr>
          <w:p w14:paraId="5EE7CAF1" w14:textId="36F8AECC" w:rsidR="001234A0" w:rsidRDefault="00AD742C" w:rsidP="001234A0">
            <w:r>
              <w:t xml:space="preserve">Because of this the work environment </w:t>
            </w:r>
            <w:r w:rsidR="00097846">
              <w:t>won’t</w:t>
            </w:r>
            <w:r>
              <w:t xml:space="preserve"> be spoiled and </w:t>
            </w:r>
            <w:r w:rsidR="00097846">
              <w:t xml:space="preserve">we can maintain peaceful environment. </w:t>
            </w:r>
          </w:p>
          <w:p w14:paraId="1AFF9F62" w14:textId="77777777" w:rsidR="001234A0" w:rsidRDefault="001234A0" w:rsidP="001234A0"/>
          <w:p w14:paraId="088726ED" w14:textId="7D615B7C" w:rsidR="001234A0" w:rsidRPr="001234A0" w:rsidRDefault="001234A0" w:rsidP="001234A0"/>
        </w:tc>
      </w:tr>
      <w:tr w:rsidR="001234A0" w:rsidRPr="001234A0" w14:paraId="51B1F7B6" w14:textId="77777777" w:rsidTr="001234A0">
        <w:tc>
          <w:tcPr>
            <w:tcW w:w="1615" w:type="dxa"/>
          </w:tcPr>
          <w:p w14:paraId="768B8F1D" w14:textId="77777777" w:rsidR="001234A0" w:rsidRPr="001234A0" w:rsidRDefault="001234A0" w:rsidP="001234A0">
            <w:r w:rsidRPr="001234A0">
              <w:t xml:space="preserve">Skills </w:t>
            </w:r>
          </w:p>
        </w:tc>
        <w:tc>
          <w:tcPr>
            <w:tcW w:w="7735" w:type="dxa"/>
          </w:tcPr>
          <w:p w14:paraId="10B49FFA" w14:textId="3F8A14B1" w:rsidR="001234A0" w:rsidRDefault="002C58E6" w:rsidP="001234A0">
            <w:r>
              <w:t xml:space="preserve">Ability to </w:t>
            </w:r>
            <w:r w:rsidR="00E054A9">
              <w:t>negotiate with</w:t>
            </w:r>
            <w:r>
              <w:t xml:space="preserve"> others</w:t>
            </w:r>
            <w:r w:rsidR="001B5250">
              <w:t>, clear communication, patience.</w:t>
            </w:r>
          </w:p>
          <w:p w14:paraId="05E1185F" w14:textId="77777777" w:rsidR="001234A0" w:rsidRDefault="001234A0" w:rsidP="001234A0"/>
          <w:p w14:paraId="62FE528E" w14:textId="7C69E773" w:rsidR="001234A0" w:rsidRPr="001234A0" w:rsidRDefault="001234A0" w:rsidP="001234A0"/>
        </w:tc>
      </w:tr>
    </w:tbl>
    <w:p w14:paraId="3378F110" w14:textId="77777777" w:rsidR="001234A0" w:rsidRPr="001234A0" w:rsidRDefault="001234A0" w:rsidP="001234A0"/>
    <w:p w14:paraId="41C4B486" w14:textId="1568CD2C" w:rsidR="001234A0" w:rsidRPr="001234A0" w:rsidRDefault="001234A0" w:rsidP="001234A0">
      <w:r w:rsidRPr="001234A0">
        <w:t xml:space="preserve">Fourth Predicted Question: </w:t>
      </w:r>
      <w:r w:rsidR="00C35390">
        <w:t xml:space="preserve">What will you do if a </w:t>
      </w:r>
      <w:r w:rsidR="004B3B4C">
        <w:t>customer complaint</w:t>
      </w:r>
      <w:r w:rsidR="00C35390">
        <w:t xml:space="preserve"> </w:t>
      </w:r>
      <w:r w:rsidR="004B3B4C">
        <w:t>about your service?</w:t>
      </w:r>
    </w:p>
    <w:tbl>
      <w:tblPr>
        <w:tblStyle w:val="TableGrid1"/>
        <w:tblW w:w="0" w:type="auto"/>
        <w:tblLook w:val="04A0" w:firstRow="1" w:lastRow="0" w:firstColumn="1" w:lastColumn="0" w:noHBand="0" w:noVBand="1"/>
      </w:tblPr>
      <w:tblGrid>
        <w:gridCol w:w="1615"/>
        <w:gridCol w:w="7735"/>
      </w:tblGrid>
      <w:tr w:rsidR="001234A0" w:rsidRPr="001234A0" w14:paraId="3A8FD192" w14:textId="77777777" w:rsidTr="001234A0">
        <w:tc>
          <w:tcPr>
            <w:tcW w:w="1615" w:type="dxa"/>
          </w:tcPr>
          <w:p w14:paraId="324E5DFC" w14:textId="77777777" w:rsidR="001234A0" w:rsidRPr="001234A0" w:rsidRDefault="001234A0" w:rsidP="001234A0">
            <w:r w:rsidRPr="001234A0">
              <w:t xml:space="preserve">Situation/Task </w:t>
            </w:r>
          </w:p>
        </w:tc>
        <w:tc>
          <w:tcPr>
            <w:tcW w:w="7735" w:type="dxa"/>
          </w:tcPr>
          <w:p w14:paraId="2A05CE45" w14:textId="3BE9F7F2" w:rsidR="001234A0" w:rsidRDefault="00B84C9E" w:rsidP="001234A0">
            <w:r>
              <w:t xml:space="preserve">Sometimes the services delivered will not </w:t>
            </w:r>
            <w:r w:rsidR="009151C1">
              <w:t>match the expectations of the customer</w:t>
            </w:r>
            <w:r w:rsidR="00074449">
              <w:t xml:space="preserve">. They may expect a different </w:t>
            </w:r>
            <w:r w:rsidR="00FC3377">
              <w:t>result from us.</w:t>
            </w:r>
          </w:p>
          <w:p w14:paraId="5C3011A9" w14:textId="77777777" w:rsidR="001234A0" w:rsidRDefault="001234A0" w:rsidP="001234A0"/>
          <w:p w14:paraId="03785635" w14:textId="3BC6FEF7" w:rsidR="001234A0" w:rsidRPr="001234A0" w:rsidRDefault="001234A0" w:rsidP="001234A0"/>
        </w:tc>
      </w:tr>
      <w:tr w:rsidR="001234A0" w:rsidRPr="001234A0" w14:paraId="14FC02D2" w14:textId="77777777" w:rsidTr="001234A0">
        <w:tc>
          <w:tcPr>
            <w:tcW w:w="1615" w:type="dxa"/>
          </w:tcPr>
          <w:p w14:paraId="3A67AF39" w14:textId="77777777" w:rsidR="001234A0" w:rsidRPr="001234A0" w:rsidRDefault="001234A0" w:rsidP="001234A0">
            <w:r w:rsidRPr="001234A0">
              <w:t xml:space="preserve">Action </w:t>
            </w:r>
          </w:p>
        </w:tc>
        <w:tc>
          <w:tcPr>
            <w:tcW w:w="7735" w:type="dxa"/>
          </w:tcPr>
          <w:p w14:paraId="321468A4" w14:textId="407C4234" w:rsidR="001234A0" w:rsidRDefault="00F40D36" w:rsidP="001234A0">
            <w:r>
              <w:t xml:space="preserve">I will </w:t>
            </w:r>
            <w:r w:rsidR="005C1841">
              <w:t xml:space="preserve">apologize them first and then will </w:t>
            </w:r>
            <w:r w:rsidR="00275454">
              <w:t xml:space="preserve">know where the problem </w:t>
            </w:r>
            <w:r w:rsidR="003D1F19">
              <w:t>arises</w:t>
            </w:r>
            <w:r w:rsidR="00695DB9">
              <w:t xml:space="preserve">. I will go through the situation and will try to solve it immediately. </w:t>
            </w:r>
          </w:p>
          <w:p w14:paraId="7D0805B3" w14:textId="77777777" w:rsidR="001234A0" w:rsidRDefault="001234A0" w:rsidP="001234A0"/>
          <w:p w14:paraId="36B9E7BD" w14:textId="53FF1CFD" w:rsidR="001234A0" w:rsidRPr="001234A0" w:rsidRDefault="001234A0" w:rsidP="001234A0"/>
        </w:tc>
      </w:tr>
      <w:tr w:rsidR="001234A0" w:rsidRPr="00D010CC" w14:paraId="01AF3924" w14:textId="77777777" w:rsidTr="001234A0">
        <w:tc>
          <w:tcPr>
            <w:tcW w:w="1615" w:type="dxa"/>
          </w:tcPr>
          <w:p w14:paraId="2304FEDE" w14:textId="77777777" w:rsidR="001234A0" w:rsidRPr="001234A0" w:rsidRDefault="001234A0" w:rsidP="001234A0">
            <w:r w:rsidRPr="001234A0">
              <w:t>Results</w:t>
            </w:r>
          </w:p>
        </w:tc>
        <w:tc>
          <w:tcPr>
            <w:tcW w:w="7735" w:type="dxa"/>
          </w:tcPr>
          <w:p w14:paraId="33E7BCAA" w14:textId="689CBD03" w:rsidR="001234A0" w:rsidRDefault="000107A8" w:rsidP="001234A0">
            <w:r>
              <w:t xml:space="preserve">The customer will have trust on the </w:t>
            </w:r>
            <w:r w:rsidR="0025642E">
              <w:t>organization,</w:t>
            </w:r>
            <w:r>
              <w:t xml:space="preserve"> </w:t>
            </w:r>
            <w:r w:rsidR="0000644E">
              <w:t xml:space="preserve">and </w:t>
            </w:r>
            <w:r w:rsidR="009A3CF0">
              <w:t xml:space="preserve">we shouldn’t lose that trust.  </w:t>
            </w:r>
            <w:r w:rsidR="00695DB9">
              <w:t>The client will feel happy for solving the issue immediately.</w:t>
            </w:r>
          </w:p>
          <w:p w14:paraId="41A23374" w14:textId="77777777" w:rsidR="001234A0" w:rsidRDefault="001234A0" w:rsidP="001234A0"/>
          <w:p w14:paraId="11B2568E" w14:textId="5C3D95A1" w:rsidR="001234A0" w:rsidRPr="001234A0" w:rsidRDefault="001234A0" w:rsidP="001234A0"/>
        </w:tc>
      </w:tr>
      <w:tr w:rsidR="001234A0" w:rsidRPr="001234A0" w14:paraId="0EAA401F" w14:textId="77777777" w:rsidTr="001234A0">
        <w:tc>
          <w:tcPr>
            <w:tcW w:w="1615" w:type="dxa"/>
          </w:tcPr>
          <w:p w14:paraId="3A2FCC5B" w14:textId="77777777" w:rsidR="001234A0" w:rsidRPr="001234A0" w:rsidRDefault="001234A0" w:rsidP="001234A0">
            <w:r w:rsidRPr="001234A0">
              <w:lastRenderedPageBreak/>
              <w:t xml:space="preserve">Skills </w:t>
            </w:r>
          </w:p>
        </w:tc>
        <w:tc>
          <w:tcPr>
            <w:tcW w:w="7735" w:type="dxa"/>
          </w:tcPr>
          <w:p w14:paraId="4886369F" w14:textId="37DFA852" w:rsidR="001234A0" w:rsidRDefault="001B5250" w:rsidP="001234A0">
            <w:r>
              <w:t>Active listening, decisiveness</w:t>
            </w:r>
            <w:r w:rsidR="00A308E6">
              <w:t xml:space="preserve">. </w:t>
            </w:r>
          </w:p>
          <w:p w14:paraId="397A4F18" w14:textId="77777777" w:rsidR="001234A0" w:rsidRDefault="001234A0" w:rsidP="001234A0"/>
          <w:p w14:paraId="56BF9454" w14:textId="5FEA4588" w:rsidR="001234A0" w:rsidRPr="001234A0" w:rsidRDefault="001234A0" w:rsidP="001234A0"/>
        </w:tc>
      </w:tr>
    </w:tbl>
    <w:p w14:paraId="346AA46D" w14:textId="77777777" w:rsidR="001234A0" w:rsidRPr="001234A0" w:rsidRDefault="001234A0" w:rsidP="001234A0"/>
    <w:p w14:paraId="7A32C827" w14:textId="1980326C" w:rsidR="001234A0" w:rsidRPr="001234A0" w:rsidRDefault="001234A0" w:rsidP="001234A0">
      <w:r w:rsidRPr="001234A0">
        <w:t xml:space="preserve">Fifth Predicted Question: </w:t>
      </w:r>
      <w:r w:rsidR="000A00F6">
        <w:t xml:space="preserve">Tell me about the time when things didn’t go as planned and you </w:t>
      </w:r>
      <w:r w:rsidR="005215BF">
        <w:t>must</w:t>
      </w:r>
      <w:r w:rsidR="000A00F6">
        <w:t xml:space="preserve"> react quickly to save the company from the situation?</w:t>
      </w:r>
    </w:p>
    <w:tbl>
      <w:tblPr>
        <w:tblStyle w:val="TableGrid1"/>
        <w:tblW w:w="0" w:type="auto"/>
        <w:tblLook w:val="04A0" w:firstRow="1" w:lastRow="0" w:firstColumn="1" w:lastColumn="0" w:noHBand="0" w:noVBand="1"/>
      </w:tblPr>
      <w:tblGrid>
        <w:gridCol w:w="1615"/>
        <w:gridCol w:w="7735"/>
      </w:tblGrid>
      <w:tr w:rsidR="001234A0" w:rsidRPr="001234A0" w14:paraId="06F52970" w14:textId="77777777" w:rsidTr="001234A0">
        <w:tc>
          <w:tcPr>
            <w:tcW w:w="1615" w:type="dxa"/>
          </w:tcPr>
          <w:p w14:paraId="09358937" w14:textId="77777777" w:rsidR="001234A0" w:rsidRPr="001234A0" w:rsidRDefault="001234A0" w:rsidP="001234A0">
            <w:r w:rsidRPr="001234A0">
              <w:t xml:space="preserve">Situation/Task </w:t>
            </w:r>
          </w:p>
        </w:tc>
        <w:tc>
          <w:tcPr>
            <w:tcW w:w="7735" w:type="dxa"/>
          </w:tcPr>
          <w:p w14:paraId="3D99A52F" w14:textId="3852BF98" w:rsidR="001234A0" w:rsidRDefault="005215BF" w:rsidP="001234A0">
            <w:r>
              <w:t xml:space="preserve">Once there was </w:t>
            </w:r>
            <w:r w:rsidR="00D43EFB">
              <w:t>a</w:t>
            </w:r>
            <w:r>
              <w:t xml:space="preserve"> clerical error in the accounts </w:t>
            </w:r>
            <w:r w:rsidR="00D43EFB">
              <w:t xml:space="preserve">prepared by one of our clients </w:t>
            </w:r>
            <w:r w:rsidR="007E3C28">
              <w:t>accountant</w:t>
            </w:r>
            <w:r w:rsidR="00D00AE5">
              <w:t xml:space="preserve"> </w:t>
            </w:r>
            <w:r w:rsidR="00D43EFB">
              <w:t xml:space="preserve">and we made the returns based on that records. </w:t>
            </w:r>
            <w:r w:rsidR="007E3C28">
              <w:t xml:space="preserve">The client has to pay </w:t>
            </w:r>
            <w:r w:rsidR="00D00AE5">
              <w:t xml:space="preserve">twenty thousand rupees extra tax for the wrong figures. </w:t>
            </w:r>
            <w:r w:rsidR="00335325">
              <w:t>W</w:t>
            </w:r>
            <w:r w:rsidR="00D00AE5">
              <w:t>e found out that the figures were wrong</w:t>
            </w:r>
            <w:r w:rsidR="00335325">
              <w:t xml:space="preserve"> and called the client for the correct figures but by then he paid the taxes </w:t>
            </w:r>
            <w:r w:rsidR="009474AB">
              <w:t>and he accused us for the mistake</w:t>
            </w:r>
            <w:r w:rsidR="00115DC8">
              <w:t xml:space="preserve">. </w:t>
            </w:r>
          </w:p>
          <w:p w14:paraId="4D19DF27" w14:textId="77777777" w:rsidR="001234A0" w:rsidRDefault="001234A0" w:rsidP="001234A0"/>
          <w:p w14:paraId="65DDBEFF" w14:textId="4A62D889" w:rsidR="001234A0" w:rsidRPr="001234A0" w:rsidRDefault="001234A0" w:rsidP="001234A0"/>
        </w:tc>
      </w:tr>
      <w:tr w:rsidR="001234A0" w:rsidRPr="001234A0" w14:paraId="737F3F48" w14:textId="77777777" w:rsidTr="001234A0">
        <w:tc>
          <w:tcPr>
            <w:tcW w:w="1615" w:type="dxa"/>
          </w:tcPr>
          <w:p w14:paraId="06435747" w14:textId="77777777" w:rsidR="001234A0" w:rsidRPr="001234A0" w:rsidRDefault="001234A0" w:rsidP="001234A0">
            <w:r w:rsidRPr="001234A0">
              <w:t xml:space="preserve">Action </w:t>
            </w:r>
          </w:p>
        </w:tc>
        <w:tc>
          <w:tcPr>
            <w:tcW w:w="7735" w:type="dxa"/>
          </w:tcPr>
          <w:p w14:paraId="3C873045" w14:textId="36E4FFFA" w:rsidR="001234A0" w:rsidRDefault="00D00AE5" w:rsidP="001234A0">
            <w:r>
              <w:t xml:space="preserve">I spoke with the </w:t>
            </w:r>
            <w:r w:rsidR="00BA79B1">
              <w:t>client and showed him the proof that the mistake was from their side</w:t>
            </w:r>
            <w:r w:rsidR="00923706">
              <w:t xml:space="preserve">, and </w:t>
            </w:r>
            <w:r w:rsidR="00654FB5">
              <w:t>I called the accountant and made him confront that the mistake was made by him</w:t>
            </w:r>
            <w:r w:rsidR="00D539B0">
              <w:t xml:space="preserve">. </w:t>
            </w:r>
          </w:p>
          <w:p w14:paraId="04FDDC3D" w14:textId="77777777" w:rsidR="001234A0" w:rsidRDefault="001234A0" w:rsidP="001234A0"/>
          <w:p w14:paraId="6077EB00" w14:textId="29538ABA" w:rsidR="001234A0" w:rsidRPr="001234A0" w:rsidRDefault="001234A0" w:rsidP="001234A0"/>
        </w:tc>
      </w:tr>
      <w:tr w:rsidR="001234A0" w:rsidRPr="001234A0" w14:paraId="04E94151" w14:textId="77777777" w:rsidTr="001234A0">
        <w:tc>
          <w:tcPr>
            <w:tcW w:w="1615" w:type="dxa"/>
          </w:tcPr>
          <w:p w14:paraId="73AB96A7" w14:textId="77777777" w:rsidR="001234A0" w:rsidRPr="001234A0" w:rsidRDefault="001234A0" w:rsidP="001234A0">
            <w:r w:rsidRPr="001234A0">
              <w:t>Results</w:t>
            </w:r>
          </w:p>
        </w:tc>
        <w:tc>
          <w:tcPr>
            <w:tcW w:w="7735" w:type="dxa"/>
          </w:tcPr>
          <w:p w14:paraId="3DA4805D" w14:textId="77777777" w:rsidR="001234A0" w:rsidRDefault="00111A48" w:rsidP="001234A0">
            <w:r>
              <w:t xml:space="preserve">The client apologized </w:t>
            </w:r>
            <w:r w:rsidR="00374EF8">
              <w:t xml:space="preserve">for the misunderstanding and thanked us for bringing </w:t>
            </w:r>
            <w:r w:rsidR="001E4BC6">
              <w:t>this to his notice. Immediately we filed for the refund for the next month</w:t>
            </w:r>
            <w:r w:rsidR="0093733D">
              <w:t>.</w:t>
            </w:r>
          </w:p>
          <w:p w14:paraId="18BF7B48" w14:textId="6CCADD9B" w:rsidR="00B73B77" w:rsidRPr="001234A0" w:rsidRDefault="00B73B77" w:rsidP="001234A0"/>
        </w:tc>
      </w:tr>
      <w:tr w:rsidR="001234A0" w:rsidRPr="00EF3878" w14:paraId="096622BB" w14:textId="77777777" w:rsidTr="001234A0">
        <w:tc>
          <w:tcPr>
            <w:tcW w:w="1615" w:type="dxa"/>
          </w:tcPr>
          <w:p w14:paraId="037B70D5" w14:textId="77777777" w:rsidR="001234A0" w:rsidRPr="00EF3878" w:rsidRDefault="001234A0" w:rsidP="001234A0">
            <w:r w:rsidRPr="001234A0">
              <w:t>Skills</w:t>
            </w:r>
            <w:r w:rsidRPr="00EF3878">
              <w:t xml:space="preserve"> </w:t>
            </w:r>
          </w:p>
        </w:tc>
        <w:tc>
          <w:tcPr>
            <w:tcW w:w="7735" w:type="dxa"/>
          </w:tcPr>
          <w:p w14:paraId="5E540732" w14:textId="4FAB3D56" w:rsidR="001234A0" w:rsidRDefault="00F559E4" w:rsidP="001234A0">
            <w:r>
              <w:rPr>
                <w:rFonts w:ascii="Arial" w:hAnsi="Arial" w:cs="Arial"/>
                <w:color w:val="202124"/>
                <w:shd w:val="clear" w:color="auto" w:fill="FFFFFF"/>
              </w:rPr>
              <w:t>Patience</w:t>
            </w:r>
          </w:p>
          <w:p w14:paraId="4D51393C" w14:textId="77777777" w:rsidR="001234A0" w:rsidRDefault="001234A0" w:rsidP="001234A0"/>
          <w:p w14:paraId="31A45BE5" w14:textId="58A5022C" w:rsidR="001234A0" w:rsidRPr="00EF3878" w:rsidRDefault="001234A0" w:rsidP="001234A0"/>
        </w:tc>
      </w:tr>
    </w:tbl>
    <w:p w14:paraId="2E4F1ECD" w14:textId="77777777" w:rsidR="001234A0" w:rsidRDefault="001234A0" w:rsidP="001234A0"/>
    <w:p w14:paraId="7841FF6D" w14:textId="16BC7594" w:rsidR="004E79AC" w:rsidRDefault="004E79AC" w:rsidP="001234A0">
      <w:pPr>
        <w:pStyle w:val="TopicTitle"/>
      </w:pPr>
      <w:r>
        <w:t>Module 11: Who Would You Hire? Job Interview Observation</w:t>
      </w:r>
    </w:p>
    <w:p w14:paraId="39D3C6B8" w14:textId="77777777" w:rsidR="007F781F" w:rsidRPr="007F781F" w:rsidRDefault="007F781F" w:rsidP="007F781F">
      <w:pPr>
        <w:pStyle w:val="H2"/>
        <w:rPr>
          <w:rFonts w:eastAsiaTheme="minorHAnsi"/>
        </w:rPr>
      </w:pPr>
      <w:r w:rsidRPr="007F781F">
        <w:rPr>
          <w:rFonts w:eastAsiaTheme="minorHAnsi"/>
        </w:rPr>
        <w:t xml:space="preserve">Who Would You Hire? Short Answer  </w:t>
      </w:r>
    </w:p>
    <w:p w14:paraId="0C7B5045" w14:textId="77777777"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 xml:space="preserve">Now it’s time to put yourself in the shoes of a recruiter to assess how each person performed in the interview.  After viewing the video be prepared to answer the following sets of questions. Your responses will be graded.  </w:t>
      </w:r>
    </w:p>
    <w:p w14:paraId="4F0B375B" w14:textId="77777777" w:rsidR="007F781F" w:rsidRDefault="007F781F" w:rsidP="007F781F"/>
    <w:p w14:paraId="536EF783" w14:textId="77777777" w:rsidR="001B4107" w:rsidRDefault="001B4107" w:rsidP="001B4107">
      <w:r>
        <w:t>W</w:t>
      </w:r>
      <w:r w:rsidR="007F781F" w:rsidRPr="007F781F">
        <w:t>hich candidate would you hire?</w:t>
      </w:r>
    </w:p>
    <w:p w14:paraId="67F77479" w14:textId="6802EDF0" w:rsidR="007F781F" w:rsidRPr="009112E2" w:rsidRDefault="007F781F" w:rsidP="001B4107">
      <w:pPr>
        <w:pStyle w:val="ListParagraph"/>
        <w:numPr>
          <w:ilvl w:val="0"/>
          <w:numId w:val="5"/>
        </w:numPr>
        <w:rPr>
          <w:highlight w:val="yellow"/>
        </w:rPr>
      </w:pPr>
      <w:r w:rsidRPr="009112E2">
        <w:rPr>
          <w:highlight w:val="yellow"/>
        </w:rPr>
        <w:t xml:space="preserve">Anna </w:t>
      </w:r>
    </w:p>
    <w:p w14:paraId="1B3C2CFC" w14:textId="77777777" w:rsidR="007F781F" w:rsidRPr="007F781F" w:rsidRDefault="007F781F" w:rsidP="001B4107">
      <w:pPr>
        <w:pStyle w:val="TopicTitle"/>
        <w:numPr>
          <w:ilvl w:val="0"/>
          <w:numId w:val="2"/>
        </w:numPr>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lastRenderedPageBreak/>
        <w:t>Mat</w:t>
      </w:r>
    </w:p>
    <w:p w14:paraId="6E969004" w14:textId="77777777"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What is the number one thing you noticed about Anna’s performance in the interview?</w:t>
      </w:r>
    </w:p>
    <w:tbl>
      <w:tblPr>
        <w:tblStyle w:val="TableGrid"/>
        <w:tblW w:w="0" w:type="auto"/>
        <w:tblLook w:val="04A0" w:firstRow="1" w:lastRow="0" w:firstColumn="1" w:lastColumn="0" w:noHBand="0" w:noVBand="1"/>
      </w:tblPr>
      <w:tblGrid>
        <w:gridCol w:w="10070"/>
      </w:tblGrid>
      <w:tr w:rsidR="001B4107" w14:paraId="267F06B1" w14:textId="77777777" w:rsidTr="001B4107">
        <w:tc>
          <w:tcPr>
            <w:tcW w:w="10070" w:type="dxa"/>
          </w:tcPr>
          <w:p w14:paraId="4AEF5694" w14:textId="7BDD1D41" w:rsidR="001B4107" w:rsidRDefault="009112E2" w:rsidP="007F781F">
            <w:pPr>
              <w:pStyle w:val="TopicTitle"/>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More detail oriented than mat</w:t>
            </w:r>
            <w:r w:rsidR="00B33403">
              <w:rPr>
                <w:rFonts w:asciiTheme="minorHAnsi" w:eastAsiaTheme="minorHAnsi" w:hAnsiTheme="minorHAnsi" w:cstheme="minorBidi"/>
                <w:color w:val="auto"/>
                <w:sz w:val="22"/>
                <w:szCs w:val="22"/>
              </w:rPr>
              <w:t>.</w:t>
            </w:r>
          </w:p>
          <w:p w14:paraId="1B96CD7C" w14:textId="77777777" w:rsidR="001B4107" w:rsidRDefault="001B4107" w:rsidP="001B4107"/>
          <w:p w14:paraId="72404409" w14:textId="2C1E25A4" w:rsidR="001B4107" w:rsidRPr="001B4107" w:rsidRDefault="001B4107" w:rsidP="001B4107"/>
        </w:tc>
      </w:tr>
    </w:tbl>
    <w:p w14:paraId="634B05CB" w14:textId="77777777" w:rsidR="007F781F" w:rsidRDefault="007F781F" w:rsidP="007F781F">
      <w:pPr>
        <w:pStyle w:val="TopicTitle"/>
        <w:rPr>
          <w:rFonts w:asciiTheme="minorHAnsi" w:eastAsiaTheme="minorHAnsi" w:hAnsiTheme="minorHAnsi" w:cstheme="minorBidi"/>
          <w:color w:val="auto"/>
          <w:sz w:val="22"/>
          <w:szCs w:val="22"/>
        </w:rPr>
      </w:pPr>
    </w:p>
    <w:p w14:paraId="211FECCE" w14:textId="5E28EE4E"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What is the number one thing you noticed about Mat’s performance in the interview?</w:t>
      </w:r>
    </w:p>
    <w:tbl>
      <w:tblPr>
        <w:tblStyle w:val="TableGrid"/>
        <w:tblW w:w="0" w:type="auto"/>
        <w:tblLook w:val="04A0" w:firstRow="1" w:lastRow="0" w:firstColumn="1" w:lastColumn="0" w:noHBand="0" w:noVBand="1"/>
      </w:tblPr>
      <w:tblGrid>
        <w:gridCol w:w="10070"/>
      </w:tblGrid>
      <w:tr w:rsidR="001B4107" w14:paraId="75223F77" w14:textId="77777777" w:rsidTr="001B4107">
        <w:tc>
          <w:tcPr>
            <w:tcW w:w="10070" w:type="dxa"/>
          </w:tcPr>
          <w:p w14:paraId="47FF66F8" w14:textId="7327EEBA" w:rsidR="001B4107" w:rsidRDefault="00A41F59" w:rsidP="007F781F">
            <w:pPr>
              <w:pStyle w:val="TopicTitle"/>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Relay more on others</w:t>
            </w:r>
            <w:r w:rsidR="00BF116B">
              <w:rPr>
                <w:rFonts w:asciiTheme="minorHAnsi" w:eastAsiaTheme="minorHAnsi" w:hAnsiTheme="minorHAnsi" w:cstheme="minorBidi"/>
                <w:color w:val="auto"/>
                <w:sz w:val="22"/>
                <w:szCs w:val="22"/>
              </w:rPr>
              <w:t>.</w:t>
            </w:r>
          </w:p>
          <w:p w14:paraId="1029B299" w14:textId="77777777" w:rsidR="001B4107" w:rsidRDefault="001B4107" w:rsidP="001B4107"/>
          <w:p w14:paraId="785522BA" w14:textId="0355DDC6" w:rsidR="001B4107" w:rsidRPr="001B4107" w:rsidRDefault="001B4107" w:rsidP="001B4107"/>
        </w:tc>
      </w:tr>
    </w:tbl>
    <w:p w14:paraId="7C0CEF01" w14:textId="77777777" w:rsidR="007F781F" w:rsidRDefault="007F781F" w:rsidP="007F781F">
      <w:pPr>
        <w:pStyle w:val="TopicTitle"/>
        <w:rPr>
          <w:rFonts w:asciiTheme="minorHAnsi" w:eastAsiaTheme="minorHAnsi" w:hAnsiTheme="minorHAnsi" w:cstheme="minorBidi"/>
          <w:color w:val="auto"/>
          <w:sz w:val="22"/>
          <w:szCs w:val="22"/>
        </w:rPr>
      </w:pPr>
    </w:p>
    <w:p w14:paraId="60CC5E58" w14:textId="502A2652"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 xml:space="preserve">Did Anna give specific examples for the interview questions? </w:t>
      </w:r>
    </w:p>
    <w:p w14:paraId="1B4C4910" w14:textId="77777777" w:rsidR="007F781F" w:rsidRPr="001818B5" w:rsidRDefault="007F781F" w:rsidP="001B4107">
      <w:pPr>
        <w:pStyle w:val="TopicTitle"/>
        <w:numPr>
          <w:ilvl w:val="0"/>
          <w:numId w:val="3"/>
        </w:numPr>
        <w:rPr>
          <w:rFonts w:asciiTheme="minorHAnsi" w:eastAsiaTheme="minorHAnsi" w:hAnsiTheme="minorHAnsi" w:cstheme="minorBidi"/>
          <w:color w:val="auto"/>
          <w:sz w:val="22"/>
          <w:szCs w:val="22"/>
          <w:highlight w:val="yellow"/>
        </w:rPr>
      </w:pPr>
      <w:r w:rsidRPr="001818B5">
        <w:rPr>
          <w:rFonts w:asciiTheme="minorHAnsi" w:eastAsiaTheme="minorHAnsi" w:hAnsiTheme="minorHAnsi" w:cstheme="minorBidi"/>
          <w:color w:val="auto"/>
          <w:sz w:val="22"/>
          <w:szCs w:val="22"/>
          <w:highlight w:val="yellow"/>
        </w:rPr>
        <w:t xml:space="preserve">Yes </w:t>
      </w:r>
    </w:p>
    <w:p w14:paraId="589B9E49" w14:textId="77777777" w:rsidR="007F781F" w:rsidRPr="007F781F" w:rsidRDefault="007F781F" w:rsidP="001B4107">
      <w:pPr>
        <w:pStyle w:val="TopicTitle"/>
        <w:numPr>
          <w:ilvl w:val="0"/>
          <w:numId w:val="3"/>
        </w:numPr>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No</w:t>
      </w:r>
    </w:p>
    <w:p w14:paraId="22E0A730" w14:textId="77777777" w:rsidR="007F781F" w:rsidRDefault="007F781F" w:rsidP="007F781F">
      <w:pPr>
        <w:pStyle w:val="TopicTitle"/>
        <w:rPr>
          <w:rFonts w:asciiTheme="minorHAnsi" w:eastAsiaTheme="minorHAnsi" w:hAnsiTheme="minorHAnsi" w:cstheme="minorBidi"/>
          <w:color w:val="auto"/>
          <w:sz w:val="22"/>
          <w:szCs w:val="22"/>
        </w:rPr>
      </w:pPr>
    </w:p>
    <w:p w14:paraId="65144E8D" w14:textId="1739E3B0"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 xml:space="preserve">Did Mat give specific examples for the interview questions? </w:t>
      </w:r>
    </w:p>
    <w:p w14:paraId="571676F9" w14:textId="77777777" w:rsidR="007F781F" w:rsidRPr="007F781F" w:rsidRDefault="007F781F" w:rsidP="001B4107">
      <w:pPr>
        <w:pStyle w:val="TopicTitle"/>
        <w:numPr>
          <w:ilvl w:val="0"/>
          <w:numId w:val="4"/>
        </w:numPr>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 xml:space="preserve">Yes </w:t>
      </w:r>
    </w:p>
    <w:p w14:paraId="13DF230C" w14:textId="77777777" w:rsidR="007F781F" w:rsidRPr="001818B5" w:rsidRDefault="007F781F" w:rsidP="001B4107">
      <w:pPr>
        <w:pStyle w:val="TopicTitle"/>
        <w:numPr>
          <w:ilvl w:val="0"/>
          <w:numId w:val="4"/>
        </w:numPr>
        <w:rPr>
          <w:rFonts w:asciiTheme="minorHAnsi" w:eastAsiaTheme="minorHAnsi" w:hAnsiTheme="minorHAnsi" w:cstheme="minorBidi"/>
          <w:color w:val="auto"/>
          <w:sz w:val="22"/>
          <w:szCs w:val="22"/>
          <w:highlight w:val="yellow"/>
        </w:rPr>
      </w:pPr>
      <w:r w:rsidRPr="001818B5">
        <w:rPr>
          <w:rFonts w:asciiTheme="minorHAnsi" w:eastAsiaTheme="minorHAnsi" w:hAnsiTheme="minorHAnsi" w:cstheme="minorBidi"/>
          <w:color w:val="auto"/>
          <w:sz w:val="22"/>
          <w:szCs w:val="22"/>
          <w:highlight w:val="yellow"/>
        </w:rPr>
        <w:t>No</w:t>
      </w:r>
    </w:p>
    <w:p w14:paraId="3F06521E" w14:textId="77777777" w:rsidR="007F781F" w:rsidRDefault="007F781F" w:rsidP="007F781F">
      <w:pPr>
        <w:pStyle w:val="TopicTitle"/>
        <w:rPr>
          <w:rFonts w:asciiTheme="minorHAnsi" w:eastAsiaTheme="minorHAnsi" w:hAnsiTheme="minorHAnsi" w:cstheme="minorBidi"/>
          <w:color w:val="auto"/>
          <w:sz w:val="22"/>
          <w:szCs w:val="22"/>
        </w:rPr>
      </w:pPr>
    </w:p>
    <w:p w14:paraId="72504F1C" w14:textId="1F7AA485" w:rsidR="007F781F" w:rsidRPr="007F781F" w:rsidRDefault="007F781F" w:rsidP="007F781F">
      <w:pPr>
        <w:pStyle w:val="TopicTitle"/>
        <w:rPr>
          <w:rFonts w:asciiTheme="minorHAnsi" w:eastAsiaTheme="minorHAnsi" w:hAnsiTheme="minorHAnsi" w:cstheme="minorBidi"/>
          <w:color w:val="auto"/>
          <w:sz w:val="22"/>
          <w:szCs w:val="22"/>
        </w:rPr>
      </w:pPr>
      <w:r w:rsidRPr="007F781F">
        <w:rPr>
          <w:rFonts w:asciiTheme="minorHAnsi" w:eastAsiaTheme="minorHAnsi" w:hAnsiTheme="minorHAnsi" w:cstheme="minorBidi"/>
          <w:color w:val="auto"/>
          <w:sz w:val="22"/>
          <w:szCs w:val="22"/>
        </w:rPr>
        <w:t xml:space="preserve">If you were to give Mat one piece of feedback, what would you say to him? </w:t>
      </w:r>
    </w:p>
    <w:tbl>
      <w:tblPr>
        <w:tblStyle w:val="TableGrid"/>
        <w:tblW w:w="0" w:type="auto"/>
        <w:tblLook w:val="04A0" w:firstRow="1" w:lastRow="0" w:firstColumn="1" w:lastColumn="0" w:noHBand="0" w:noVBand="1"/>
      </w:tblPr>
      <w:tblGrid>
        <w:gridCol w:w="10070"/>
      </w:tblGrid>
      <w:tr w:rsidR="001B4107" w14:paraId="033B5428" w14:textId="77777777" w:rsidTr="001B4107">
        <w:tc>
          <w:tcPr>
            <w:tcW w:w="10070" w:type="dxa"/>
          </w:tcPr>
          <w:p w14:paraId="3AD6D126" w14:textId="0B467CF8" w:rsidR="001B4107" w:rsidRPr="0035304D" w:rsidRDefault="00052055" w:rsidP="0035304D">
            <w:pPr>
              <w:pStyle w:val="TopicTitle"/>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w:t>
            </w:r>
            <w:r w:rsidR="00231349" w:rsidRPr="0035304D">
              <w:rPr>
                <w:rFonts w:asciiTheme="minorHAnsi" w:eastAsiaTheme="minorHAnsi" w:hAnsiTheme="minorHAnsi" w:cstheme="minorBidi"/>
                <w:color w:val="auto"/>
                <w:sz w:val="22"/>
                <w:szCs w:val="22"/>
              </w:rPr>
              <w:t>his candidate has extensive work experience, but I’m not sure whether he would stay motivated in this role for long.</w:t>
            </w:r>
          </w:p>
          <w:p w14:paraId="307E9588" w14:textId="5E2281EF" w:rsidR="001B4107" w:rsidRDefault="001B4107" w:rsidP="007F781F"/>
        </w:tc>
      </w:tr>
    </w:tbl>
    <w:p w14:paraId="10C8398E" w14:textId="37B236F6" w:rsidR="00456FED" w:rsidRDefault="007F781F" w:rsidP="007F781F">
      <w:r w:rsidRPr="007F781F">
        <w:t>If you were to give Anna one piece of feedback, what would you say to her?</w:t>
      </w:r>
    </w:p>
    <w:tbl>
      <w:tblPr>
        <w:tblStyle w:val="TableGrid"/>
        <w:tblW w:w="0" w:type="auto"/>
        <w:tblLook w:val="04A0" w:firstRow="1" w:lastRow="0" w:firstColumn="1" w:lastColumn="0" w:noHBand="0" w:noVBand="1"/>
      </w:tblPr>
      <w:tblGrid>
        <w:gridCol w:w="10070"/>
      </w:tblGrid>
      <w:tr w:rsidR="001B4107" w14:paraId="278CD7EC" w14:textId="77777777" w:rsidTr="001B4107">
        <w:tc>
          <w:tcPr>
            <w:tcW w:w="10070" w:type="dxa"/>
          </w:tcPr>
          <w:p w14:paraId="37223AFF" w14:textId="56DD2C89" w:rsidR="001B4107" w:rsidRPr="00196183" w:rsidRDefault="00196183" w:rsidP="00196183">
            <w:pPr>
              <w:pStyle w:val="TopicTitle"/>
              <w:rPr>
                <w:rFonts w:asciiTheme="minorHAnsi" w:eastAsiaTheme="minorHAnsi" w:hAnsiTheme="minorHAnsi" w:cstheme="minorBidi"/>
                <w:color w:val="auto"/>
                <w:sz w:val="22"/>
                <w:szCs w:val="22"/>
              </w:rPr>
            </w:pPr>
            <w:r w:rsidRPr="00196183">
              <w:rPr>
                <w:rFonts w:asciiTheme="minorHAnsi" w:eastAsiaTheme="minorHAnsi" w:hAnsiTheme="minorHAnsi" w:cstheme="minorBidi"/>
                <w:color w:val="auto"/>
                <w:sz w:val="22"/>
                <w:szCs w:val="22"/>
              </w:rPr>
              <w:t xml:space="preserve">expressed excellent communication skills. </w:t>
            </w:r>
            <w:r w:rsidR="003770DA">
              <w:rPr>
                <w:rFonts w:asciiTheme="minorHAnsi" w:eastAsiaTheme="minorHAnsi" w:hAnsiTheme="minorHAnsi" w:cstheme="minorBidi"/>
                <w:color w:val="auto"/>
                <w:sz w:val="22"/>
                <w:szCs w:val="22"/>
              </w:rPr>
              <w:t>Sh</w:t>
            </w:r>
            <w:r w:rsidRPr="00196183">
              <w:rPr>
                <w:rFonts w:asciiTheme="minorHAnsi" w:eastAsiaTheme="minorHAnsi" w:hAnsiTheme="minorHAnsi" w:cstheme="minorBidi"/>
                <w:color w:val="auto"/>
                <w:sz w:val="22"/>
                <w:szCs w:val="22"/>
              </w:rPr>
              <w:t>e was able to showcase the skills needed </w:t>
            </w:r>
          </w:p>
          <w:p w14:paraId="57BA77A5" w14:textId="373E26D3" w:rsidR="001B4107" w:rsidRDefault="001B4107" w:rsidP="001234A0"/>
        </w:tc>
      </w:tr>
    </w:tbl>
    <w:p w14:paraId="60E3D5A9" w14:textId="720D2237" w:rsidR="001234A0" w:rsidRPr="001234A0" w:rsidRDefault="001234A0" w:rsidP="001234A0"/>
    <w:p w14:paraId="355AA519" w14:textId="77777777" w:rsidR="001234A0" w:rsidRDefault="004E79AC" w:rsidP="001234A0">
      <w:pPr>
        <w:pStyle w:val="TopicTitle"/>
      </w:pPr>
      <w:r>
        <w:t>Module 12: My Mock Interview, Interview Reflection</w:t>
      </w:r>
    </w:p>
    <w:p w14:paraId="717C91DC" w14:textId="77777777" w:rsidR="001234A0" w:rsidRDefault="001234A0" w:rsidP="001234A0">
      <w:pPr>
        <w:pStyle w:val="H2"/>
      </w:pPr>
      <w:r w:rsidRPr="001234A0">
        <w:t>My Mock Interview</w:t>
      </w:r>
    </w:p>
    <w:p w14:paraId="304C7770" w14:textId="2977B4E6" w:rsidR="00C42017" w:rsidRPr="00C42017" w:rsidRDefault="00C42017" w:rsidP="00C42017">
      <w:pPr>
        <w:rPr>
          <w:b/>
          <w:bCs/>
          <w:u w:val="single"/>
        </w:rPr>
      </w:pPr>
      <w:r w:rsidRPr="00C42017">
        <w:rPr>
          <w:b/>
          <w:bCs/>
          <w:u w:val="single"/>
        </w:rPr>
        <w:t>Link for the Interview recording</w:t>
      </w:r>
    </w:p>
    <w:p w14:paraId="32E29139" w14:textId="1D6F2487" w:rsidR="0072137E" w:rsidRDefault="00C42017" w:rsidP="001234A0">
      <w:pPr>
        <w:pStyle w:val="H2"/>
      </w:pPr>
      <w:hyperlink r:id="rId9" w:history="1">
        <w:r w:rsidRPr="00E93AC5">
          <w:rPr>
            <w:rStyle w:val="Hyperlink"/>
          </w:rPr>
          <w:t>https://drive.google.co</w:t>
        </w:r>
        <w:r w:rsidRPr="00E93AC5">
          <w:rPr>
            <w:rStyle w:val="Hyperlink"/>
          </w:rPr>
          <w:t>m</w:t>
        </w:r>
        <w:r w:rsidRPr="00E93AC5">
          <w:rPr>
            <w:rStyle w:val="Hyperlink"/>
          </w:rPr>
          <w:t>/file/d/1fIz3UW-hoejc1QBj00em-0hiw8ZJFt19/view?usp=sharing</w:t>
        </w:r>
      </w:hyperlink>
      <w:r>
        <w:t xml:space="preserve"> </w:t>
      </w:r>
      <w:r w:rsidR="00F12BCE">
        <w:t xml:space="preserve"> </w:t>
      </w:r>
    </w:p>
    <w:p w14:paraId="0573C7C3" w14:textId="77777777" w:rsidR="0072137E" w:rsidRDefault="0072137E" w:rsidP="001234A0">
      <w:pPr>
        <w:pStyle w:val="H2"/>
      </w:pPr>
    </w:p>
    <w:p w14:paraId="6C0E7D07" w14:textId="77777777" w:rsidR="0072137E" w:rsidRDefault="0072137E" w:rsidP="001234A0">
      <w:pPr>
        <w:pStyle w:val="H2"/>
      </w:pPr>
    </w:p>
    <w:p w14:paraId="3E4BA430" w14:textId="45C32FD3" w:rsidR="001234A0" w:rsidRPr="001234A0" w:rsidRDefault="001234A0" w:rsidP="001234A0">
      <w:pPr>
        <w:pStyle w:val="H2"/>
      </w:pPr>
      <w:r w:rsidRPr="001234A0">
        <w:t xml:space="preserve">Interview Reflection </w:t>
      </w:r>
    </w:p>
    <w:p w14:paraId="08485AAB" w14:textId="77777777" w:rsidR="001234A0" w:rsidRPr="001234A0" w:rsidRDefault="001234A0" w:rsidP="001234A0">
      <w:r w:rsidRPr="001234A0">
        <w:t>What are your first impressions of your performance?</w:t>
      </w:r>
    </w:p>
    <w:tbl>
      <w:tblPr>
        <w:tblStyle w:val="TableGrid"/>
        <w:tblW w:w="0" w:type="auto"/>
        <w:tblLook w:val="04A0" w:firstRow="1" w:lastRow="0" w:firstColumn="1" w:lastColumn="0" w:noHBand="0" w:noVBand="1"/>
      </w:tblPr>
      <w:tblGrid>
        <w:gridCol w:w="9350"/>
      </w:tblGrid>
      <w:tr w:rsidR="001234A0" w:rsidRPr="001234A0" w14:paraId="38945C69" w14:textId="77777777" w:rsidTr="001234A0">
        <w:tc>
          <w:tcPr>
            <w:tcW w:w="9350" w:type="dxa"/>
          </w:tcPr>
          <w:p w14:paraId="48B03A9A" w14:textId="3811100F" w:rsidR="001234A0" w:rsidRPr="001234A0" w:rsidRDefault="00693F00" w:rsidP="001234A0">
            <w:r w:rsidRPr="00693F00">
              <w:t xml:space="preserve">Actually, I was a little taken </w:t>
            </w:r>
            <w:r w:rsidR="006232C8">
              <w:t>ab</w:t>
            </w:r>
            <w:r w:rsidR="006232C8" w:rsidRPr="00693F00">
              <w:t>ack</w:t>
            </w:r>
            <w:r w:rsidRPr="00693F00">
              <w:t xml:space="preserve"> by how effectively I talked, keeping the response to the point and without adding anything further (like the</w:t>
            </w:r>
            <w:r w:rsidR="006232C8">
              <w:t xml:space="preserve"> </w:t>
            </w:r>
            <w:r w:rsidRPr="00693F00">
              <w:t>things that do not make</w:t>
            </w:r>
            <w:r w:rsidR="006232C8">
              <w:t xml:space="preserve"> </w:t>
            </w:r>
            <w:r w:rsidRPr="00693F00">
              <w:t>sense)</w:t>
            </w:r>
            <w:r w:rsidR="006232C8">
              <w:t xml:space="preserve"> </w:t>
            </w:r>
          </w:p>
          <w:p w14:paraId="5ACAFE8D" w14:textId="2E88945B" w:rsidR="001234A0" w:rsidRPr="001234A0" w:rsidRDefault="001234A0" w:rsidP="001234A0"/>
        </w:tc>
      </w:tr>
    </w:tbl>
    <w:p w14:paraId="2EAA0548" w14:textId="77777777" w:rsidR="001234A0" w:rsidRPr="001234A0" w:rsidRDefault="001234A0" w:rsidP="001234A0">
      <w:r w:rsidRPr="001234A0">
        <w:lastRenderedPageBreak/>
        <w:t xml:space="preserve">How did your answer(s) reflect the STAR model? </w:t>
      </w:r>
    </w:p>
    <w:tbl>
      <w:tblPr>
        <w:tblStyle w:val="TableGrid"/>
        <w:tblW w:w="0" w:type="auto"/>
        <w:tblLook w:val="04A0" w:firstRow="1" w:lastRow="0" w:firstColumn="1" w:lastColumn="0" w:noHBand="0" w:noVBand="1"/>
      </w:tblPr>
      <w:tblGrid>
        <w:gridCol w:w="9350"/>
      </w:tblGrid>
      <w:tr w:rsidR="001234A0" w:rsidRPr="001234A0" w14:paraId="57E55AEC" w14:textId="77777777" w:rsidTr="001234A0">
        <w:tc>
          <w:tcPr>
            <w:tcW w:w="9350" w:type="dxa"/>
          </w:tcPr>
          <w:p w14:paraId="42A090A5" w14:textId="6E7D4281" w:rsidR="001234A0" w:rsidRPr="001234A0" w:rsidRDefault="00EA6127" w:rsidP="001234A0">
            <w:r w:rsidRPr="00EA6127">
              <w:t>Yes, my response mirrored the STAR model since I described the position I was in, the actions I took to complete my work, and the result I obtained from the assignment. The findings focused on my personal traits, abilities, and skills that I obtained from my prior employment.</w:t>
            </w:r>
          </w:p>
          <w:p w14:paraId="4B996C87" w14:textId="24D9DF10" w:rsidR="001234A0" w:rsidRPr="001234A0" w:rsidRDefault="001234A0" w:rsidP="001234A0"/>
        </w:tc>
      </w:tr>
    </w:tbl>
    <w:p w14:paraId="14DDEE72" w14:textId="77777777" w:rsidR="001234A0" w:rsidRPr="001234A0" w:rsidRDefault="001234A0" w:rsidP="001234A0">
      <w:r w:rsidRPr="001234A0">
        <w:t xml:space="preserve">In what ways did practicing help you? </w:t>
      </w:r>
    </w:p>
    <w:tbl>
      <w:tblPr>
        <w:tblStyle w:val="TableGrid"/>
        <w:tblW w:w="0" w:type="auto"/>
        <w:tblLook w:val="04A0" w:firstRow="1" w:lastRow="0" w:firstColumn="1" w:lastColumn="0" w:noHBand="0" w:noVBand="1"/>
      </w:tblPr>
      <w:tblGrid>
        <w:gridCol w:w="9350"/>
      </w:tblGrid>
      <w:tr w:rsidR="001234A0" w:rsidRPr="001234A0" w14:paraId="31105B30" w14:textId="77777777" w:rsidTr="001234A0">
        <w:tc>
          <w:tcPr>
            <w:tcW w:w="9350" w:type="dxa"/>
          </w:tcPr>
          <w:p w14:paraId="0BB97552" w14:textId="77777777" w:rsidR="001234A0" w:rsidRDefault="004967E5" w:rsidP="001234A0">
            <w:r w:rsidRPr="004967E5">
              <w:t xml:space="preserve">We can </w:t>
            </w:r>
            <w:r w:rsidR="00313D3E" w:rsidRPr="004967E5">
              <w:t>practice</w:t>
            </w:r>
            <w:r w:rsidRPr="004967E5">
              <w:t xml:space="preserve"> answering typical interview questions with confidence using this interview technique. You may check not just your responses, but also your body language, eye contact, and interview dress with a webcam </w:t>
            </w:r>
            <w:r w:rsidR="00313D3E" w:rsidRPr="004967E5">
              <w:t>practice</w:t>
            </w:r>
            <w:r w:rsidRPr="004967E5">
              <w:t xml:space="preserve"> interview.</w:t>
            </w:r>
          </w:p>
          <w:p w14:paraId="211155AC" w14:textId="157D873A" w:rsidR="00EA291E" w:rsidRPr="001234A0" w:rsidRDefault="00EA291E" w:rsidP="001234A0"/>
        </w:tc>
      </w:tr>
    </w:tbl>
    <w:p w14:paraId="5B8700A6" w14:textId="08433F1F" w:rsidR="001234A0" w:rsidRPr="001234A0" w:rsidRDefault="001234A0" w:rsidP="001234A0">
      <w:r w:rsidRPr="001234A0">
        <w:t>How could you improve your responses</w:t>
      </w:r>
      <w:r w:rsidR="00BE02E1" w:rsidRPr="001234A0">
        <w:t xml:space="preserve">? </w:t>
      </w:r>
    </w:p>
    <w:tbl>
      <w:tblPr>
        <w:tblStyle w:val="TableGrid"/>
        <w:tblW w:w="0" w:type="auto"/>
        <w:tblLook w:val="04A0" w:firstRow="1" w:lastRow="0" w:firstColumn="1" w:lastColumn="0" w:noHBand="0" w:noVBand="1"/>
      </w:tblPr>
      <w:tblGrid>
        <w:gridCol w:w="9350"/>
      </w:tblGrid>
      <w:tr w:rsidR="001234A0" w:rsidRPr="001234A0" w14:paraId="1D362304" w14:textId="77777777" w:rsidTr="001234A0">
        <w:tc>
          <w:tcPr>
            <w:tcW w:w="9350" w:type="dxa"/>
          </w:tcPr>
          <w:p w14:paraId="736F58AE" w14:textId="286AAFBF" w:rsidR="001234A0" w:rsidRDefault="0049247A" w:rsidP="001234A0">
            <w:r>
              <w:t xml:space="preserve">Practice good nonverbal communication, </w:t>
            </w:r>
            <w:r w:rsidR="00FF0A29">
              <w:t>use</w:t>
            </w:r>
            <w:r w:rsidR="00FD4188">
              <w:t xml:space="preserve"> appropriate Language, </w:t>
            </w:r>
            <w:r w:rsidR="00C03494">
              <w:t>don’t</w:t>
            </w:r>
            <w:r w:rsidR="00FD4188">
              <w:t xml:space="preserve"> appear desperate. </w:t>
            </w:r>
          </w:p>
          <w:p w14:paraId="43EF0E65" w14:textId="77777777" w:rsidR="001234A0" w:rsidRDefault="001234A0" w:rsidP="001234A0"/>
          <w:p w14:paraId="6530D3B1" w14:textId="11AA0E30" w:rsidR="001234A0" w:rsidRPr="001234A0" w:rsidRDefault="001234A0" w:rsidP="001234A0"/>
        </w:tc>
      </w:tr>
    </w:tbl>
    <w:p w14:paraId="691A4759" w14:textId="77777777" w:rsidR="001234A0" w:rsidRDefault="001234A0" w:rsidP="001234A0"/>
    <w:sectPr w:rsidR="001234A0" w:rsidSect="005E36E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f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046B"/>
    <w:multiLevelType w:val="hybridMultilevel"/>
    <w:tmpl w:val="6BB6AB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4515879"/>
    <w:multiLevelType w:val="hybridMultilevel"/>
    <w:tmpl w:val="D95EAB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88608B7"/>
    <w:multiLevelType w:val="hybridMultilevel"/>
    <w:tmpl w:val="14A09E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19026C"/>
    <w:multiLevelType w:val="hybridMultilevel"/>
    <w:tmpl w:val="4F34E7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7265C40"/>
    <w:multiLevelType w:val="hybridMultilevel"/>
    <w:tmpl w:val="D2F6DEEA"/>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 w15:restartNumberingAfterBreak="0">
    <w:nsid w:val="73AC6F8F"/>
    <w:multiLevelType w:val="hybridMultilevel"/>
    <w:tmpl w:val="399A4D6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1"/>
  </w:num>
  <w:num w:numId="5">
    <w:abstractNumId w:val="3"/>
  </w:num>
  <w:num w:numId="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20"/>
    <w:rsid w:val="0000644E"/>
    <w:rsid w:val="000107A8"/>
    <w:rsid w:val="000122F7"/>
    <w:rsid w:val="00014042"/>
    <w:rsid w:val="00017C6B"/>
    <w:rsid w:val="0002231E"/>
    <w:rsid w:val="000230D2"/>
    <w:rsid w:val="0002598D"/>
    <w:rsid w:val="000425A4"/>
    <w:rsid w:val="00052055"/>
    <w:rsid w:val="000617D4"/>
    <w:rsid w:val="000643B2"/>
    <w:rsid w:val="00074449"/>
    <w:rsid w:val="00095A2E"/>
    <w:rsid w:val="00097846"/>
    <w:rsid w:val="000A00F6"/>
    <w:rsid w:val="000A1A65"/>
    <w:rsid w:val="000A22B7"/>
    <w:rsid w:val="000A2820"/>
    <w:rsid w:val="000C09A0"/>
    <w:rsid w:val="000C3852"/>
    <w:rsid w:val="000D332D"/>
    <w:rsid w:val="000D7EA9"/>
    <w:rsid w:val="000E379B"/>
    <w:rsid w:val="000E584A"/>
    <w:rsid w:val="000E5D8B"/>
    <w:rsid w:val="000F0A3E"/>
    <w:rsid w:val="00101399"/>
    <w:rsid w:val="0010144E"/>
    <w:rsid w:val="001077EF"/>
    <w:rsid w:val="00111A48"/>
    <w:rsid w:val="00111EF7"/>
    <w:rsid w:val="00115DC8"/>
    <w:rsid w:val="0011686C"/>
    <w:rsid w:val="001234A0"/>
    <w:rsid w:val="00133632"/>
    <w:rsid w:val="00133C0C"/>
    <w:rsid w:val="001375F3"/>
    <w:rsid w:val="001561FA"/>
    <w:rsid w:val="001818B5"/>
    <w:rsid w:val="00194A57"/>
    <w:rsid w:val="00196183"/>
    <w:rsid w:val="001A0881"/>
    <w:rsid w:val="001A52DA"/>
    <w:rsid w:val="001B3F80"/>
    <w:rsid w:val="001B4107"/>
    <w:rsid w:val="001B5250"/>
    <w:rsid w:val="001C01F2"/>
    <w:rsid w:val="001D3A99"/>
    <w:rsid w:val="001D6D5E"/>
    <w:rsid w:val="001E3B0A"/>
    <w:rsid w:val="001E43E5"/>
    <w:rsid w:val="001E4BC6"/>
    <w:rsid w:val="001F4CDD"/>
    <w:rsid w:val="00210DC8"/>
    <w:rsid w:val="00211564"/>
    <w:rsid w:val="002128FA"/>
    <w:rsid w:val="002130F3"/>
    <w:rsid w:val="002233F1"/>
    <w:rsid w:val="00231349"/>
    <w:rsid w:val="00244D86"/>
    <w:rsid w:val="0024508F"/>
    <w:rsid w:val="00250672"/>
    <w:rsid w:val="002535AA"/>
    <w:rsid w:val="0025642E"/>
    <w:rsid w:val="002609F6"/>
    <w:rsid w:val="00266E47"/>
    <w:rsid w:val="00267585"/>
    <w:rsid w:val="00275454"/>
    <w:rsid w:val="002866DC"/>
    <w:rsid w:val="002A35D5"/>
    <w:rsid w:val="002B5420"/>
    <w:rsid w:val="002B56EE"/>
    <w:rsid w:val="002C58E6"/>
    <w:rsid w:val="002D121B"/>
    <w:rsid w:val="002D5FE7"/>
    <w:rsid w:val="002E4C02"/>
    <w:rsid w:val="002F4734"/>
    <w:rsid w:val="002F6D1B"/>
    <w:rsid w:val="00300E8C"/>
    <w:rsid w:val="00312BE3"/>
    <w:rsid w:val="00313D3E"/>
    <w:rsid w:val="00335325"/>
    <w:rsid w:val="00342BD7"/>
    <w:rsid w:val="003464CC"/>
    <w:rsid w:val="00352236"/>
    <w:rsid w:val="0035304D"/>
    <w:rsid w:val="00374EF8"/>
    <w:rsid w:val="00375B84"/>
    <w:rsid w:val="003770DA"/>
    <w:rsid w:val="00382608"/>
    <w:rsid w:val="00390071"/>
    <w:rsid w:val="0039514E"/>
    <w:rsid w:val="003A2714"/>
    <w:rsid w:val="003A44DC"/>
    <w:rsid w:val="003A6C20"/>
    <w:rsid w:val="003D1F19"/>
    <w:rsid w:val="003D798D"/>
    <w:rsid w:val="003E0B08"/>
    <w:rsid w:val="003E1389"/>
    <w:rsid w:val="003E2121"/>
    <w:rsid w:val="00411C4D"/>
    <w:rsid w:val="00415F8E"/>
    <w:rsid w:val="00421520"/>
    <w:rsid w:val="00422B7D"/>
    <w:rsid w:val="00423B60"/>
    <w:rsid w:val="0043412C"/>
    <w:rsid w:val="00436A63"/>
    <w:rsid w:val="004438A1"/>
    <w:rsid w:val="00445AE2"/>
    <w:rsid w:val="0045143B"/>
    <w:rsid w:val="004552CD"/>
    <w:rsid w:val="00456DD6"/>
    <w:rsid w:val="00456FED"/>
    <w:rsid w:val="00462BEB"/>
    <w:rsid w:val="00472757"/>
    <w:rsid w:val="00490F7F"/>
    <w:rsid w:val="0049247A"/>
    <w:rsid w:val="004967E5"/>
    <w:rsid w:val="004B09C0"/>
    <w:rsid w:val="004B3B4C"/>
    <w:rsid w:val="004B7D0B"/>
    <w:rsid w:val="004C1BB5"/>
    <w:rsid w:val="004C3692"/>
    <w:rsid w:val="004C6D73"/>
    <w:rsid w:val="004D44B9"/>
    <w:rsid w:val="004D5D32"/>
    <w:rsid w:val="004D7867"/>
    <w:rsid w:val="004E0E0C"/>
    <w:rsid w:val="004E79AC"/>
    <w:rsid w:val="004F6436"/>
    <w:rsid w:val="004F771D"/>
    <w:rsid w:val="00504A06"/>
    <w:rsid w:val="00506576"/>
    <w:rsid w:val="00515209"/>
    <w:rsid w:val="005177E2"/>
    <w:rsid w:val="005215BF"/>
    <w:rsid w:val="0052530C"/>
    <w:rsid w:val="00525D6A"/>
    <w:rsid w:val="0052635F"/>
    <w:rsid w:val="00532527"/>
    <w:rsid w:val="00545D04"/>
    <w:rsid w:val="0055086A"/>
    <w:rsid w:val="00550D64"/>
    <w:rsid w:val="00551707"/>
    <w:rsid w:val="0055747B"/>
    <w:rsid w:val="005659DE"/>
    <w:rsid w:val="00570EE8"/>
    <w:rsid w:val="00583BA0"/>
    <w:rsid w:val="005A47BB"/>
    <w:rsid w:val="005A6B91"/>
    <w:rsid w:val="005B5353"/>
    <w:rsid w:val="005C1841"/>
    <w:rsid w:val="005C454E"/>
    <w:rsid w:val="005D0374"/>
    <w:rsid w:val="005D42C5"/>
    <w:rsid w:val="005E0654"/>
    <w:rsid w:val="005E36E6"/>
    <w:rsid w:val="005E608C"/>
    <w:rsid w:val="005E73F7"/>
    <w:rsid w:val="005F2B35"/>
    <w:rsid w:val="0062011E"/>
    <w:rsid w:val="006232C8"/>
    <w:rsid w:val="00626067"/>
    <w:rsid w:val="00632886"/>
    <w:rsid w:val="00640F50"/>
    <w:rsid w:val="00642A8A"/>
    <w:rsid w:val="0065292B"/>
    <w:rsid w:val="00654FB5"/>
    <w:rsid w:val="00671C80"/>
    <w:rsid w:val="00674264"/>
    <w:rsid w:val="00674443"/>
    <w:rsid w:val="00676598"/>
    <w:rsid w:val="00691944"/>
    <w:rsid w:val="00693F00"/>
    <w:rsid w:val="00695DB9"/>
    <w:rsid w:val="006A4044"/>
    <w:rsid w:val="006B66CB"/>
    <w:rsid w:val="006C6D79"/>
    <w:rsid w:val="006D754E"/>
    <w:rsid w:val="006E00D0"/>
    <w:rsid w:val="006E18D9"/>
    <w:rsid w:val="006E30FC"/>
    <w:rsid w:val="006E73DA"/>
    <w:rsid w:val="006F656E"/>
    <w:rsid w:val="00700B32"/>
    <w:rsid w:val="00700CBC"/>
    <w:rsid w:val="007011BE"/>
    <w:rsid w:val="00701514"/>
    <w:rsid w:val="007030D6"/>
    <w:rsid w:val="007100D8"/>
    <w:rsid w:val="007116FB"/>
    <w:rsid w:val="00711E27"/>
    <w:rsid w:val="0072137E"/>
    <w:rsid w:val="0072769B"/>
    <w:rsid w:val="00730C37"/>
    <w:rsid w:val="00741090"/>
    <w:rsid w:val="0074788B"/>
    <w:rsid w:val="00756901"/>
    <w:rsid w:val="00760940"/>
    <w:rsid w:val="00760E6E"/>
    <w:rsid w:val="00762A4F"/>
    <w:rsid w:val="00763B0E"/>
    <w:rsid w:val="00772F2F"/>
    <w:rsid w:val="007852AF"/>
    <w:rsid w:val="007941A7"/>
    <w:rsid w:val="007A326A"/>
    <w:rsid w:val="007A76B4"/>
    <w:rsid w:val="007A7D75"/>
    <w:rsid w:val="007B01E3"/>
    <w:rsid w:val="007B1E5D"/>
    <w:rsid w:val="007B7C06"/>
    <w:rsid w:val="007C0607"/>
    <w:rsid w:val="007D3CE0"/>
    <w:rsid w:val="007E3C28"/>
    <w:rsid w:val="007E7BDD"/>
    <w:rsid w:val="007F0A74"/>
    <w:rsid w:val="007F7313"/>
    <w:rsid w:val="007F781F"/>
    <w:rsid w:val="00806BD0"/>
    <w:rsid w:val="00822C31"/>
    <w:rsid w:val="00836128"/>
    <w:rsid w:val="00855576"/>
    <w:rsid w:val="00856EB3"/>
    <w:rsid w:val="008602E0"/>
    <w:rsid w:val="00866897"/>
    <w:rsid w:val="00866AF6"/>
    <w:rsid w:val="008707D0"/>
    <w:rsid w:val="00872C14"/>
    <w:rsid w:val="008750DE"/>
    <w:rsid w:val="008757DD"/>
    <w:rsid w:val="008829A5"/>
    <w:rsid w:val="008856F6"/>
    <w:rsid w:val="008900C1"/>
    <w:rsid w:val="008B4036"/>
    <w:rsid w:val="008D7CA9"/>
    <w:rsid w:val="008F335B"/>
    <w:rsid w:val="008F41CF"/>
    <w:rsid w:val="00902AF9"/>
    <w:rsid w:val="009112E2"/>
    <w:rsid w:val="009151C1"/>
    <w:rsid w:val="00917B59"/>
    <w:rsid w:val="00917E90"/>
    <w:rsid w:val="009234BD"/>
    <w:rsid w:val="00923706"/>
    <w:rsid w:val="00926096"/>
    <w:rsid w:val="00932093"/>
    <w:rsid w:val="0093733D"/>
    <w:rsid w:val="00941DB6"/>
    <w:rsid w:val="009474AB"/>
    <w:rsid w:val="0095592C"/>
    <w:rsid w:val="009A2F70"/>
    <w:rsid w:val="009A3CF0"/>
    <w:rsid w:val="009F0BB5"/>
    <w:rsid w:val="009F516B"/>
    <w:rsid w:val="009F639B"/>
    <w:rsid w:val="00A006A3"/>
    <w:rsid w:val="00A14814"/>
    <w:rsid w:val="00A22787"/>
    <w:rsid w:val="00A251C8"/>
    <w:rsid w:val="00A308E6"/>
    <w:rsid w:val="00A331F8"/>
    <w:rsid w:val="00A34A97"/>
    <w:rsid w:val="00A411FF"/>
    <w:rsid w:val="00A41F59"/>
    <w:rsid w:val="00A451D4"/>
    <w:rsid w:val="00A51097"/>
    <w:rsid w:val="00A556A4"/>
    <w:rsid w:val="00A55CE7"/>
    <w:rsid w:val="00A56ED0"/>
    <w:rsid w:val="00A629D2"/>
    <w:rsid w:val="00A652DB"/>
    <w:rsid w:val="00A92F3A"/>
    <w:rsid w:val="00AB62AC"/>
    <w:rsid w:val="00AC59F0"/>
    <w:rsid w:val="00AD1C10"/>
    <w:rsid w:val="00AD348F"/>
    <w:rsid w:val="00AD5483"/>
    <w:rsid w:val="00AD742C"/>
    <w:rsid w:val="00B00646"/>
    <w:rsid w:val="00B026EE"/>
    <w:rsid w:val="00B03DF4"/>
    <w:rsid w:val="00B13E74"/>
    <w:rsid w:val="00B22B12"/>
    <w:rsid w:val="00B271D0"/>
    <w:rsid w:val="00B33403"/>
    <w:rsid w:val="00B42D3B"/>
    <w:rsid w:val="00B4606C"/>
    <w:rsid w:val="00B468A4"/>
    <w:rsid w:val="00B56147"/>
    <w:rsid w:val="00B60645"/>
    <w:rsid w:val="00B62B6B"/>
    <w:rsid w:val="00B67BDA"/>
    <w:rsid w:val="00B73B77"/>
    <w:rsid w:val="00B7448F"/>
    <w:rsid w:val="00B74847"/>
    <w:rsid w:val="00B84C9E"/>
    <w:rsid w:val="00B87DFA"/>
    <w:rsid w:val="00B936EF"/>
    <w:rsid w:val="00BA54CB"/>
    <w:rsid w:val="00BA79B1"/>
    <w:rsid w:val="00BB082D"/>
    <w:rsid w:val="00BB3508"/>
    <w:rsid w:val="00BC4A6B"/>
    <w:rsid w:val="00BD1BC8"/>
    <w:rsid w:val="00BE02E1"/>
    <w:rsid w:val="00BE521E"/>
    <w:rsid w:val="00BE7620"/>
    <w:rsid w:val="00BF116B"/>
    <w:rsid w:val="00BF700F"/>
    <w:rsid w:val="00BF70A3"/>
    <w:rsid w:val="00C03494"/>
    <w:rsid w:val="00C10DF6"/>
    <w:rsid w:val="00C17230"/>
    <w:rsid w:val="00C2612F"/>
    <w:rsid w:val="00C3094E"/>
    <w:rsid w:val="00C35390"/>
    <w:rsid w:val="00C41C42"/>
    <w:rsid w:val="00C42017"/>
    <w:rsid w:val="00C56BF1"/>
    <w:rsid w:val="00C71D1B"/>
    <w:rsid w:val="00C7663B"/>
    <w:rsid w:val="00CB191F"/>
    <w:rsid w:val="00CB69CB"/>
    <w:rsid w:val="00CD05B3"/>
    <w:rsid w:val="00CD3829"/>
    <w:rsid w:val="00CD462B"/>
    <w:rsid w:val="00CE234F"/>
    <w:rsid w:val="00CE36F2"/>
    <w:rsid w:val="00CF038F"/>
    <w:rsid w:val="00CF1C92"/>
    <w:rsid w:val="00CF4F89"/>
    <w:rsid w:val="00CF55C1"/>
    <w:rsid w:val="00D00AE5"/>
    <w:rsid w:val="00D22F46"/>
    <w:rsid w:val="00D232F9"/>
    <w:rsid w:val="00D31BF5"/>
    <w:rsid w:val="00D41226"/>
    <w:rsid w:val="00D43EFB"/>
    <w:rsid w:val="00D539B0"/>
    <w:rsid w:val="00D75FB4"/>
    <w:rsid w:val="00D96515"/>
    <w:rsid w:val="00DA4489"/>
    <w:rsid w:val="00DA5332"/>
    <w:rsid w:val="00DB0A8D"/>
    <w:rsid w:val="00DB0B56"/>
    <w:rsid w:val="00DC289C"/>
    <w:rsid w:val="00DD6F84"/>
    <w:rsid w:val="00DE3A2B"/>
    <w:rsid w:val="00DE586A"/>
    <w:rsid w:val="00DF3B44"/>
    <w:rsid w:val="00E01543"/>
    <w:rsid w:val="00E03726"/>
    <w:rsid w:val="00E053DE"/>
    <w:rsid w:val="00E054A9"/>
    <w:rsid w:val="00E26B06"/>
    <w:rsid w:val="00E30E27"/>
    <w:rsid w:val="00E406C4"/>
    <w:rsid w:val="00E45914"/>
    <w:rsid w:val="00E50DB8"/>
    <w:rsid w:val="00E517AF"/>
    <w:rsid w:val="00E60BB0"/>
    <w:rsid w:val="00E75CC3"/>
    <w:rsid w:val="00E75F58"/>
    <w:rsid w:val="00E86FC8"/>
    <w:rsid w:val="00EA291E"/>
    <w:rsid w:val="00EA50C7"/>
    <w:rsid w:val="00EA6127"/>
    <w:rsid w:val="00EA6635"/>
    <w:rsid w:val="00ED00C7"/>
    <w:rsid w:val="00ED7FDE"/>
    <w:rsid w:val="00EE19B8"/>
    <w:rsid w:val="00EF0DC7"/>
    <w:rsid w:val="00F0040F"/>
    <w:rsid w:val="00F02D39"/>
    <w:rsid w:val="00F11C0C"/>
    <w:rsid w:val="00F12519"/>
    <w:rsid w:val="00F12BCE"/>
    <w:rsid w:val="00F223F4"/>
    <w:rsid w:val="00F248CF"/>
    <w:rsid w:val="00F27BF4"/>
    <w:rsid w:val="00F312C2"/>
    <w:rsid w:val="00F3716F"/>
    <w:rsid w:val="00F40D36"/>
    <w:rsid w:val="00F559E4"/>
    <w:rsid w:val="00F57D8C"/>
    <w:rsid w:val="00F61B21"/>
    <w:rsid w:val="00F6397C"/>
    <w:rsid w:val="00F65057"/>
    <w:rsid w:val="00F675EE"/>
    <w:rsid w:val="00F760E1"/>
    <w:rsid w:val="00F824B2"/>
    <w:rsid w:val="00F87C8E"/>
    <w:rsid w:val="00F94357"/>
    <w:rsid w:val="00FA195C"/>
    <w:rsid w:val="00FB3AF3"/>
    <w:rsid w:val="00FC0CDD"/>
    <w:rsid w:val="00FC1CEE"/>
    <w:rsid w:val="00FC3377"/>
    <w:rsid w:val="00FD1952"/>
    <w:rsid w:val="00FD3C10"/>
    <w:rsid w:val="00FD4188"/>
    <w:rsid w:val="00FE1DCC"/>
    <w:rsid w:val="00FE2F4F"/>
    <w:rsid w:val="00FF0A29"/>
    <w:rsid w:val="00FF1F5F"/>
    <w:rsid w:val="1D61A6DE"/>
    <w:rsid w:val="2066821D"/>
    <w:rsid w:val="3511ABE0"/>
    <w:rsid w:val="3EF9EF46"/>
    <w:rsid w:val="7414F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838D"/>
  <w15:chartTrackingRefBased/>
  <w15:docId w15:val="{FFB80B90-AA7F-47F9-BF40-96B0069A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locked="0"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F55C1"/>
  </w:style>
  <w:style w:type="paragraph" w:styleId="Heading1">
    <w:name w:val="heading 1"/>
    <w:basedOn w:val="Normal"/>
    <w:next w:val="Normal"/>
    <w:link w:val="Heading1Char"/>
    <w:uiPriority w:val="9"/>
    <w:qFormat/>
    <w:locked/>
    <w:rsid w:val="000425A4"/>
    <w:pPr>
      <w:keepNext/>
      <w:keepLines/>
      <w:spacing w:before="240" w:after="0"/>
      <w:outlineLvl w:val="0"/>
    </w:pPr>
    <w:rPr>
      <w:rFonts w:asciiTheme="majorHAnsi" w:eastAsiaTheme="majorEastAsia" w:hAnsiTheme="majorHAnsi" w:cstheme="majorBidi"/>
      <w:color w:val="007982" w:themeColor="accent1" w:themeShade="BF"/>
      <w:sz w:val="32"/>
      <w:szCs w:val="32"/>
    </w:rPr>
  </w:style>
  <w:style w:type="paragraph" w:styleId="Heading2">
    <w:name w:val="heading 2"/>
    <w:basedOn w:val="Normal"/>
    <w:next w:val="Normal"/>
    <w:link w:val="Heading2Char"/>
    <w:uiPriority w:val="9"/>
    <w:semiHidden/>
    <w:qFormat/>
    <w:locked/>
    <w:rsid w:val="000425A4"/>
    <w:pPr>
      <w:keepNext/>
      <w:keepLines/>
      <w:spacing w:before="40" w:after="0"/>
      <w:outlineLvl w:val="1"/>
    </w:pPr>
    <w:rPr>
      <w:rFonts w:asciiTheme="majorHAnsi" w:eastAsiaTheme="majorEastAsia" w:hAnsiTheme="majorHAnsi" w:cstheme="majorBidi"/>
      <w:color w:val="007982" w:themeColor="accent1" w:themeShade="BF"/>
      <w:sz w:val="26"/>
      <w:szCs w:val="26"/>
    </w:rPr>
  </w:style>
  <w:style w:type="paragraph" w:styleId="Heading3">
    <w:name w:val="heading 3"/>
    <w:basedOn w:val="Normal"/>
    <w:next w:val="Normal"/>
    <w:link w:val="Heading3Char"/>
    <w:uiPriority w:val="9"/>
    <w:semiHidden/>
    <w:qFormat/>
    <w:locked/>
    <w:rsid w:val="000425A4"/>
    <w:pPr>
      <w:keepNext/>
      <w:keepLines/>
      <w:spacing w:before="40" w:after="0"/>
      <w:outlineLvl w:val="2"/>
    </w:pPr>
    <w:rPr>
      <w:rFonts w:asciiTheme="majorHAnsi" w:eastAsiaTheme="majorEastAsia" w:hAnsiTheme="majorHAnsi" w:cstheme="majorBidi"/>
      <w:color w:val="005056" w:themeColor="accent1" w:themeShade="7F"/>
      <w:sz w:val="24"/>
      <w:szCs w:val="24"/>
    </w:rPr>
  </w:style>
  <w:style w:type="paragraph" w:styleId="Heading4">
    <w:name w:val="heading 4"/>
    <w:basedOn w:val="Normal"/>
    <w:next w:val="Normal"/>
    <w:link w:val="Heading4Char"/>
    <w:uiPriority w:val="9"/>
    <w:semiHidden/>
    <w:qFormat/>
    <w:locked/>
    <w:rsid w:val="000230D2"/>
    <w:pPr>
      <w:keepNext/>
      <w:keepLines/>
      <w:spacing w:before="40" w:after="0"/>
      <w:outlineLvl w:val="3"/>
    </w:pPr>
    <w:rPr>
      <w:rFonts w:asciiTheme="majorHAnsi" w:eastAsiaTheme="majorEastAsia" w:hAnsiTheme="majorHAnsi" w:cstheme="majorBidi"/>
      <w:i/>
      <w:iCs/>
      <w:color w:val="007982" w:themeColor="accent1" w:themeShade="BF"/>
    </w:rPr>
  </w:style>
  <w:style w:type="paragraph" w:styleId="Heading5">
    <w:name w:val="heading 5"/>
    <w:basedOn w:val="Normal"/>
    <w:next w:val="Normal"/>
    <w:link w:val="Heading5Char"/>
    <w:uiPriority w:val="9"/>
    <w:semiHidden/>
    <w:qFormat/>
    <w:locked/>
    <w:rsid w:val="000230D2"/>
    <w:pPr>
      <w:keepNext/>
      <w:keepLines/>
      <w:spacing w:before="40" w:after="0"/>
      <w:outlineLvl w:val="4"/>
    </w:pPr>
    <w:rPr>
      <w:rFonts w:asciiTheme="majorHAnsi" w:eastAsiaTheme="majorEastAsia" w:hAnsiTheme="majorHAnsi" w:cstheme="majorBidi"/>
      <w:color w:val="007982" w:themeColor="accent1" w:themeShade="BF"/>
    </w:rPr>
  </w:style>
  <w:style w:type="paragraph" w:styleId="Heading6">
    <w:name w:val="heading 6"/>
    <w:basedOn w:val="Normal"/>
    <w:next w:val="Normal"/>
    <w:link w:val="Heading6Char"/>
    <w:uiPriority w:val="9"/>
    <w:semiHidden/>
    <w:qFormat/>
    <w:locked/>
    <w:rsid w:val="000230D2"/>
    <w:pPr>
      <w:keepNext/>
      <w:keepLines/>
      <w:spacing w:before="40" w:after="0"/>
      <w:outlineLvl w:val="5"/>
    </w:pPr>
    <w:rPr>
      <w:rFonts w:asciiTheme="majorHAnsi" w:eastAsiaTheme="majorEastAsia" w:hAnsiTheme="majorHAnsi" w:cstheme="majorBidi"/>
      <w:color w:val="005056" w:themeColor="accent1" w:themeShade="7F"/>
    </w:rPr>
  </w:style>
  <w:style w:type="paragraph" w:styleId="Heading7">
    <w:name w:val="heading 7"/>
    <w:basedOn w:val="Normal"/>
    <w:next w:val="Normal"/>
    <w:link w:val="Heading7Char"/>
    <w:uiPriority w:val="9"/>
    <w:semiHidden/>
    <w:qFormat/>
    <w:locked/>
    <w:rsid w:val="000230D2"/>
    <w:pPr>
      <w:keepNext/>
      <w:keepLines/>
      <w:spacing w:before="40" w:after="0"/>
      <w:outlineLvl w:val="6"/>
    </w:pPr>
    <w:rPr>
      <w:rFonts w:asciiTheme="majorHAnsi" w:eastAsiaTheme="majorEastAsia" w:hAnsiTheme="majorHAnsi" w:cstheme="majorBidi"/>
      <w:i/>
      <w:iCs/>
      <w:color w:val="00505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locked/>
    <w:rsid w:val="00042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urseTitle">
    <w:name w:val="Course Title"/>
    <w:basedOn w:val="Title"/>
    <w:next w:val="Normal"/>
    <w:uiPriority w:val="1"/>
    <w:qFormat/>
    <w:locked/>
    <w:rsid w:val="000230D2"/>
    <w:rPr>
      <w:smallCaps/>
      <w:color w:val="565A5C" w:themeColor="text2"/>
      <w:sz w:val="44"/>
    </w:rPr>
  </w:style>
  <w:style w:type="paragraph" w:customStyle="1" w:styleId="ModuleTitle">
    <w:name w:val="Module Title"/>
    <w:basedOn w:val="Title"/>
    <w:next w:val="Normal"/>
    <w:uiPriority w:val="1"/>
    <w:qFormat/>
    <w:locked/>
    <w:rsid w:val="000230D2"/>
    <w:pPr>
      <w:spacing w:after="240"/>
      <w:contextualSpacing w:val="0"/>
      <w:outlineLvl w:val="0"/>
    </w:pPr>
    <w:rPr>
      <w:color w:val="004396" w:themeColor="accent4" w:themeShade="BF"/>
      <w:sz w:val="44"/>
    </w:rPr>
  </w:style>
  <w:style w:type="paragraph" w:styleId="Title">
    <w:name w:val="Title"/>
    <w:basedOn w:val="Normal"/>
    <w:next w:val="Normal"/>
    <w:link w:val="TitleChar"/>
    <w:uiPriority w:val="10"/>
    <w:qFormat/>
    <w:locked/>
    <w:rsid w:val="00042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230D2"/>
    <w:rPr>
      <w:rFonts w:asciiTheme="majorHAnsi" w:eastAsiaTheme="majorEastAsia" w:hAnsiTheme="majorHAnsi" w:cstheme="majorBidi"/>
      <w:color w:val="007982" w:themeColor="accent1" w:themeShade="BF"/>
      <w:sz w:val="32"/>
      <w:szCs w:val="32"/>
    </w:rPr>
  </w:style>
  <w:style w:type="character" w:customStyle="1" w:styleId="Heading2Char">
    <w:name w:val="Heading 2 Char"/>
    <w:basedOn w:val="DefaultParagraphFont"/>
    <w:link w:val="Heading2"/>
    <w:uiPriority w:val="9"/>
    <w:semiHidden/>
    <w:rsid w:val="000230D2"/>
    <w:rPr>
      <w:rFonts w:asciiTheme="majorHAnsi" w:eastAsiaTheme="majorEastAsia" w:hAnsiTheme="majorHAnsi" w:cstheme="majorBidi"/>
      <w:color w:val="007982" w:themeColor="accent1" w:themeShade="BF"/>
      <w:sz w:val="26"/>
      <w:szCs w:val="26"/>
    </w:rPr>
  </w:style>
  <w:style w:type="character" w:customStyle="1" w:styleId="Heading3Char">
    <w:name w:val="Heading 3 Char"/>
    <w:basedOn w:val="DefaultParagraphFont"/>
    <w:link w:val="Heading3"/>
    <w:uiPriority w:val="9"/>
    <w:semiHidden/>
    <w:rsid w:val="000230D2"/>
    <w:rPr>
      <w:rFonts w:asciiTheme="majorHAnsi" w:eastAsiaTheme="majorEastAsia" w:hAnsiTheme="majorHAnsi" w:cstheme="majorBidi"/>
      <w:color w:val="005056" w:themeColor="accent1" w:themeShade="7F"/>
      <w:sz w:val="24"/>
      <w:szCs w:val="24"/>
    </w:rPr>
  </w:style>
  <w:style w:type="paragraph" w:customStyle="1" w:styleId="Lead">
    <w:name w:val="Lead"/>
    <w:basedOn w:val="BodyText"/>
    <w:uiPriority w:val="30"/>
    <w:qFormat/>
    <w:locked/>
    <w:rsid w:val="007941A7"/>
    <w:rPr>
      <w:sz w:val="28"/>
    </w:rPr>
  </w:style>
  <w:style w:type="paragraph" w:styleId="Caption">
    <w:name w:val="caption"/>
    <w:basedOn w:val="Normal"/>
    <w:next w:val="Normal"/>
    <w:uiPriority w:val="35"/>
    <w:qFormat/>
    <w:locked/>
    <w:rsid w:val="00445AE2"/>
    <w:pPr>
      <w:spacing w:after="200" w:line="240" w:lineRule="auto"/>
    </w:pPr>
    <w:rPr>
      <w:i/>
      <w:iCs/>
      <w:color w:val="565A5C" w:themeColor="text2"/>
      <w:sz w:val="18"/>
      <w:szCs w:val="18"/>
    </w:rPr>
  </w:style>
  <w:style w:type="paragraph" w:styleId="BodyText">
    <w:name w:val="Body Text"/>
    <w:basedOn w:val="Normal"/>
    <w:link w:val="BodyTextChar"/>
    <w:uiPriority w:val="99"/>
    <w:semiHidden/>
    <w:locked/>
    <w:rsid w:val="007941A7"/>
    <w:pPr>
      <w:spacing w:after="120"/>
    </w:pPr>
  </w:style>
  <w:style w:type="character" w:customStyle="1" w:styleId="BodyTextChar">
    <w:name w:val="Body Text Char"/>
    <w:basedOn w:val="DefaultParagraphFont"/>
    <w:link w:val="BodyText"/>
    <w:uiPriority w:val="99"/>
    <w:semiHidden/>
    <w:rsid w:val="000A22B7"/>
  </w:style>
  <w:style w:type="paragraph" w:styleId="Quote">
    <w:name w:val="Quote"/>
    <w:basedOn w:val="Normal"/>
    <w:next w:val="Normal"/>
    <w:link w:val="QuoteChar"/>
    <w:uiPriority w:val="29"/>
    <w:qFormat/>
    <w:locked/>
    <w:rsid w:val="00445AE2"/>
    <w:pPr>
      <w:spacing w:before="200"/>
      <w:ind w:left="864" w:right="864"/>
      <w:jc w:val="center"/>
    </w:pPr>
    <w:rPr>
      <w:i/>
      <w:iCs/>
      <w:color w:val="7D8386" w:themeColor="text1" w:themeTint="BF"/>
    </w:rPr>
  </w:style>
  <w:style w:type="character" w:customStyle="1" w:styleId="QuoteChar">
    <w:name w:val="Quote Char"/>
    <w:basedOn w:val="DefaultParagraphFont"/>
    <w:link w:val="Quote"/>
    <w:uiPriority w:val="29"/>
    <w:rsid w:val="000A22B7"/>
    <w:rPr>
      <w:i/>
      <w:iCs/>
      <w:color w:val="7D8386" w:themeColor="text1" w:themeTint="BF"/>
    </w:rPr>
  </w:style>
  <w:style w:type="paragraph" w:styleId="BalloonText">
    <w:name w:val="Balloon Text"/>
    <w:basedOn w:val="Normal"/>
    <w:link w:val="BalloonTextChar"/>
    <w:uiPriority w:val="99"/>
    <w:semiHidden/>
    <w:locked/>
    <w:rsid w:val="00772F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F2F"/>
    <w:rPr>
      <w:rFonts w:ascii="Segoe UI" w:hAnsi="Segoe UI" w:cs="Segoe UI"/>
      <w:sz w:val="18"/>
      <w:szCs w:val="18"/>
    </w:rPr>
  </w:style>
  <w:style w:type="paragraph" w:styleId="ListParagraph">
    <w:name w:val="List Paragraph"/>
    <w:basedOn w:val="Normal"/>
    <w:uiPriority w:val="34"/>
    <w:qFormat/>
    <w:locked/>
    <w:rsid w:val="009A2F70"/>
    <w:pPr>
      <w:ind w:left="720"/>
      <w:contextualSpacing/>
    </w:pPr>
  </w:style>
  <w:style w:type="paragraph" w:customStyle="1" w:styleId="TopicTitle">
    <w:name w:val="Topic Title"/>
    <w:aliases w:val="H1"/>
    <w:basedOn w:val="Heading1"/>
    <w:next w:val="Normal"/>
    <w:uiPriority w:val="2"/>
    <w:qFormat/>
    <w:locked/>
    <w:rsid w:val="000230D2"/>
    <w:pPr>
      <w:spacing w:before="40"/>
      <w:outlineLvl w:val="1"/>
    </w:pPr>
    <w:rPr>
      <w:color w:val="E87511" w:themeColor="background2"/>
    </w:rPr>
  </w:style>
  <w:style w:type="paragraph" w:customStyle="1" w:styleId="H2">
    <w:name w:val="H2"/>
    <w:basedOn w:val="Heading2"/>
    <w:next w:val="Normal"/>
    <w:uiPriority w:val="3"/>
    <w:qFormat/>
    <w:locked/>
    <w:rsid w:val="000230D2"/>
    <w:pPr>
      <w:outlineLvl w:val="2"/>
    </w:pPr>
    <w:rPr>
      <w:color w:val="005AC9" w:themeColor="accent4"/>
      <w:sz w:val="28"/>
    </w:rPr>
  </w:style>
  <w:style w:type="paragraph" w:customStyle="1" w:styleId="H3">
    <w:name w:val="H3"/>
    <w:basedOn w:val="Heading4"/>
    <w:next w:val="Normal"/>
    <w:uiPriority w:val="4"/>
    <w:qFormat/>
    <w:locked/>
    <w:rsid w:val="000230D2"/>
    <w:rPr>
      <w:color w:val="76A23F" w:themeColor="accent3"/>
    </w:rPr>
  </w:style>
  <w:style w:type="character" w:customStyle="1" w:styleId="Heading4Char">
    <w:name w:val="Heading 4 Char"/>
    <w:basedOn w:val="DefaultParagraphFont"/>
    <w:link w:val="Heading4"/>
    <w:uiPriority w:val="9"/>
    <w:semiHidden/>
    <w:rsid w:val="000230D2"/>
    <w:rPr>
      <w:rFonts w:asciiTheme="majorHAnsi" w:eastAsiaTheme="majorEastAsia" w:hAnsiTheme="majorHAnsi" w:cstheme="majorBidi"/>
      <w:i/>
      <w:iCs/>
      <w:color w:val="007982" w:themeColor="accent1" w:themeShade="BF"/>
    </w:rPr>
  </w:style>
  <w:style w:type="paragraph" w:customStyle="1" w:styleId="H4">
    <w:name w:val="H4"/>
    <w:basedOn w:val="Heading5"/>
    <w:uiPriority w:val="4"/>
    <w:semiHidden/>
    <w:qFormat/>
    <w:locked/>
    <w:rsid w:val="000230D2"/>
  </w:style>
  <w:style w:type="character" w:customStyle="1" w:styleId="Heading5Char">
    <w:name w:val="Heading 5 Char"/>
    <w:basedOn w:val="DefaultParagraphFont"/>
    <w:link w:val="Heading5"/>
    <w:uiPriority w:val="9"/>
    <w:semiHidden/>
    <w:rsid w:val="000230D2"/>
    <w:rPr>
      <w:rFonts w:asciiTheme="majorHAnsi" w:eastAsiaTheme="majorEastAsia" w:hAnsiTheme="majorHAnsi" w:cstheme="majorBidi"/>
      <w:color w:val="007982" w:themeColor="accent1" w:themeShade="BF"/>
    </w:rPr>
  </w:style>
  <w:style w:type="paragraph" w:customStyle="1" w:styleId="H5">
    <w:name w:val="H5"/>
    <w:basedOn w:val="Heading6"/>
    <w:uiPriority w:val="5"/>
    <w:semiHidden/>
    <w:qFormat/>
    <w:locked/>
    <w:rsid w:val="000230D2"/>
  </w:style>
  <w:style w:type="character" w:customStyle="1" w:styleId="Heading6Char">
    <w:name w:val="Heading 6 Char"/>
    <w:basedOn w:val="DefaultParagraphFont"/>
    <w:link w:val="Heading6"/>
    <w:uiPriority w:val="9"/>
    <w:semiHidden/>
    <w:rsid w:val="000230D2"/>
    <w:rPr>
      <w:rFonts w:asciiTheme="majorHAnsi" w:eastAsiaTheme="majorEastAsia" w:hAnsiTheme="majorHAnsi" w:cstheme="majorBidi"/>
      <w:color w:val="005056" w:themeColor="accent1" w:themeShade="7F"/>
    </w:rPr>
  </w:style>
  <w:style w:type="paragraph" w:customStyle="1" w:styleId="H6">
    <w:name w:val="H6"/>
    <w:basedOn w:val="Heading7"/>
    <w:uiPriority w:val="5"/>
    <w:semiHidden/>
    <w:qFormat/>
    <w:locked/>
    <w:rsid w:val="000230D2"/>
  </w:style>
  <w:style w:type="character" w:customStyle="1" w:styleId="Heading7Char">
    <w:name w:val="Heading 7 Char"/>
    <w:basedOn w:val="DefaultParagraphFont"/>
    <w:link w:val="Heading7"/>
    <w:uiPriority w:val="9"/>
    <w:semiHidden/>
    <w:rsid w:val="000230D2"/>
    <w:rPr>
      <w:rFonts w:asciiTheme="majorHAnsi" w:eastAsiaTheme="majorEastAsia" w:hAnsiTheme="majorHAnsi" w:cstheme="majorBidi"/>
      <w:i/>
      <w:iCs/>
      <w:color w:val="005056" w:themeColor="accent1" w:themeShade="7F"/>
    </w:rPr>
  </w:style>
  <w:style w:type="character" w:styleId="CommentReference">
    <w:name w:val="annotation reference"/>
    <w:basedOn w:val="DefaultParagraphFont"/>
    <w:uiPriority w:val="99"/>
    <w:semiHidden/>
    <w:locked/>
    <w:rsid w:val="006C6D79"/>
    <w:rPr>
      <w:sz w:val="16"/>
      <w:szCs w:val="16"/>
    </w:rPr>
  </w:style>
  <w:style w:type="paragraph" w:styleId="CommentText">
    <w:name w:val="annotation text"/>
    <w:basedOn w:val="Normal"/>
    <w:link w:val="CommentTextChar"/>
    <w:uiPriority w:val="99"/>
    <w:locked/>
    <w:rsid w:val="006C6D79"/>
    <w:pPr>
      <w:spacing w:line="240" w:lineRule="auto"/>
    </w:pPr>
    <w:rPr>
      <w:sz w:val="20"/>
      <w:szCs w:val="20"/>
    </w:rPr>
  </w:style>
  <w:style w:type="character" w:customStyle="1" w:styleId="CommentTextChar">
    <w:name w:val="Comment Text Char"/>
    <w:basedOn w:val="DefaultParagraphFont"/>
    <w:link w:val="CommentText"/>
    <w:uiPriority w:val="99"/>
    <w:rsid w:val="006C6D79"/>
    <w:rPr>
      <w:sz w:val="20"/>
      <w:szCs w:val="20"/>
    </w:rPr>
  </w:style>
  <w:style w:type="paragraph" w:styleId="CommentSubject">
    <w:name w:val="annotation subject"/>
    <w:basedOn w:val="CommentText"/>
    <w:next w:val="CommentText"/>
    <w:link w:val="CommentSubjectChar"/>
    <w:uiPriority w:val="99"/>
    <w:semiHidden/>
    <w:locked/>
    <w:rsid w:val="00CD05B3"/>
    <w:rPr>
      <w:b/>
      <w:bCs/>
    </w:rPr>
  </w:style>
  <w:style w:type="character" w:customStyle="1" w:styleId="CommentSubjectChar">
    <w:name w:val="Comment Subject Char"/>
    <w:basedOn w:val="CommentTextChar"/>
    <w:link w:val="CommentSubject"/>
    <w:uiPriority w:val="99"/>
    <w:semiHidden/>
    <w:rsid w:val="00CD05B3"/>
    <w:rPr>
      <w:b/>
      <w:bCs/>
      <w:sz w:val="20"/>
      <w:szCs w:val="20"/>
    </w:rPr>
  </w:style>
  <w:style w:type="character" w:styleId="Hyperlink">
    <w:name w:val="Hyperlink"/>
    <w:basedOn w:val="DefaultParagraphFont"/>
    <w:uiPriority w:val="99"/>
    <w:semiHidden/>
    <w:locked/>
    <w:rsid w:val="00CD05B3"/>
    <w:rPr>
      <w:color w:val="565A5C" w:themeColor="hyperlink"/>
      <w:u w:val="single"/>
    </w:rPr>
  </w:style>
  <w:style w:type="table" w:customStyle="1" w:styleId="TableGrid1">
    <w:name w:val="Table Grid1"/>
    <w:basedOn w:val="TableNormal"/>
    <w:next w:val="TableGrid"/>
    <w:uiPriority w:val="59"/>
    <w:locked/>
    <w:rsid w:val="00123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_"/>
    <w:basedOn w:val="DefaultParagraphFont"/>
    <w:rsid w:val="002A35D5"/>
  </w:style>
  <w:style w:type="character" w:styleId="UnresolvedMention">
    <w:name w:val="Unresolved Mention"/>
    <w:basedOn w:val="DefaultParagraphFont"/>
    <w:uiPriority w:val="99"/>
    <w:semiHidden/>
    <w:unhideWhenUsed/>
    <w:rsid w:val="00C42017"/>
    <w:rPr>
      <w:color w:val="605E5C"/>
      <w:shd w:val="clear" w:color="auto" w:fill="E1DFDD"/>
    </w:rPr>
  </w:style>
  <w:style w:type="character" w:styleId="FollowedHyperlink">
    <w:name w:val="FollowedHyperlink"/>
    <w:basedOn w:val="DefaultParagraphFont"/>
    <w:uiPriority w:val="99"/>
    <w:semiHidden/>
    <w:locked/>
    <w:rsid w:val="00C42017"/>
    <w:rPr>
      <w:color w:val="D7D7D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2186">
      <w:bodyDiv w:val="1"/>
      <w:marLeft w:val="0"/>
      <w:marRight w:val="0"/>
      <w:marTop w:val="0"/>
      <w:marBottom w:val="0"/>
      <w:divBdr>
        <w:top w:val="none" w:sz="0" w:space="0" w:color="auto"/>
        <w:left w:val="none" w:sz="0" w:space="0" w:color="auto"/>
        <w:bottom w:val="none" w:sz="0" w:space="0" w:color="auto"/>
        <w:right w:val="none" w:sz="0" w:space="0" w:color="auto"/>
      </w:divBdr>
      <w:divsChild>
        <w:div w:id="55469903">
          <w:marLeft w:val="0"/>
          <w:marRight w:val="0"/>
          <w:marTop w:val="0"/>
          <w:marBottom w:val="0"/>
          <w:divBdr>
            <w:top w:val="none" w:sz="0" w:space="0" w:color="auto"/>
            <w:left w:val="none" w:sz="0" w:space="0" w:color="auto"/>
            <w:bottom w:val="none" w:sz="0" w:space="0" w:color="auto"/>
            <w:right w:val="none" w:sz="0" w:space="0" w:color="auto"/>
          </w:divBdr>
        </w:div>
        <w:div w:id="1672293340">
          <w:marLeft w:val="0"/>
          <w:marRight w:val="0"/>
          <w:marTop w:val="0"/>
          <w:marBottom w:val="0"/>
          <w:divBdr>
            <w:top w:val="none" w:sz="0" w:space="0" w:color="auto"/>
            <w:left w:val="none" w:sz="0" w:space="0" w:color="auto"/>
            <w:bottom w:val="none" w:sz="0" w:space="0" w:color="auto"/>
            <w:right w:val="none" w:sz="0" w:space="0" w:color="auto"/>
          </w:divBdr>
        </w:div>
        <w:div w:id="992951089">
          <w:marLeft w:val="0"/>
          <w:marRight w:val="0"/>
          <w:marTop w:val="0"/>
          <w:marBottom w:val="0"/>
          <w:divBdr>
            <w:top w:val="none" w:sz="0" w:space="0" w:color="auto"/>
            <w:left w:val="none" w:sz="0" w:space="0" w:color="auto"/>
            <w:bottom w:val="none" w:sz="0" w:space="0" w:color="auto"/>
            <w:right w:val="none" w:sz="0" w:space="0" w:color="auto"/>
          </w:divBdr>
        </w:div>
        <w:div w:id="1402409005">
          <w:marLeft w:val="0"/>
          <w:marRight w:val="0"/>
          <w:marTop w:val="0"/>
          <w:marBottom w:val="0"/>
          <w:divBdr>
            <w:top w:val="none" w:sz="0" w:space="0" w:color="auto"/>
            <w:left w:val="none" w:sz="0" w:space="0" w:color="auto"/>
            <w:bottom w:val="none" w:sz="0" w:space="0" w:color="auto"/>
            <w:right w:val="none" w:sz="0" w:space="0" w:color="auto"/>
          </w:divBdr>
        </w:div>
        <w:div w:id="411464630">
          <w:marLeft w:val="0"/>
          <w:marRight w:val="0"/>
          <w:marTop w:val="0"/>
          <w:marBottom w:val="0"/>
          <w:divBdr>
            <w:top w:val="none" w:sz="0" w:space="0" w:color="auto"/>
            <w:left w:val="none" w:sz="0" w:space="0" w:color="auto"/>
            <w:bottom w:val="none" w:sz="0" w:space="0" w:color="auto"/>
            <w:right w:val="none" w:sz="0" w:space="0" w:color="auto"/>
          </w:divBdr>
        </w:div>
        <w:div w:id="994727340">
          <w:marLeft w:val="0"/>
          <w:marRight w:val="0"/>
          <w:marTop w:val="0"/>
          <w:marBottom w:val="0"/>
          <w:divBdr>
            <w:top w:val="none" w:sz="0" w:space="0" w:color="auto"/>
            <w:left w:val="none" w:sz="0" w:space="0" w:color="auto"/>
            <w:bottom w:val="none" w:sz="0" w:space="0" w:color="auto"/>
            <w:right w:val="none" w:sz="0" w:space="0" w:color="auto"/>
          </w:divBdr>
        </w:div>
        <w:div w:id="1353072077">
          <w:marLeft w:val="0"/>
          <w:marRight w:val="0"/>
          <w:marTop w:val="0"/>
          <w:marBottom w:val="0"/>
          <w:divBdr>
            <w:top w:val="none" w:sz="0" w:space="0" w:color="auto"/>
            <w:left w:val="none" w:sz="0" w:space="0" w:color="auto"/>
            <w:bottom w:val="none" w:sz="0" w:space="0" w:color="auto"/>
            <w:right w:val="none" w:sz="0" w:space="0" w:color="auto"/>
          </w:divBdr>
        </w:div>
        <w:div w:id="2055084454">
          <w:marLeft w:val="0"/>
          <w:marRight w:val="0"/>
          <w:marTop w:val="0"/>
          <w:marBottom w:val="0"/>
          <w:divBdr>
            <w:top w:val="none" w:sz="0" w:space="0" w:color="auto"/>
            <w:left w:val="none" w:sz="0" w:space="0" w:color="auto"/>
            <w:bottom w:val="none" w:sz="0" w:space="0" w:color="auto"/>
            <w:right w:val="none" w:sz="0" w:space="0" w:color="auto"/>
          </w:divBdr>
        </w:div>
        <w:div w:id="363867289">
          <w:marLeft w:val="0"/>
          <w:marRight w:val="0"/>
          <w:marTop w:val="0"/>
          <w:marBottom w:val="0"/>
          <w:divBdr>
            <w:top w:val="none" w:sz="0" w:space="0" w:color="auto"/>
            <w:left w:val="none" w:sz="0" w:space="0" w:color="auto"/>
            <w:bottom w:val="none" w:sz="0" w:space="0" w:color="auto"/>
            <w:right w:val="none" w:sz="0" w:space="0" w:color="auto"/>
          </w:divBdr>
        </w:div>
        <w:div w:id="1784423">
          <w:marLeft w:val="0"/>
          <w:marRight w:val="0"/>
          <w:marTop w:val="0"/>
          <w:marBottom w:val="0"/>
          <w:divBdr>
            <w:top w:val="none" w:sz="0" w:space="0" w:color="auto"/>
            <w:left w:val="none" w:sz="0" w:space="0" w:color="auto"/>
            <w:bottom w:val="none" w:sz="0" w:space="0" w:color="auto"/>
            <w:right w:val="none" w:sz="0" w:space="0" w:color="auto"/>
          </w:divBdr>
        </w:div>
        <w:div w:id="421074154">
          <w:marLeft w:val="0"/>
          <w:marRight w:val="0"/>
          <w:marTop w:val="0"/>
          <w:marBottom w:val="0"/>
          <w:divBdr>
            <w:top w:val="none" w:sz="0" w:space="0" w:color="auto"/>
            <w:left w:val="none" w:sz="0" w:space="0" w:color="auto"/>
            <w:bottom w:val="none" w:sz="0" w:space="0" w:color="auto"/>
            <w:right w:val="none" w:sz="0" w:space="0" w:color="auto"/>
          </w:divBdr>
        </w:div>
        <w:div w:id="1882083969">
          <w:marLeft w:val="0"/>
          <w:marRight w:val="0"/>
          <w:marTop w:val="0"/>
          <w:marBottom w:val="0"/>
          <w:divBdr>
            <w:top w:val="none" w:sz="0" w:space="0" w:color="auto"/>
            <w:left w:val="none" w:sz="0" w:space="0" w:color="auto"/>
            <w:bottom w:val="none" w:sz="0" w:space="0" w:color="auto"/>
            <w:right w:val="none" w:sz="0" w:space="0" w:color="auto"/>
          </w:divBdr>
        </w:div>
        <w:div w:id="839004684">
          <w:marLeft w:val="0"/>
          <w:marRight w:val="0"/>
          <w:marTop w:val="0"/>
          <w:marBottom w:val="0"/>
          <w:divBdr>
            <w:top w:val="none" w:sz="0" w:space="0" w:color="auto"/>
            <w:left w:val="none" w:sz="0" w:space="0" w:color="auto"/>
            <w:bottom w:val="none" w:sz="0" w:space="0" w:color="auto"/>
            <w:right w:val="none" w:sz="0" w:space="0" w:color="auto"/>
          </w:divBdr>
        </w:div>
      </w:divsChild>
    </w:div>
    <w:div w:id="558321529">
      <w:bodyDiv w:val="1"/>
      <w:marLeft w:val="0"/>
      <w:marRight w:val="0"/>
      <w:marTop w:val="0"/>
      <w:marBottom w:val="0"/>
      <w:divBdr>
        <w:top w:val="none" w:sz="0" w:space="0" w:color="auto"/>
        <w:left w:val="none" w:sz="0" w:space="0" w:color="auto"/>
        <w:bottom w:val="none" w:sz="0" w:space="0" w:color="auto"/>
        <w:right w:val="none" w:sz="0" w:space="0" w:color="auto"/>
      </w:divBdr>
      <w:divsChild>
        <w:div w:id="1557815471">
          <w:marLeft w:val="0"/>
          <w:marRight w:val="0"/>
          <w:marTop w:val="0"/>
          <w:marBottom w:val="0"/>
          <w:divBdr>
            <w:top w:val="none" w:sz="0" w:space="0" w:color="auto"/>
            <w:left w:val="none" w:sz="0" w:space="0" w:color="auto"/>
            <w:bottom w:val="none" w:sz="0" w:space="0" w:color="auto"/>
            <w:right w:val="none" w:sz="0" w:space="0" w:color="auto"/>
          </w:divBdr>
        </w:div>
        <w:div w:id="1329602583">
          <w:marLeft w:val="0"/>
          <w:marRight w:val="0"/>
          <w:marTop w:val="0"/>
          <w:marBottom w:val="0"/>
          <w:divBdr>
            <w:top w:val="none" w:sz="0" w:space="0" w:color="auto"/>
            <w:left w:val="none" w:sz="0" w:space="0" w:color="auto"/>
            <w:bottom w:val="none" w:sz="0" w:space="0" w:color="auto"/>
            <w:right w:val="none" w:sz="0" w:space="0" w:color="auto"/>
          </w:divBdr>
        </w:div>
        <w:div w:id="735280465">
          <w:marLeft w:val="0"/>
          <w:marRight w:val="0"/>
          <w:marTop w:val="0"/>
          <w:marBottom w:val="0"/>
          <w:divBdr>
            <w:top w:val="none" w:sz="0" w:space="0" w:color="auto"/>
            <w:left w:val="none" w:sz="0" w:space="0" w:color="auto"/>
            <w:bottom w:val="none" w:sz="0" w:space="0" w:color="auto"/>
            <w:right w:val="none" w:sz="0" w:space="0" w:color="auto"/>
          </w:divBdr>
        </w:div>
        <w:div w:id="738674245">
          <w:marLeft w:val="0"/>
          <w:marRight w:val="0"/>
          <w:marTop w:val="0"/>
          <w:marBottom w:val="0"/>
          <w:divBdr>
            <w:top w:val="none" w:sz="0" w:space="0" w:color="auto"/>
            <w:left w:val="none" w:sz="0" w:space="0" w:color="auto"/>
            <w:bottom w:val="none" w:sz="0" w:space="0" w:color="auto"/>
            <w:right w:val="none" w:sz="0" w:space="0" w:color="auto"/>
          </w:divBdr>
        </w:div>
        <w:div w:id="1704675271">
          <w:marLeft w:val="0"/>
          <w:marRight w:val="0"/>
          <w:marTop w:val="0"/>
          <w:marBottom w:val="0"/>
          <w:divBdr>
            <w:top w:val="none" w:sz="0" w:space="0" w:color="auto"/>
            <w:left w:val="none" w:sz="0" w:space="0" w:color="auto"/>
            <w:bottom w:val="none" w:sz="0" w:space="0" w:color="auto"/>
            <w:right w:val="none" w:sz="0" w:space="0" w:color="auto"/>
          </w:divBdr>
        </w:div>
        <w:div w:id="1119833451">
          <w:marLeft w:val="0"/>
          <w:marRight w:val="0"/>
          <w:marTop w:val="0"/>
          <w:marBottom w:val="0"/>
          <w:divBdr>
            <w:top w:val="none" w:sz="0" w:space="0" w:color="auto"/>
            <w:left w:val="none" w:sz="0" w:space="0" w:color="auto"/>
            <w:bottom w:val="none" w:sz="0" w:space="0" w:color="auto"/>
            <w:right w:val="none" w:sz="0" w:space="0" w:color="auto"/>
          </w:divBdr>
        </w:div>
        <w:div w:id="831717497">
          <w:marLeft w:val="0"/>
          <w:marRight w:val="0"/>
          <w:marTop w:val="0"/>
          <w:marBottom w:val="0"/>
          <w:divBdr>
            <w:top w:val="none" w:sz="0" w:space="0" w:color="auto"/>
            <w:left w:val="none" w:sz="0" w:space="0" w:color="auto"/>
            <w:bottom w:val="none" w:sz="0" w:space="0" w:color="auto"/>
            <w:right w:val="none" w:sz="0" w:space="0" w:color="auto"/>
          </w:divBdr>
        </w:div>
        <w:div w:id="788554015">
          <w:marLeft w:val="0"/>
          <w:marRight w:val="0"/>
          <w:marTop w:val="0"/>
          <w:marBottom w:val="0"/>
          <w:divBdr>
            <w:top w:val="none" w:sz="0" w:space="0" w:color="auto"/>
            <w:left w:val="none" w:sz="0" w:space="0" w:color="auto"/>
            <w:bottom w:val="none" w:sz="0" w:space="0" w:color="auto"/>
            <w:right w:val="none" w:sz="0" w:space="0" w:color="auto"/>
          </w:divBdr>
        </w:div>
        <w:div w:id="347028689">
          <w:marLeft w:val="0"/>
          <w:marRight w:val="0"/>
          <w:marTop w:val="0"/>
          <w:marBottom w:val="0"/>
          <w:divBdr>
            <w:top w:val="none" w:sz="0" w:space="0" w:color="auto"/>
            <w:left w:val="none" w:sz="0" w:space="0" w:color="auto"/>
            <w:bottom w:val="none" w:sz="0" w:space="0" w:color="auto"/>
            <w:right w:val="none" w:sz="0" w:space="0" w:color="auto"/>
          </w:divBdr>
        </w:div>
        <w:div w:id="1143739052">
          <w:marLeft w:val="0"/>
          <w:marRight w:val="0"/>
          <w:marTop w:val="0"/>
          <w:marBottom w:val="0"/>
          <w:divBdr>
            <w:top w:val="none" w:sz="0" w:space="0" w:color="auto"/>
            <w:left w:val="none" w:sz="0" w:space="0" w:color="auto"/>
            <w:bottom w:val="none" w:sz="0" w:space="0" w:color="auto"/>
            <w:right w:val="none" w:sz="0" w:space="0" w:color="auto"/>
          </w:divBdr>
        </w:div>
        <w:div w:id="1448239145">
          <w:marLeft w:val="0"/>
          <w:marRight w:val="0"/>
          <w:marTop w:val="0"/>
          <w:marBottom w:val="0"/>
          <w:divBdr>
            <w:top w:val="none" w:sz="0" w:space="0" w:color="auto"/>
            <w:left w:val="none" w:sz="0" w:space="0" w:color="auto"/>
            <w:bottom w:val="none" w:sz="0" w:space="0" w:color="auto"/>
            <w:right w:val="none" w:sz="0" w:space="0" w:color="auto"/>
          </w:divBdr>
        </w:div>
        <w:div w:id="526023416">
          <w:marLeft w:val="0"/>
          <w:marRight w:val="0"/>
          <w:marTop w:val="0"/>
          <w:marBottom w:val="0"/>
          <w:divBdr>
            <w:top w:val="none" w:sz="0" w:space="0" w:color="auto"/>
            <w:left w:val="none" w:sz="0" w:space="0" w:color="auto"/>
            <w:bottom w:val="none" w:sz="0" w:space="0" w:color="auto"/>
            <w:right w:val="none" w:sz="0" w:space="0" w:color="auto"/>
          </w:divBdr>
        </w:div>
        <w:div w:id="719324675">
          <w:marLeft w:val="0"/>
          <w:marRight w:val="0"/>
          <w:marTop w:val="0"/>
          <w:marBottom w:val="0"/>
          <w:divBdr>
            <w:top w:val="none" w:sz="0" w:space="0" w:color="auto"/>
            <w:left w:val="none" w:sz="0" w:space="0" w:color="auto"/>
            <w:bottom w:val="none" w:sz="0" w:space="0" w:color="auto"/>
            <w:right w:val="none" w:sz="0" w:space="0" w:color="auto"/>
          </w:divBdr>
        </w:div>
      </w:divsChild>
    </w:div>
    <w:div w:id="702285434">
      <w:bodyDiv w:val="1"/>
      <w:marLeft w:val="0"/>
      <w:marRight w:val="0"/>
      <w:marTop w:val="0"/>
      <w:marBottom w:val="0"/>
      <w:divBdr>
        <w:top w:val="none" w:sz="0" w:space="0" w:color="auto"/>
        <w:left w:val="none" w:sz="0" w:space="0" w:color="auto"/>
        <w:bottom w:val="none" w:sz="0" w:space="0" w:color="auto"/>
        <w:right w:val="none" w:sz="0" w:space="0" w:color="auto"/>
      </w:divBdr>
      <w:divsChild>
        <w:div w:id="1647322349">
          <w:marLeft w:val="0"/>
          <w:marRight w:val="0"/>
          <w:marTop w:val="0"/>
          <w:marBottom w:val="0"/>
          <w:divBdr>
            <w:top w:val="none" w:sz="0" w:space="0" w:color="auto"/>
            <w:left w:val="none" w:sz="0" w:space="0" w:color="auto"/>
            <w:bottom w:val="none" w:sz="0" w:space="0" w:color="auto"/>
            <w:right w:val="none" w:sz="0" w:space="0" w:color="auto"/>
          </w:divBdr>
        </w:div>
        <w:div w:id="803424407">
          <w:marLeft w:val="0"/>
          <w:marRight w:val="0"/>
          <w:marTop w:val="0"/>
          <w:marBottom w:val="0"/>
          <w:divBdr>
            <w:top w:val="none" w:sz="0" w:space="0" w:color="auto"/>
            <w:left w:val="none" w:sz="0" w:space="0" w:color="auto"/>
            <w:bottom w:val="none" w:sz="0" w:space="0" w:color="auto"/>
            <w:right w:val="none" w:sz="0" w:space="0" w:color="auto"/>
          </w:divBdr>
        </w:div>
        <w:div w:id="1724871084">
          <w:marLeft w:val="0"/>
          <w:marRight w:val="0"/>
          <w:marTop w:val="0"/>
          <w:marBottom w:val="0"/>
          <w:divBdr>
            <w:top w:val="none" w:sz="0" w:space="0" w:color="auto"/>
            <w:left w:val="none" w:sz="0" w:space="0" w:color="auto"/>
            <w:bottom w:val="none" w:sz="0" w:space="0" w:color="auto"/>
            <w:right w:val="none" w:sz="0" w:space="0" w:color="auto"/>
          </w:divBdr>
        </w:div>
        <w:div w:id="1960601560">
          <w:marLeft w:val="0"/>
          <w:marRight w:val="0"/>
          <w:marTop w:val="0"/>
          <w:marBottom w:val="0"/>
          <w:divBdr>
            <w:top w:val="none" w:sz="0" w:space="0" w:color="auto"/>
            <w:left w:val="none" w:sz="0" w:space="0" w:color="auto"/>
            <w:bottom w:val="none" w:sz="0" w:space="0" w:color="auto"/>
            <w:right w:val="none" w:sz="0" w:space="0" w:color="auto"/>
          </w:divBdr>
        </w:div>
        <w:div w:id="39597371">
          <w:marLeft w:val="0"/>
          <w:marRight w:val="0"/>
          <w:marTop w:val="0"/>
          <w:marBottom w:val="0"/>
          <w:divBdr>
            <w:top w:val="none" w:sz="0" w:space="0" w:color="auto"/>
            <w:left w:val="none" w:sz="0" w:space="0" w:color="auto"/>
            <w:bottom w:val="none" w:sz="0" w:space="0" w:color="auto"/>
            <w:right w:val="none" w:sz="0" w:space="0" w:color="auto"/>
          </w:divBdr>
        </w:div>
        <w:div w:id="516768735">
          <w:marLeft w:val="0"/>
          <w:marRight w:val="0"/>
          <w:marTop w:val="0"/>
          <w:marBottom w:val="0"/>
          <w:divBdr>
            <w:top w:val="none" w:sz="0" w:space="0" w:color="auto"/>
            <w:left w:val="none" w:sz="0" w:space="0" w:color="auto"/>
            <w:bottom w:val="none" w:sz="0" w:space="0" w:color="auto"/>
            <w:right w:val="none" w:sz="0" w:space="0" w:color="auto"/>
          </w:divBdr>
        </w:div>
        <w:div w:id="1485587400">
          <w:marLeft w:val="0"/>
          <w:marRight w:val="0"/>
          <w:marTop w:val="0"/>
          <w:marBottom w:val="0"/>
          <w:divBdr>
            <w:top w:val="none" w:sz="0" w:space="0" w:color="auto"/>
            <w:left w:val="none" w:sz="0" w:space="0" w:color="auto"/>
            <w:bottom w:val="none" w:sz="0" w:space="0" w:color="auto"/>
            <w:right w:val="none" w:sz="0" w:space="0" w:color="auto"/>
          </w:divBdr>
        </w:div>
        <w:div w:id="1670983389">
          <w:marLeft w:val="0"/>
          <w:marRight w:val="0"/>
          <w:marTop w:val="0"/>
          <w:marBottom w:val="0"/>
          <w:divBdr>
            <w:top w:val="none" w:sz="0" w:space="0" w:color="auto"/>
            <w:left w:val="none" w:sz="0" w:space="0" w:color="auto"/>
            <w:bottom w:val="none" w:sz="0" w:space="0" w:color="auto"/>
            <w:right w:val="none" w:sz="0" w:space="0" w:color="auto"/>
          </w:divBdr>
        </w:div>
        <w:div w:id="1819221791">
          <w:marLeft w:val="0"/>
          <w:marRight w:val="0"/>
          <w:marTop w:val="0"/>
          <w:marBottom w:val="0"/>
          <w:divBdr>
            <w:top w:val="none" w:sz="0" w:space="0" w:color="auto"/>
            <w:left w:val="none" w:sz="0" w:space="0" w:color="auto"/>
            <w:bottom w:val="none" w:sz="0" w:space="0" w:color="auto"/>
            <w:right w:val="none" w:sz="0" w:space="0" w:color="auto"/>
          </w:divBdr>
        </w:div>
        <w:div w:id="186917957">
          <w:marLeft w:val="0"/>
          <w:marRight w:val="0"/>
          <w:marTop w:val="0"/>
          <w:marBottom w:val="0"/>
          <w:divBdr>
            <w:top w:val="none" w:sz="0" w:space="0" w:color="auto"/>
            <w:left w:val="none" w:sz="0" w:space="0" w:color="auto"/>
            <w:bottom w:val="none" w:sz="0" w:space="0" w:color="auto"/>
            <w:right w:val="none" w:sz="0" w:space="0" w:color="auto"/>
          </w:divBdr>
        </w:div>
        <w:div w:id="1958683083">
          <w:marLeft w:val="0"/>
          <w:marRight w:val="0"/>
          <w:marTop w:val="0"/>
          <w:marBottom w:val="0"/>
          <w:divBdr>
            <w:top w:val="none" w:sz="0" w:space="0" w:color="auto"/>
            <w:left w:val="none" w:sz="0" w:space="0" w:color="auto"/>
            <w:bottom w:val="none" w:sz="0" w:space="0" w:color="auto"/>
            <w:right w:val="none" w:sz="0" w:space="0" w:color="auto"/>
          </w:divBdr>
        </w:div>
        <w:div w:id="1782336701">
          <w:marLeft w:val="0"/>
          <w:marRight w:val="0"/>
          <w:marTop w:val="0"/>
          <w:marBottom w:val="0"/>
          <w:divBdr>
            <w:top w:val="none" w:sz="0" w:space="0" w:color="auto"/>
            <w:left w:val="none" w:sz="0" w:space="0" w:color="auto"/>
            <w:bottom w:val="none" w:sz="0" w:space="0" w:color="auto"/>
            <w:right w:val="none" w:sz="0" w:space="0" w:color="auto"/>
          </w:divBdr>
        </w:div>
        <w:div w:id="344133037">
          <w:marLeft w:val="0"/>
          <w:marRight w:val="0"/>
          <w:marTop w:val="0"/>
          <w:marBottom w:val="0"/>
          <w:divBdr>
            <w:top w:val="none" w:sz="0" w:space="0" w:color="auto"/>
            <w:left w:val="none" w:sz="0" w:space="0" w:color="auto"/>
            <w:bottom w:val="none" w:sz="0" w:space="0" w:color="auto"/>
            <w:right w:val="none" w:sz="0" w:space="0" w:color="auto"/>
          </w:divBdr>
        </w:div>
      </w:divsChild>
    </w:div>
    <w:div w:id="1357392551">
      <w:bodyDiv w:val="1"/>
      <w:marLeft w:val="0"/>
      <w:marRight w:val="0"/>
      <w:marTop w:val="0"/>
      <w:marBottom w:val="0"/>
      <w:divBdr>
        <w:top w:val="none" w:sz="0" w:space="0" w:color="auto"/>
        <w:left w:val="none" w:sz="0" w:space="0" w:color="auto"/>
        <w:bottom w:val="none" w:sz="0" w:space="0" w:color="auto"/>
        <w:right w:val="none" w:sz="0" w:space="0" w:color="auto"/>
      </w:divBdr>
      <w:divsChild>
        <w:div w:id="1959487167">
          <w:marLeft w:val="0"/>
          <w:marRight w:val="0"/>
          <w:marTop w:val="0"/>
          <w:marBottom w:val="0"/>
          <w:divBdr>
            <w:top w:val="none" w:sz="0" w:space="0" w:color="auto"/>
            <w:left w:val="none" w:sz="0" w:space="0" w:color="auto"/>
            <w:bottom w:val="none" w:sz="0" w:space="0" w:color="auto"/>
            <w:right w:val="none" w:sz="0" w:space="0" w:color="auto"/>
          </w:divBdr>
        </w:div>
        <w:div w:id="1331328017">
          <w:marLeft w:val="0"/>
          <w:marRight w:val="0"/>
          <w:marTop w:val="0"/>
          <w:marBottom w:val="0"/>
          <w:divBdr>
            <w:top w:val="none" w:sz="0" w:space="0" w:color="auto"/>
            <w:left w:val="none" w:sz="0" w:space="0" w:color="auto"/>
            <w:bottom w:val="none" w:sz="0" w:space="0" w:color="auto"/>
            <w:right w:val="none" w:sz="0" w:space="0" w:color="auto"/>
          </w:divBdr>
        </w:div>
        <w:div w:id="1417895191">
          <w:marLeft w:val="0"/>
          <w:marRight w:val="0"/>
          <w:marTop w:val="0"/>
          <w:marBottom w:val="0"/>
          <w:divBdr>
            <w:top w:val="none" w:sz="0" w:space="0" w:color="auto"/>
            <w:left w:val="none" w:sz="0" w:space="0" w:color="auto"/>
            <w:bottom w:val="none" w:sz="0" w:space="0" w:color="auto"/>
            <w:right w:val="none" w:sz="0" w:space="0" w:color="auto"/>
          </w:divBdr>
        </w:div>
        <w:div w:id="1380322722">
          <w:marLeft w:val="0"/>
          <w:marRight w:val="0"/>
          <w:marTop w:val="0"/>
          <w:marBottom w:val="0"/>
          <w:divBdr>
            <w:top w:val="none" w:sz="0" w:space="0" w:color="auto"/>
            <w:left w:val="none" w:sz="0" w:space="0" w:color="auto"/>
            <w:bottom w:val="none" w:sz="0" w:space="0" w:color="auto"/>
            <w:right w:val="none" w:sz="0" w:space="0" w:color="auto"/>
          </w:divBdr>
        </w:div>
        <w:div w:id="2051417197">
          <w:marLeft w:val="0"/>
          <w:marRight w:val="0"/>
          <w:marTop w:val="0"/>
          <w:marBottom w:val="0"/>
          <w:divBdr>
            <w:top w:val="none" w:sz="0" w:space="0" w:color="auto"/>
            <w:left w:val="none" w:sz="0" w:space="0" w:color="auto"/>
            <w:bottom w:val="none" w:sz="0" w:space="0" w:color="auto"/>
            <w:right w:val="none" w:sz="0" w:space="0" w:color="auto"/>
          </w:divBdr>
        </w:div>
        <w:div w:id="1819807125">
          <w:marLeft w:val="0"/>
          <w:marRight w:val="0"/>
          <w:marTop w:val="0"/>
          <w:marBottom w:val="0"/>
          <w:divBdr>
            <w:top w:val="none" w:sz="0" w:space="0" w:color="auto"/>
            <w:left w:val="none" w:sz="0" w:space="0" w:color="auto"/>
            <w:bottom w:val="none" w:sz="0" w:space="0" w:color="auto"/>
            <w:right w:val="none" w:sz="0" w:space="0" w:color="auto"/>
          </w:divBdr>
        </w:div>
        <w:div w:id="430976906">
          <w:marLeft w:val="0"/>
          <w:marRight w:val="0"/>
          <w:marTop w:val="0"/>
          <w:marBottom w:val="0"/>
          <w:divBdr>
            <w:top w:val="none" w:sz="0" w:space="0" w:color="auto"/>
            <w:left w:val="none" w:sz="0" w:space="0" w:color="auto"/>
            <w:bottom w:val="none" w:sz="0" w:space="0" w:color="auto"/>
            <w:right w:val="none" w:sz="0" w:space="0" w:color="auto"/>
          </w:divBdr>
        </w:div>
        <w:div w:id="1634023839">
          <w:marLeft w:val="0"/>
          <w:marRight w:val="0"/>
          <w:marTop w:val="0"/>
          <w:marBottom w:val="0"/>
          <w:divBdr>
            <w:top w:val="none" w:sz="0" w:space="0" w:color="auto"/>
            <w:left w:val="none" w:sz="0" w:space="0" w:color="auto"/>
            <w:bottom w:val="none" w:sz="0" w:space="0" w:color="auto"/>
            <w:right w:val="none" w:sz="0" w:space="0" w:color="auto"/>
          </w:divBdr>
        </w:div>
        <w:div w:id="315188959">
          <w:marLeft w:val="0"/>
          <w:marRight w:val="0"/>
          <w:marTop w:val="0"/>
          <w:marBottom w:val="0"/>
          <w:divBdr>
            <w:top w:val="none" w:sz="0" w:space="0" w:color="auto"/>
            <w:left w:val="none" w:sz="0" w:space="0" w:color="auto"/>
            <w:bottom w:val="none" w:sz="0" w:space="0" w:color="auto"/>
            <w:right w:val="none" w:sz="0" w:space="0" w:color="auto"/>
          </w:divBdr>
        </w:div>
        <w:div w:id="761729462">
          <w:marLeft w:val="0"/>
          <w:marRight w:val="0"/>
          <w:marTop w:val="0"/>
          <w:marBottom w:val="0"/>
          <w:divBdr>
            <w:top w:val="none" w:sz="0" w:space="0" w:color="auto"/>
            <w:left w:val="none" w:sz="0" w:space="0" w:color="auto"/>
            <w:bottom w:val="none" w:sz="0" w:space="0" w:color="auto"/>
            <w:right w:val="none" w:sz="0" w:space="0" w:color="auto"/>
          </w:divBdr>
        </w:div>
        <w:div w:id="77361919">
          <w:marLeft w:val="0"/>
          <w:marRight w:val="0"/>
          <w:marTop w:val="0"/>
          <w:marBottom w:val="0"/>
          <w:divBdr>
            <w:top w:val="none" w:sz="0" w:space="0" w:color="auto"/>
            <w:left w:val="none" w:sz="0" w:space="0" w:color="auto"/>
            <w:bottom w:val="none" w:sz="0" w:space="0" w:color="auto"/>
            <w:right w:val="none" w:sz="0" w:space="0" w:color="auto"/>
          </w:divBdr>
        </w:div>
        <w:div w:id="1307710142">
          <w:marLeft w:val="0"/>
          <w:marRight w:val="0"/>
          <w:marTop w:val="0"/>
          <w:marBottom w:val="0"/>
          <w:divBdr>
            <w:top w:val="none" w:sz="0" w:space="0" w:color="auto"/>
            <w:left w:val="none" w:sz="0" w:space="0" w:color="auto"/>
            <w:bottom w:val="none" w:sz="0" w:space="0" w:color="auto"/>
            <w:right w:val="none" w:sz="0" w:space="0" w:color="auto"/>
          </w:divBdr>
        </w:div>
        <w:div w:id="450899940">
          <w:marLeft w:val="0"/>
          <w:marRight w:val="0"/>
          <w:marTop w:val="0"/>
          <w:marBottom w:val="0"/>
          <w:divBdr>
            <w:top w:val="none" w:sz="0" w:space="0" w:color="auto"/>
            <w:left w:val="none" w:sz="0" w:space="0" w:color="auto"/>
            <w:bottom w:val="none" w:sz="0" w:space="0" w:color="auto"/>
            <w:right w:val="none" w:sz="0" w:space="0" w:color="auto"/>
          </w:divBdr>
        </w:div>
      </w:divsChild>
    </w:div>
    <w:div w:id="1871410647">
      <w:bodyDiv w:val="1"/>
      <w:marLeft w:val="0"/>
      <w:marRight w:val="0"/>
      <w:marTop w:val="0"/>
      <w:marBottom w:val="0"/>
      <w:divBdr>
        <w:top w:val="none" w:sz="0" w:space="0" w:color="auto"/>
        <w:left w:val="none" w:sz="0" w:space="0" w:color="auto"/>
        <w:bottom w:val="none" w:sz="0" w:space="0" w:color="auto"/>
        <w:right w:val="none" w:sz="0" w:space="0" w:color="auto"/>
      </w:divBdr>
      <w:divsChild>
        <w:div w:id="2000693450">
          <w:marLeft w:val="0"/>
          <w:marRight w:val="0"/>
          <w:marTop w:val="0"/>
          <w:marBottom w:val="0"/>
          <w:divBdr>
            <w:top w:val="none" w:sz="0" w:space="0" w:color="auto"/>
            <w:left w:val="none" w:sz="0" w:space="0" w:color="auto"/>
            <w:bottom w:val="none" w:sz="0" w:space="0" w:color="auto"/>
            <w:right w:val="none" w:sz="0" w:space="0" w:color="auto"/>
          </w:divBdr>
        </w:div>
        <w:div w:id="1516380316">
          <w:marLeft w:val="0"/>
          <w:marRight w:val="0"/>
          <w:marTop w:val="0"/>
          <w:marBottom w:val="0"/>
          <w:divBdr>
            <w:top w:val="none" w:sz="0" w:space="0" w:color="auto"/>
            <w:left w:val="none" w:sz="0" w:space="0" w:color="auto"/>
            <w:bottom w:val="none" w:sz="0" w:space="0" w:color="auto"/>
            <w:right w:val="none" w:sz="0" w:space="0" w:color="auto"/>
          </w:divBdr>
        </w:div>
        <w:div w:id="79180937">
          <w:marLeft w:val="0"/>
          <w:marRight w:val="0"/>
          <w:marTop w:val="0"/>
          <w:marBottom w:val="0"/>
          <w:divBdr>
            <w:top w:val="none" w:sz="0" w:space="0" w:color="auto"/>
            <w:left w:val="none" w:sz="0" w:space="0" w:color="auto"/>
            <w:bottom w:val="none" w:sz="0" w:space="0" w:color="auto"/>
            <w:right w:val="none" w:sz="0" w:space="0" w:color="auto"/>
          </w:divBdr>
        </w:div>
        <w:div w:id="56903921">
          <w:marLeft w:val="0"/>
          <w:marRight w:val="0"/>
          <w:marTop w:val="0"/>
          <w:marBottom w:val="0"/>
          <w:divBdr>
            <w:top w:val="none" w:sz="0" w:space="0" w:color="auto"/>
            <w:left w:val="none" w:sz="0" w:space="0" w:color="auto"/>
            <w:bottom w:val="none" w:sz="0" w:space="0" w:color="auto"/>
            <w:right w:val="none" w:sz="0" w:space="0" w:color="auto"/>
          </w:divBdr>
        </w:div>
        <w:div w:id="1840538210">
          <w:marLeft w:val="0"/>
          <w:marRight w:val="0"/>
          <w:marTop w:val="0"/>
          <w:marBottom w:val="0"/>
          <w:divBdr>
            <w:top w:val="none" w:sz="0" w:space="0" w:color="auto"/>
            <w:left w:val="none" w:sz="0" w:space="0" w:color="auto"/>
            <w:bottom w:val="none" w:sz="0" w:space="0" w:color="auto"/>
            <w:right w:val="none" w:sz="0" w:space="0" w:color="auto"/>
          </w:divBdr>
        </w:div>
        <w:div w:id="2005696468">
          <w:marLeft w:val="0"/>
          <w:marRight w:val="0"/>
          <w:marTop w:val="0"/>
          <w:marBottom w:val="0"/>
          <w:divBdr>
            <w:top w:val="none" w:sz="0" w:space="0" w:color="auto"/>
            <w:left w:val="none" w:sz="0" w:space="0" w:color="auto"/>
            <w:bottom w:val="none" w:sz="0" w:space="0" w:color="auto"/>
            <w:right w:val="none" w:sz="0" w:space="0" w:color="auto"/>
          </w:divBdr>
        </w:div>
        <w:div w:id="606545582">
          <w:marLeft w:val="0"/>
          <w:marRight w:val="0"/>
          <w:marTop w:val="0"/>
          <w:marBottom w:val="0"/>
          <w:divBdr>
            <w:top w:val="none" w:sz="0" w:space="0" w:color="auto"/>
            <w:left w:val="none" w:sz="0" w:space="0" w:color="auto"/>
            <w:bottom w:val="none" w:sz="0" w:space="0" w:color="auto"/>
            <w:right w:val="none" w:sz="0" w:space="0" w:color="auto"/>
          </w:divBdr>
        </w:div>
        <w:div w:id="1774129286">
          <w:marLeft w:val="0"/>
          <w:marRight w:val="0"/>
          <w:marTop w:val="0"/>
          <w:marBottom w:val="0"/>
          <w:divBdr>
            <w:top w:val="none" w:sz="0" w:space="0" w:color="auto"/>
            <w:left w:val="none" w:sz="0" w:space="0" w:color="auto"/>
            <w:bottom w:val="none" w:sz="0" w:space="0" w:color="auto"/>
            <w:right w:val="none" w:sz="0" w:space="0" w:color="auto"/>
          </w:divBdr>
        </w:div>
        <w:div w:id="1658529147">
          <w:marLeft w:val="0"/>
          <w:marRight w:val="0"/>
          <w:marTop w:val="0"/>
          <w:marBottom w:val="0"/>
          <w:divBdr>
            <w:top w:val="none" w:sz="0" w:space="0" w:color="auto"/>
            <w:left w:val="none" w:sz="0" w:space="0" w:color="auto"/>
            <w:bottom w:val="none" w:sz="0" w:space="0" w:color="auto"/>
            <w:right w:val="none" w:sz="0" w:space="0" w:color="auto"/>
          </w:divBdr>
        </w:div>
        <w:div w:id="12266643">
          <w:marLeft w:val="0"/>
          <w:marRight w:val="0"/>
          <w:marTop w:val="0"/>
          <w:marBottom w:val="0"/>
          <w:divBdr>
            <w:top w:val="none" w:sz="0" w:space="0" w:color="auto"/>
            <w:left w:val="none" w:sz="0" w:space="0" w:color="auto"/>
            <w:bottom w:val="none" w:sz="0" w:space="0" w:color="auto"/>
            <w:right w:val="none" w:sz="0" w:space="0" w:color="auto"/>
          </w:divBdr>
        </w:div>
        <w:div w:id="390933603">
          <w:marLeft w:val="0"/>
          <w:marRight w:val="0"/>
          <w:marTop w:val="0"/>
          <w:marBottom w:val="0"/>
          <w:divBdr>
            <w:top w:val="none" w:sz="0" w:space="0" w:color="auto"/>
            <w:left w:val="none" w:sz="0" w:space="0" w:color="auto"/>
            <w:bottom w:val="none" w:sz="0" w:space="0" w:color="auto"/>
            <w:right w:val="none" w:sz="0" w:space="0" w:color="auto"/>
          </w:divBdr>
        </w:div>
        <w:div w:id="1722318748">
          <w:marLeft w:val="0"/>
          <w:marRight w:val="0"/>
          <w:marTop w:val="0"/>
          <w:marBottom w:val="0"/>
          <w:divBdr>
            <w:top w:val="none" w:sz="0" w:space="0" w:color="auto"/>
            <w:left w:val="none" w:sz="0" w:space="0" w:color="auto"/>
            <w:bottom w:val="none" w:sz="0" w:space="0" w:color="auto"/>
            <w:right w:val="none" w:sz="0" w:space="0" w:color="auto"/>
          </w:divBdr>
        </w:div>
        <w:div w:id="742215378">
          <w:marLeft w:val="0"/>
          <w:marRight w:val="0"/>
          <w:marTop w:val="0"/>
          <w:marBottom w:val="0"/>
          <w:divBdr>
            <w:top w:val="none" w:sz="0" w:space="0" w:color="auto"/>
            <w:left w:val="none" w:sz="0" w:space="0" w:color="auto"/>
            <w:bottom w:val="none" w:sz="0" w:space="0" w:color="auto"/>
            <w:right w:val="none" w:sz="0" w:space="0" w:color="auto"/>
          </w:divBdr>
        </w:div>
      </w:divsChild>
    </w:div>
    <w:div w:id="1993831655">
      <w:bodyDiv w:val="1"/>
      <w:marLeft w:val="0"/>
      <w:marRight w:val="0"/>
      <w:marTop w:val="0"/>
      <w:marBottom w:val="0"/>
      <w:divBdr>
        <w:top w:val="none" w:sz="0" w:space="0" w:color="auto"/>
        <w:left w:val="none" w:sz="0" w:space="0" w:color="auto"/>
        <w:bottom w:val="none" w:sz="0" w:space="0" w:color="auto"/>
        <w:right w:val="none" w:sz="0" w:space="0" w:color="auto"/>
      </w:divBdr>
      <w:divsChild>
        <w:div w:id="1479691084">
          <w:marLeft w:val="0"/>
          <w:marRight w:val="0"/>
          <w:marTop w:val="0"/>
          <w:marBottom w:val="0"/>
          <w:divBdr>
            <w:top w:val="none" w:sz="0" w:space="0" w:color="auto"/>
            <w:left w:val="none" w:sz="0" w:space="0" w:color="auto"/>
            <w:bottom w:val="none" w:sz="0" w:space="0" w:color="auto"/>
            <w:right w:val="none" w:sz="0" w:space="0" w:color="auto"/>
          </w:divBdr>
        </w:div>
        <w:div w:id="864908023">
          <w:marLeft w:val="0"/>
          <w:marRight w:val="0"/>
          <w:marTop w:val="0"/>
          <w:marBottom w:val="0"/>
          <w:divBdr>
            <w:top w:val="none" w:sz="0" w:space="0" w:color="auto"/>
            <w:left w:val="none" w:sz="0" w:space="0" w:color="auto"/>
            <w:bottom w:val="none" w:sz="0" w:space="0" w:color="auto"/>
            <w:right w:val="none" w:sz="0" w:space="0" w:color="auto"/>
          </w:divBdr>
        </w:div>
        <w:div w:id="126749202">
          <w:marLeft w:val="0"/>
          <w:marRight w:val="0"/>
          <w:marTop w:val="0"/>
          <w:marBottom w:val="0"/>
          <w:divBdr>
            <w:top w:val="none" w:sz="0" w:space="0" w:color="auto"/>
            <w:left w:val="none" w:sz="0" w:space="0" w:color="auto"/>
            <w:bottom w:val="none" w:sz="0" w:space="0" w:color="auto"/>
            <w:right w:val="none" w:sz="0" w:space="0" w:color="auto"/>
          </w:divBdr>
        </w:div>
        <w:div w:id="1660498439">
          <w:marLeft w:val="0"/>
          <w:marRight w:val="0"/>
          <w:marTop w:val="0"/>
          <w:marBottom w:val="0"/>
          <w:divBdr>
            <w:top w:val="none" w:sz="0" w:space="0" w:color="auto"/>
            <w:left w:val="none" w:sz="0" w:space="0" w:color="auto"/>
            <w:bottom w:val="none" w:sz="0" w:space="0" w:color="auto"/>
            <w:right w:val="none" w:sz="0" w:space="0" w:color="auto"/>
          </w:divBdr>
        </w:div>
        <w:div w:id="1175654519">
          <w:marLeft w:val="0"/>
          <w:marRight w:val="0"/>
          <w:marTop w:val="0"/>
          <w:marBottom w:val="0"/>
          <w:divBdr>
            <w:top w:val="none" w:sz="0" w:space="0" w:color="auto"/>
            <w:left w:val="none" w:sz="0" w:space="0" w:color="auto"/>
            <w:bottom w:val="none" w:sz="0" w:space="0" w:color="auto"/>
            <w:right w:val="none" w:sz="0" w:space="0" w:color="auto"/>
          </w:divBdr>
        </w:div>
        <w:div w:id="663633784">
          <w:marLeft w:val="0"/>
          <w:marRight w:val="0"/>
          <w:marTop w:val="0"/>
          <w:marBottom w:val="0"/>
          <w:divBdr>
            <w:top w:val="none" w:sz="0" w:space="0" w:color="auto"/>
            <w:left w:val="none" w:sz="0" w:space="0" w:color="auto"/>
            <w:bottom w:val="none" w:sz="0" w:space="0" w:color="auto"/>
            <w:right w:val="none" w:sz="0" w:space="0" w:color="auto"/>
          </w:divBdr>
        </w:div>
        <w:div w:id="1748770595">
          <w:marLeft w:val="0"/>
          <w:marRight w:val="0"/>
          <w:marTop w:val="0"/>
          <w:marBottom w:val="0"/>
          <w:divBdr>
            <w:top w:val="none" w:sz="0" w:space="0" w:color="auto"/>
            <w:left w:val="none" w:sz="0" w:space="0" w:color="auto"/>
            <w:bottom w:val="none" w:sz="0" w:space="0" w:color="auto"/>
            <w:right w:val="none" w:sz="0" w:space="0" w:color="auto"/>
          </w:divBdr>
        </w:div>
        <w:div w:id="448203799">
          <w:marLeft w:val="0"/>
          <w:marRight w:val="0"/>
          <w:marTop w:val="0"/>
          <w:marBottom w:val="0"/>
          <w:divBdr>
            <w:top w:val="none" w:sz="0" w:space="0" w:color="auto"/>
            <w:left w:val="none" w:sz="0" w:space="0" w:color="auto"/>
            <w:bottom w:val="none" w:sz="0" w:space="0" w:color="auto"/>
            <w:right w:val="none" w:sz="0" w:space="0" w:color="auto"/>
          </w:divBdr>
        </w:div>
        <w:div w:id="1800804762">
          <w:marLeft w:val="0"/>
          <w:marRight w:val="0"/>
          <w:marTop w:val="0"/>
          <w:marBottom w:val="0"/>
          <w:divBdr>
            <w:top w:val="none" w:sz="0" w:space="0" w:color="auto"/>
            <w:left w:val="none" w:sz="0" w:space="0" w:color="auto"/>
            <w:bottom w:val="none" w:sz="0" w:space="0" w:color="auto"/>
            <w:right w:val="none" w:sz="0" w:space="0" w:color="auto"/>
          </w:divBdr>
        </w:div>
        <w:div w:id="1226256097">
          <w:marLeft w:val="0"/>
          <w:marRight w:val="0"/>
          <w:marTop w:val="0"/>
          <w:marBottom w:val="0"/>
          <w:divBdr>
            <w:top w:val="none" w:sz="0" w:space="0" w:color="auto"/>
            <w:left w:val="none" w:sz="0" w:space="0" w:color="auto"/>
            <w:bottom w:val="none" w:sz="0" w:space="0" w:color="auto"/>
            <w:right w:val="none" w:sz="0" w:space="0" w:color="auto"/>
          </w:divBdr>
        </w:div>
        <w:div w:id="233665544">
          <w:marLeft w:val="0"/>
          <w:marRight w:val="0"/>
          <w:marTop w:val="0"/>
          <w:marBottom w:val="0"/>
          <w:divBdr>
            <w:top w:val="none" w:sz="0" w:space="0" w:color="auto"/>
            <w:left w:val="none" w:sz="0" w:space="0" w:color="auto"/>
            <w:bottom w:val="none" w:sz="0" w:space="0" w:color="auto"/>
            <w:right w:val="none" w:sz="0" w:space="0" w:color="auto"/>
          </w:divBdr>
        </w:div>
        <w:div w:id="1863280036">
          <w:marLeft w:val="0"/>
          <w:marRight w:val="0"/>
          <w:marTop w:val="0"/>
          <w:marBottom w:val="0"/>
          <w:divBdr>
            <w:top w:val="none" w:sz="0" w:space="0" w:color="auto"/>
            <w:left w:val="none" w:sz="0" w:space="0" w:color="auto"/>
            <w:bottom w:val="none" w:sz="0" w:space="0" w:color="auto"/>
            <w:right w:val="none" w:sz="0" w:space="0" w:color="auto"/>
          </w:divBdr>
        </w:div>
        <w:div w:id="2103605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rive.google.com/file/d/1fIz3UW-hoejc1QBj00em-0hiw8ZJFt19/view?usp=sha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T:\COOOrganization\CoursewareDevelopment\Public\Client%20Work\Conestoga\Client%20Facing%20Documentation\Rec_Doc_Template-Conestoga.dotx" TargetMode="External"/></Relationships>
</file>

<file path=word/theme/theme1.xml><?xml version="1.0" encoding="utf-8"?>
<a:theme xmlns:a="http://schemas.openxmlformats.org/drawingml/2006/main" name="Office Theme">
  <a:themeElements>
    <a:clrScheme name="Birghtspace on lights">
      <a:dk1>
        <a:srgbClr val="55595B"/>
      </a:dk1>
      <a:lt1>
        <a:srgbClr val="FFFFFF"/>
      </a:lt1>
      <a:dk2>
        <a:srgbClr val="565A5C"/>
      </a:dk2>
      <a:lt2>
        <a:srgbClr val="E87511"/>
      </a:lt2>
      <a:accent1>
        <a:srgbClr val="00A3AE"/>
      </a:accent1>
      <a:accent2>
        <a:srgbClr val="C83000"/>
      </a:accent2>
      <a:accent3>
        <a:srgbClr val="76A23F"/>
      </a:accent3>
      <a:accent4>
        <a:srgbClr val="005AC9"/>
      </a:accent4>
      <a:accent5>
        <a:srgbClr val="55595B"/>
      </a:accent5>
      <a:accent6>
        <a:srgbClr val="E87511"/>
      </a:accent6>
      <a:hlink>
        <a:srgbClr val="565A5C"/>
      </a:hlink>
      <a:folHlink>
        <a:srgbClr val="D7D7D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26CBAB6520224AA8EDB08AB4468286" ma:contentTypeVersion="8" ma:contentTypeDescription="Create a new document." ma:contentTypeScope="" ma:versionID="67786a6699e227d63cba518e44d19679">
  <xsd:schema xmlns:xsd="http://www.w3.org/2001/XMLSchema" xmlns:xs="http://www.w3.org/2001/XMLSchema" xmlns:p="http://schemas.microsoft.com/office/2006/metadata/properties" xmlns:ns2="88433af1-a3fb-4cf6-8001-212a18487c6a" targetNamespace="http://schemas.microsoft.com/office/2006/metadata/properties" ma:root="true" ma:fieldsID="40c91569af905d11e2143be0def970c4" ns2:_="">
    <xsd:import namespace="88433af1-a3fb-4cf6-8001-212a18487c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33af1-a3fb-4cf6-8001-212a18487c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927D-3A03-4B37-AA43-0A14C7309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33af1-a3fb-4cf6-8001-212a18487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6157DE-5038-4BB1-92F5-4A2BE2C65686}">
  <ds:schemaRefs>
    <ds:schemaRef ds:uri="http://purl.org/dc/terms/"/>
    <ds:schemaRef ds:uri="http://schemas.openxmlformats.org/package/2006/metadata/core-properties"/>
    <ds:schemaRef ds:uri="88433af1-a3fb-4cf6-8001-212a18487c6a"/>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67C205E0-8995-4A73-BA5D-E63BE3A8276A}">
  <ds:schemaRefs>
    <ds:schemaRef ds:uri="http://schemas.microsoft.com/sharepoint/v3/contenttype/forms"/>
  </ds:schemaRefs>
</ds:datastoreItem>
</file>

<file path=customXml/itemProps4.xml><?xml version="1.0" encoding="utf-8"?>
<ds:datastoreItem xmlns:ds="http://schemas.openxmlformats.org/officeDocument/2006/customXml" ds:itemID="{0CD61E8B-71DD-4657-842C-4DBA137F0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Rec_Doc_Template-Conestoga</Template>
  <TotalTime>332</TotalTime>
  <Pages>6</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McEwan</dc:creator>
  <cp:keywords/>
  <dc:description/>
  <cp:lastModifiedBy>Pavan Parupalli</cp:lastModifiedBy>
  <cp:revision>290</cp:revision>
  <cp:lastPrinted>2018-04-23T18:58:00Z</cp:lastPrinted>
  <dcterms:created xsi:type="dcterms:W3CDTF">2021-06-17T18:38:00Z</dcterms:created>
  <dcterms:modified xsi:type="dcterms:W3CDTF">2021-12-05T01:07:00Z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0x010100C926CBAB6520224AA8EDB08AB4468286</vt:lpwstr>
  </property>
</Properties>
</file>